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4F005C" w14:textId="77777777" w:rsidR="0038643A" w:rsidRPr="007F1FF5" w:rsidRDefault="0038643A" w:rsidP="0038643A"/>
    <w:p w14:paraId="53CD9AF1" w14:textId="77777777" w:rsidR="0038643A" w:rsidRPr="007F1FF5" w:rsidRDefault="0038643A" w:rsidP="0038643A"/>
    <w:p w14:paraId="11BE015F" w14:textId="77777777" w:rsidR="0038643A" w:rsidRPr="007F1FF5" w:rsidRDefault="0038643A" w:rsidP="0038643A"/>
    <w:p w14:paraId="4147499E" w14:textId="77777777" w:rsidR="0038643A" w:rsidRPr="007F1FF5" w:rsidRDefault="0038643A" w:rsidP="0038643A"/>
    <w:p w14:paraId="66DFFD66" w14:textId="77777777" w:rsidR="0038643A" w:rsidRPr="007F1FF5" w:rsidRDefault="0038643A" w:rsidP="0038643A"/>
    <w:p w14:paraId="3A092B70" w14:textId="77777777" w:rsidR="0038643A" w:rsidRPr="007F1FF5" w:rsidRDefault="0038643A" w:rsidP="0038643A"/>
    <w:p w14:paraId="0CD44B6C" w14:textId="77777777" w:rsidR="0038643A" w:rsidRPr="007F1FF5" w:rsidRDefault="0038643A" w:rsidP="0038643A"/>
    <w:p w14:paraId="475E18A5" w14:textId="77777777" w:rsidR="0038643A" w:rsidRPr="007F1FF5" w:rsidRDefault="0038643A" w:rsidP="0038643A"/>
    <w:p w14:paraId="7FE4446F" w14:textId="77777777" w:rsidR="0038643A" w:rsidRPr="007F1FF5" w:rsidRDefault="0038643A" w:rsidP="0038643A"/>
    <w:p w14:paraId="73225600" w14:textId="77777777" w:rsidR="0038643A" w:rsidRPr="007F1FF5" w:rsidRDefault="0038643A" w:rsidP="0038643A"/>
    <w:p w14:paraId="074A2BA0" w14:textId="77777777" w:rsidR="0038643A" w:rsidRPr="007F1FF5" w:rsidRDefault="0038643A" w:rsidP="0038643A"/>
    <w:p w14:paraId="437842B6" w14:textId="77777777" w:rsidR="0038643A" w:rsidRPr="007F1FF5" w:rsidRDefault="0038643A" w:rsidP="0038643A"/>
    <w:p w14:paraId="77A412AF" w14:textId="77777777" w:rsidR="0038643A" w:rsidRPr="007F1FF5" w:rsidRDefault="0038643A" w:rsidP="0038643A"/>
    <w:p w14:paraId="6C6DCA38" w14:textId="77777777" w:rsidR="0038643A" w:rsidRPr="007F1FF5" w:rsidRDefault="0038643A" w:rsidP="0038643A"/>
    <w:p w14:paraId="4AF3AFEB" w14:textId="0B2305EE" w:rsidR="0038643A" w:rsidRPr="003F3C08" w:rsidRDefault="00EB53BC" w:rsidP="003F3C08">
      <w:pPr>
        <w:pStyle w:val="Heading2"/>
        <w:rPr>
          <w:sz w:val="56"/>
          <w:szCs w:val="56"/>
        </w:rPr>
      </w:pPr>
      <w:r>
        <w:rPr>
          <w:sz w:val="56"/>
          <w:szCs w:val="56"/>
        </w:rPr>
        <w:t>The Money Zone</w:t>
      </w:r>
    </w:p>
    <w:p w14:paraId="01B0A1AB" w14:textId="77777777" w:rsidR="0038643A" w:rsidRPr="007F1FF5" w:rsidRDefault="0038643A" w:rsidP="0038643A"/>
    <w:p w14:paraId="7FB148FD" w14:textId="77777777" w:rsidR="0038643A" w:rsidRPr="007F1FF5" w:rsidRDefault="0038643A">
      <w:pPr>
        <w:rPr>
          <w:b/>
          <w:bCs/>
          <w:sz w:val="28"/>
          <w:szCs w:val="28"/>
        </w:rPr>
      </w:pPr>
    </w:p>
    <w:p w14:paraId="6771F69C" w14:textId="1A0E9C7C" w:rsidR="0038643A" w:rsidRPr="007F1FF5" w:rsidRDefault="0038643A">
      <w:pPr>
        <w:rPr>
          <w:b/>
          <w:bCs/>
          <w:sz w:val="28"/>
          <w:szCs w:val="28"/>
        </w:rPr>
      </w:pPr>
      <w:r w:rsidRPr="007F1FF5">
        <w:rPr>
          <w:b/>
          <w:bCs/>
          <w:sz w:val="28"/>
          <w:szCs w:val="28"/>
        </w:rPr>
        <w:br w:type="page"/>
      </w:r>
      <w:r w:rsidRPr="007F1FF5">
        <w:rPr>
          <w:b/>
          <w:bCs/>
          <w:sz w:val="28"/>
          <w:szCs w:val="28"/>
        </w:rPr>
        <w:lastRenderedPageBreak/>
        <w:br w:type="page"/>
      </w:r>
    </w:p>
    <w:p w14:paraId="3D960468" w14:textId="77777777" w:rsidR="0038643A" w:rsidRPr="007F1FF5" w:rsidRDefault="0038643A">
      <w:pPr>
        <w:rPr>
          <w:b/>
          <w:bCs/>
          <w:sz w:val="28"/>
          <w:szCs w:val="28"/>
        </w:rPr>
      </w:pPr>
    </w:p>
    <w:p w14:paraId="29C08102" w14:textId="18963512" w:rsidR="005311DD" w:rsidRPr="007F1FF5" w:rsidRDefault="000379EB" w:rsidP="00790AAA">
      <w:pPr>
        <w:pStyle w:val="Heading2"/>
      </w:pPr>
      <w:r w:rsidRPr="007F1FF5">
        <w:t>Reviews of</w:t>
      </w:r>
      <w:r w:rsidR="005311DD" w:rsidRPr="007F1FF5">
        <w:t xml:space="preserve"> </w:t>
      </w:r>
      <w:r w:rsidR="00EB53BC">
        <w:t>The Money Zone</w:t>
      </w:r>
    </w:p>
    <w:p w14:paraId="07F2AEBB" w14:textId="77777777" w:rsidR="005311DD" w:rsidRPr="007F1FF5" w:rsidRDefault="005311DD"/>
    <w:p w14:paraId="700F8F36" w14:textId="77777777" w:rsidR="005311DD" w:rsidRPr="007F1FF5" w:rsidRDefault="005311DD">
      <w:r w:rsidRPr="007F1FF5">
        <w:t>[Insert quotes here]</w:t>
      </w:r>
    </w:p>
    <w:p w14:paraId="0617FF55" w14:textId="2B937F67" w:rsidR="000379EB" w:rsidRPr="007F1FF5" w:rsidRDefault="000379EB" w:rsidP="000379EB">
      <w:r w:rsidRPr="007F1FF5">
        <w:t>- [Name here]</w:t>
      </w:r>
    </w:p>
    <w:p w14:paraId="399773AA" w14:textId="77777777" w:rsidR="005311DD" w:rsidRPr="007F1FF5" w:rsidRDefault="005311DD"/>
    <w:p w14:paraId="36EB5BDD" w14:textId="77777777" w:rsidR="005311DD" w:rsidRPr="007F1FF5" w:rsidRDefault="005311DD">
      <w:r w:rsidRPr="007F1FF5">
        <w:t>[Insert quotes here]</w:t>
      </w:r>
    </w:p>
    <w:p w14:paraId="21B894D4" w14:textId="77777777" w:rsidR="000379EB" w:rsidRPr="007F1FF5" w:rsidRDefault="000379EB" w:rsidP="000379EB">
      <w:r w:rsidRPr="007F1FF5">
        <w:t>- [Name here]</w:t>
      </w:r>
    </w:p>
    <w:p w14:paraId="3C2CE777" w14:textId="77777777" w:rsidR="000379EB" w:rsidRPr="007F1FF5" w:rsidRDefault="000379EB"/>
    <w:p w14:paraId="4B1D26E4" w14:textId="77777777" w:rsidR="000379EB" w:rsidRPr="007F1FF5" w:rsidRDefault="005311DD">
      <w:r w:rsidRPr="007F1FF5">
        <w:t>[Insert quotes here]</w:t>
      </w:r>
    </w:p>
    <w:p w14:paraId="251E5FC3" w14:textId="77777777" w:rsidR="000379EB" w:rsidRPr="007F1FF5" w:rsidRDefault="000379EB" w:rsidP="000379EB">
      <w:r w:rsidRPr="007F1FF5">
        <w:t>- [Name here]</w:t>
      </w:r>
    </w:p>
    <w:p w14:paraId="3FB1DAA9" w14:textId="77777777" w:rsidR="000379EB" w:rsidRPr="007F1FF5" w:rsidRDefault="000379EB"/>
    <w:p w14:paraId="23A7C665" w14:textId="77777777" w:rsidR="000379EB" w:rsidRPr="007F1FF5" w:rsidRDefault="000379EB" w:rsidP="000379EB">
      <w:r w:rsidRPr="007F1FF5">
        <w:t>[Insert quotes here]</w:t>
      </w:r>
    </w:p>
    <w:p w14:paraId="7672E50F" w14:textId="77777777" w:rsidR="000379EB" w:rsidRPr="007F1FF5" w:rsidRDefault="000379EB" w:rsidP="000379EB">
      <w:r w:rsidRPr="007F1FF5">
        <w:t>- [Name here]</w:t>
      </w:r>
    </w:p>
    <w:p w14:paraId="30CA5E85" w14:textId="77777777" w:rsidR="000379EB" w:rsidRPr="007F1FF5" w:rsidRDefault="000379EB" w:rsidP="000379EB"/>
    <w:p w14:paraId="5E98E7B6" w14:textId="77777777" w:rsidR="000379EB" w:rsidRPr="007F1FF5" w:rsidRDefault="000379EB" w:rsidP="000379EB">
      <w:r w:rsidRPr="007F1FF5">
        <w:t>[Insert quotes here]</w:t>
      </w:r>
    </w:p>
    <w:p w14:paraId="2AFE1154" w14:textId="77777777" w:rsidR="000379EB" w:rsidRPr="007F1FF5" w:rsidRDefault="000379EB" w:rsidP="000379EB">
      <w:r w:rsidRPr="007F1FF5">
        <w:t>- [Name here]</w:t>
      </w:r>
    </w:p>
    <w:p w14:paraId="6FEB7FAE" w14:textId="77777777" w:rsidR="000379EB" w:rsidRPr="007F1FF5" w:rsidRDefault="000379EB" w:rsidP="000379EB"/>
    <w:p w14:paraId="388E30F2" w14:textId="77777777" w:rsidR="000379EB" w:rsidRPr="007F1FF5" w:rsidRDefault="000379EB" w:rsidP="000379EB">
      <w:r w:rsidRPr="007F1FF5">
        <w:t>[Insert quotes here]</w:t>
      </w:r>
    </w:p>
    <w:p w14:paraId="41F87BC5" w14:textId="77777777" w:rsidR="000379EB" w:rsidRPr="007F1FF5" w:rsidRDefault="000379EB" w:rsidP="000379EB">
      <w:r w:rsidRPr="007F1FF5">
        <w:t>- [Name here]</w:t>
      </w:r>
    </w:p>
    <w:p w14:paraId="51FCB6AD" w14:textId="77777777" w:rsidR="000379EB" w:rsidRPr="007F1FF5" w:rsidRDefault="000379EB"/>
    <w:p w14:paraId="7652DB22" w14:textId="77777777" w:rsidR="000379EB" w:rsidRPr="007F1FF5" w:rsidRDefault="000379EB"/>
    <w:p w14:paraId="13E8939D" w14:textId="77777777" w:rsidR="000379EB" w:rsidRPr="007F1FF5" w:rsidRDefault="000379EB">
      <w:r w:rsidRPr="007F1FF5">
        <w:br w:type="page"/>
      </w:r>
    </w:p>
    <w:p w14:paraId="11E1F73A" w14:textId="3F33EEEF" w:rsidR="0038643A" w:rsidRPr="007F1FF5" w:rsidRDefault="0038643A">
      <w:r w:rsidRPr="007F1FF5">
        <w:lastRenderedPageBreak/>
        <w:br w:type="page"/>
      </w:r>
    </w:p>
    <w:p w14:paraId="466228E8" w14:textId="77777777" w:rsidR="000379EB" w:rsidRPr="007F1FF5" w:rsidRDefault="000379EB" w:rsidP="000379EB"/>
    <w:p w14:paraId="46512659" w14:textId="77777777" w:rsidR="000379EB" w:rsidRPr="007F1FF5" w:rsidRDefault="000379EB" w:rsidP="000379EB"/>
    <w:p w14:paraId="4B7D4E82" w14:textId="77777777" w:rsidR="000379EB" w:rsidRPr="007F1FF5" w:rsidRDefault="000379EB" w:rsidP="000379EB"/>
    <w:p w14:paraId="3D1994B3" w14:textId="77777777" w:rsidR="000379EB" w:rsidRPr="007F1FF5" w:rsidRDefault="000379EB" w:rsidP="000379EB"/>
    <w:p w14:paraId="24BD97B5" w14:textId="77777777" w:rsidR="000379EB" w:rsidRPr="007F1FF5" w:rsidRDefault="000379EB" w:rsidP="000379EB"/>
    <w:p w14:paraId="676E25CC" w14:textId="77777777" w:rsidR="000379EB" w:rsidRPr="007F1FF5" w:rsidRDefault="000379EB" w:rsidP="000379EB"/>
    <w:p w14:paraId="0F76EA01" w14:textId="77777777" w:rsidR="000379EB" w:rsidRPr="007F1FF5" w:rsidRDefault="000379EB" w:rsidP="000379EB"/>
    <w:p w14:paraId="518F77BB" w14:textId="77777777" w:rsidR="000379EB" w:rsidRPr="007F1FF5" w:rsidRDefault="000379EB" w:rsidP="000379EB"/>
    <w:p w14:paraId="484687F9" w14:textId="77777777" w:rsidR="000379EB" w:rsidRPr="007F1FF5" w:rsidRDefault="000379EB" w:rsidP="000379EB"/>
    <w:p w14:paraId="6F6091F0" w14:textId="77777777" w:rsidR="000379EB" w:rsidRPr="007F1FF5" w:rsidRDefault="000379EB" w:rsidP="000379EB"/>
    <w:p w14:paraId="2A2707D7" w14:textId="77777777" w:rsidR="000379EB" w:rsidRPr="007F1FF5" w:rsidRDefault="000379EB" w:rsidP="000379EB"/>
    <w:p w14:paraId="4A3C803C" w14:textId="77777777" w:rsidR="000379EB" w:rsidRPr="007F1FF5" w:rsidRDefault="000379EB" w:rsidP="000379EB"/>
    <w:p w14:paraId="6291D891" w14:textId="13F5EA51" w:rsidR="000379EB" w:rsidRPr="003F3C08" w:rsidRDefault="00EB53BC" w:rsidP="003F3C08">
      <w:pPr>
        <w:pStyle w:val="Heading2"/>
        <w:rPr>
          <w:sz w:val="56"/>
          <w:szCs w:val="56"/>
        </w:rPr>
      </w:pPr>
      <w:r>
        <w:rPr>
          <w:sz w:val="56"/>
          <w:szCs w:val="56"/>
        </w:rPr>
        <w:t>The Money Zone</w:t>
      </w:r>
    </w:p>
    <w:p w14:paraId="1E153453" w14:textId="77777777" w:rsidR="0038643A" w:rsidRPr="007F1FF5" w:rsidRDefault="0038643A" w:rsidP="0038643A"/>
    <w:p w14:paraId="0E7E4942" w14:textId="7CF85E2E" w:rsidR="0038643A" w:rsidRPr="00EB53BC" w:rsidRDefault="00EB53BC" w:rsidP="0038643A">
      <w:pPr>
        <w:jc w:val="center"/>
        <w:rPr>
          <w:sz w:val="36"/>
          <w:szCs w:val="36"/>
        </w:rPr>
      </w:pPr>
      <w:r w:rsidRPr="00EB53BC">
        <w:rPr>
          <w:rFonts w:ascii="Dubai Light" w:eastAsiaTheme="majorEastAsia" w:hAnsi="Dubai Light" w:cstheme="majorBidi"/>
          <w:b/>
          <w:bCs/>
          <w:iCs/>
          <w:sz w:val="36"/>
          <w:szCs w:val="36"/>
          <w:lang w:eastAsia="ar-SA"/>
        </w:rPr>
        <w:t xml:space="preserve">How To Release Hidden Resistance, Allow Flow </w:t>
      </w:r>
      <w:proofErr w:type="gramStart"/>
      <w:r w:rsidRPr="00EB53BC">
        <w:rPr>
          <w:rFonts w:ascii="Dubai Light" w:eastAsiaTheme="majorEastAsia" w:hAnsi="Dubai Light" w:cstheme="majorBidi"/>
          <w:b/>
          <w:bCs/>
          <w:iCs/>
          <w:sz w:val="36"/>
          <w:szCs w:val="36"/>
          <w:lang w:eastAsia="ar-SA"/>
        </w:rPr>
        <w:t>And</w:t>
      </w:r>
      <w:proofErr w:type="gramEnd"/>
      <w:r w:rsidRPr="00EB53BC">
        <w:rPr>
          <w:rFonts w:ascii="Dubai Light" w:eastAsiaTheme="majorEastAsia" w:hAnsi="Dubai Light" w:cstheme="majorBidi"/>
          <w:b/>
          <w:bCs/>
          <w:iCs/>
          <w:sz w:val="36"/>
          <w:szCs w:val="36"/>
          <w:lang w:eastAsia="ar-SA"/>
        </w:rPr>
        <w:t xml:space="preserve"> Manifest Millions</w:t>
      </w:r>
    </w:p>
    <w:p w14:paraId="5F483124" w14:textId="6A2C77F4" w:rsidR="0038643A" w:rsidRPr="007F1FF5" w:rsidRDefault="003F3C08" w:rsidP="003F3C08">
      <w:pPr>
        <w:pStyle w:val="Heading2"/>
      </w:pPr>
      <w:r>
        <w:t xml:space="preserve">By </w:t>
      </w:r>
      <w:r w:rsidR="0038643A" w:rsidRPr="007F1FF5">
        <w:t>Rebecca Page</w:t>
      </w:r>
    </w:p>
    <w:p w14:paraId="56713E46" w14:textId="77777777" w:rsidR="000379EB" w:rsidRPr="007F1FF5" w:rsidRDefault="000379EB"/>
    <w:p w14:paraId="253CB0F7" w14:textId="77777777" w:rsidR="000379EB" w:rsidRPr="007F1FF5" w:rsidRDefault="000379EB">
      <w:r w:rsidRPr="007F1FF5">
        <w:br w:type="page"/>
      </w:r>
    </w:p>
    <w:p w14:paraId="2C676491" w14:textId="77777777" w:rsidR="000379EB" w:rsidRPr="007F1FF5" w:rsidRDefault="000379EB"/>
    <w:p w14:paraId="2758C632" w14:textId="77777777" w:rsidR="0038643A" w:rsidRPr="007F1FF5" w:rsidRDefault="0038643A"/>
    <w:p w14:paraId="1A9F9CDF" w14:textId="77777777" w:rsidR="0038643A" w:rsidRPr="007F1FF5" w:rsidRDefault="0038643A"/>
    <w:p w14:paraId="77E58BA5" w14:textId="77777777" w:rsidR="0038643A" w:rsidRPr="007F1FF5" w:rsidRDefault="0038643A"/>
    <w:p w14:paraId="5EACAFAC" w14:textId="77777777" w:rsidR="0038643A" w:rsidRPr="007F1FF5" w:rsidRDefault="0038643A"/>
    <w:p w14:paraId="1B783CFC" w14:textId="77777777" w:rsidR="0038643A" w:rsidRPr="007F1FF5" w:rsidRDefault="0038643A"/>
    <w:p w14:paraId="170A48F6" w14:textId="77777777" w:rsidR="0038643A" w:rsidRPr="007F1FF5" w:rsidRDefault="0038643A"/>
    <w:p w14:paraId="40BFE600" w14:textId="77777777" w:rsidR="0038643A" w:rsidRPr="007F1FF5" w:rsidRDefault="0038643A"/>
    <w:p w14:paraId="563E6B3B" w14:textId="77777777" w:rsidR="0038643A" w:rsidRPr="007F1FF5" w:rsidRDefault="0038643A"/>
    <w:p w14:paraId="4B36FF7D" w14:textId="77777777" w:rsidR="0038643A" w:rsidRPr="007F1FF5" w:rsidRDefault="0038643A"/>
    <w:p w14:paraId="10E7CC5D" w14:textId="77777777" w:rsidR="0038643A" w:rsidRPr="007F1FF5" w:rsidRDefault="0038643A"/>
    <w:p w14:paraId="030A2518" w14:textId="77777777" w:rsidR="0038643A" w:rsidRPr="007F1FF5" w:rsidRDefault="0038643A"/>
    <w:p w14:paraId="56C69661" w14:textId="77777777" w:rsidR="0038643A" w:rsidRPr="007F1FF5" w:rsidRDefault="0038643A"/>
    <w:p w14:paraId="308369BA" w14:textId="77777777" w:rsidR="0038643A" w:rsidRPr="007F1FF5" w:rsidRDefault="0038643A"/>
    <w:p w14:paraId="768BF9C3" w14:textId="77777777" w:rsidR="0038643A" w:rsidRPr="007F1FF5" w:rsidRDefault="0038643A"/>
    <w:p w14:paraId="6F2F3265" w14:textId="77777777" w:rsidR="0038643A" w:rsidRPr="007F1FF5" w:rsidRDefault="0038643A"/>
    <w:p w14:paraId="13A53C5B" w14:textId="77777777" w:rsidR="0038643A" w:rsidRPr="007F1FF5" w:rsidRDefault="0038643A"/>
    <w:p w14:paraId="0A9E5D86" w14:textId="77777777" w:rsidR="0038643A" w:rsidRPr="007F1FF5" w:rsidRDefault="0038643A"/>
    <w:p w14:paraId="3DEE4340" w14:textId="7876986C" w:rsidR="000379EB" w:rsidRPr="007F1FF5" w:rsidRDefault="000379EB">
      <w:r w:rsidRPr="007F1FF5">
        <w:t>Copyright © 2024 by Rebecca Page.</w:t>
      </w:r>
    </w:p>
    <w:p w14:paraId="4964C499" w14:textId="77777777" w:rsidR="000379EB" w:rsidRPr="007F1FF5" w:rsidRDefault="000379EB"/>
    <w:p w14:paraId="782F92B6" w14:textId="77777777" w:rsidR="0038643A" w:rsidRPr="007F1FF5" w:rsidRDefault="000379EB">
      <w:r w:rsidRPr="007F1FF5">
        <w:t>All rights reserved. No part of this publication may be reproduced</w:t>
      </w:r>
      <w:r w:rsidR="0038643A" w:rsidRPr="007F1FF5">
        <w:t xml:space="preserve"> in any mechanical, photographic, or electronic process, or in the form of a photographic recording; nor may it be stored in a retrieval system, transmitted, or otherwise be copied for public or private use – other than for “fair use” as brief quotations embodied in articles and reviews – without prior written permission of the publisher.</w:t>
      </w:r>
    </w:p>
    <w:p w14:paraId="16A7A67F" w14:textId="2CE84CA7" w:rsidR="0038643A" w:rsidRPr="007F1FF5" w:rsidRDefault="0038643A">
      <w:r w:rsidRPr="007F1FF5">
        <w:t>The author of this book does not dispense medical or financial advice or prescribe the use of any technique as a form of treatment for physical, emotional, medical or financial problems without the advice of a qualified professional in the appropriate field. The intent of the author is only to offer information of a general nature to help you in your quest for emotional, physical, spiritual and financial well-being. In the event you use any of the information in this book for yourself, the author and the publisher assume no responsibility for your actions.</w:t>
      </w:r>
    </w:p>
    <w:p w14:paraId="09D9A47C" w14:textId="77777777" w:rsidR="0038643A" w:rsidRPr="007F1FF5" w:rsidRDefault="0038643A"/>
    <w:p w14:paraId="62B8EF04" w14:textId="24BDC74E" w:rsidR="000379EB" w:rsidRPr="007F1FF5" w:rsidRDefault="0038643A">
      <w:r w:rsidRPr="007F1FF5">
        <w:t xml:space="preserve">1st edition, </w:t>
      </w:r>
      <w:r w:rsidR="006D3FDE">
        <w:t>October</w:t>
      </w:r>
      <w:r w:rsidRPr="007F1FF5">
        <w:t xml:space="preserve"> 2024</w:t>
      </w:r>
    </w:p>
    <w:p w14:paraId="39E91650" w14:textId="77777777" w:rsidR="000379EB" w:rsidRPr="007F1FF5" w:rsidRDefault="000379EB" w:rsidP="000379EB">
      <w:pPr>
        <w:jc w:val="center"/>
      </w:pPr>
    </w:p>
    <w:p w14:paraId="18060CF1" w14:textId="77777777" w:rsidR="000379EB" w:rsidRPr="007F1FF5" w:rsidRDefault="000379EB" w:rsidP="000379EB">
      <w:pPr>
        <w:jc w:val="center"/>
      </w:pPr>
    </w:p>
    <w:p w14:paraId="02AA7460" w14:textId="77777777" w:rsidR="000379EB" w:rsidRPr="007F1FF5" w:rsidRDefault="000379EB" w:rsidP="000379EB">
      <w:pPr>
        <w:jc w:val="center"/>
      </w:pPr>
    </w:p>
    <w:p w14:paraId="72867933" w14:textId="77777777" w:rsidR="000379EB" w:rsidRPr="007F1FF5" w:rsidRDefault="000379EB" w:rsidP="000379EB">
      <w:pPr>
        <w:jc w:val="center"/>
      </w:pPr>
    </w:p>
    <w:p w14:paraId="776400B8" w14:textId="77777777" w:rsidR="000379EB" w:rsidRPr="007F1FF5" w:rsidRDefault="000379EB" w:rsidP="000379EB">
      <w:pPr>
        <w:jc w:val="center"/>
      </w:pPr>
    </w:p>
    <w:p w14:paraId="11BD12B1" w14:textId="77777777" w:rsidR="000379EB" w:rsidRPr="007F1FF5" w:rsidRDefault="000379EB" w:rsidP="000379EB">
      <w:pPr>
        <w:jc w:val="center"/>
      </w:pPr>
    </w:p>
    <w:p w14:paraId="3C8F1B9D" w14:textId="77777777" w:rsidR="000379EB" w:rsidRPr="007F1FF5" w:rsidRDefault="000379EB" w:rsidP="000379EB">
      <w:pPr>
        <w:jc w:val="center"/>
      </w:pPr>
    </w:p>
    <w:p w14:paraId="3335F579" w14:textId="77777777" w:rsidR="000379EB" w:rsidRPr="007F1FF5" w:rsidRDefault="000379EB" w:rsidP="000379EB">
      <w:pPr>
        <w:jc w:val="center"/>
      </w:pPr>
    </w:p>
    <w:p w14:paraId="657409B3" w14:textId="77777777" w:rsidR="000379EB" w:rsidRPr="007F1FF5" w:rsidRDefault="000379EB" w:rsidP="000379EB">
      <w:pPr>
        <w:jc w:val="center"/>
      </w:pPr>
    </w:p>
    <w:p w14:paraId="6B46451D" w14:textId="77777777" w:rsidR="000379EB" w:rsidRPr="007F1FF5" w:rsidRDefault="000379EB" w:rsidP="000379EB">
      <w:pPr>
        <w:jc w:val="center"/>
      </w:pPr>
    </w:p>
    <w:p w14:paraId="15B8169F" w14:textId="77777777" w:rsidR="000379EB" w:rsidRPr="007F1FF5" w:rsidRDefault="000379EB" w:rsidP="000379EB">
      <w:pPr>
        <w:jc w:val="center"/>
      </w:pPr>
    </w:p>
    <w:p w14:paraId="42438850" w14:textId="77777777" w:rsidR="000379EB" w:rsidRPr="007F1FF5" w:rsidRDefault="000379EB" w:rsidP="000379EB">
      <w:pPr>
        <w:jc w:val="center"/>
      </w:pPr>
    </w:p>
    <w:p w14:paraId="7A4219CC" w14:textId="77777777" w:rsidR="000379EB" w:rsidRPr="007F1FF5" w:rsidRDefault="000379EB" w:rsidP="000379EB">
      <w:pPr>
        <w:jc w:val="center"/>
      </w:pPr>
    </w:p>
    <w:p w14:paraId="63553569" w14:textId="77777777" w:rsidR="000379EB" w:rsidRPr="007F1FF5" w:rsidRDefault="000379EB" w:rsidP="000379EB">
      <w:pPr>
        <w:jc w:val="center"/>
      </w:pPr>
    </w:p>
    <w:p w14:paraId="26B410F3" w14:textId="77777777" w:rsidR="000379EB" w:rsidRPr="007F1FF5" w:rsidRDefault="000379EB" w:rsidP="000379EB">
      <w:pPr>
        <w:jc w:val="center"/>
      </w:pPr>
    </w:p>
    <w:p w14:paraId="4EAFEF02" w14:textId="56EEEAD7" w:rsidR="000379EB" w:rsidRPr="007F1FF5" w:rsidRDefault="000379EB" w:rsidP="000379EB">
      <w:pPr>
        <w:jc w:val="center"/>
      </w:pPr>
      <w:r w:rsidRPr="007F1FF5">
        <w:t>For my children William, Isabelle &amp; Emily.</w:t>
      </w:r>
    </w:p>
    <w:p w14:paraId="480B5DBD" w14:textId="1589CE38" w:rsidR="005311DD" w:rsidRPr="007F1FF5" w:rsidRDefault="005311DD">
      <w:r w:rsidRPr="007F1FF5">
        <w:br w:type="page"/>
      </w:r>
    </w:p>
    <w:p w14:paraId="5F458A27" w14:textId="77777777" w:rsidR="0038643A" w:rsidRPr="007F1FF5" w:rsidRDefault="0038643A" w:rsidP="00790AAA">
      <w:pPr>
        <w:pStyle w:val="Heading2"/>
      </w:pPr>
      <w:r w:rsidRPr="007F1FF5">
        <w:lastRenderedPageBreak/>
        <w:t>Contents</w:t>
      </w:r>
    </w:p>
    <w:p w14:paraId="22D0D6C5" w14:textId="77777777" w:rsidR="0038643A" w:rsidRPr="007F1FF5" w:rsidRDefault="0038643A" w:rsidP="0038643A"/>
    <w:p w14:paraId="728CA207" w14:textId="77777777" w:rsidR="004B0FAD" w:rsidRPr="007F1FF5" w:rsidRDefault="004B0FAD" w:rsidP="0038643A"/>
    <w:p w14:paraId="6F12CD29" w14:textId="6BCC3C8D" w:rsidR="0038643A" w:rsidRPr="007F1FF5" w:rsidRDefault="0038643A" w:rsidP="00790AAA">
      <w:pPr>
        <w:spacing w:line="360" w:lineRule="auto"/>
      </w:pPr>
      <w:r w:rsidRPr="007F1FF5">
        <w:t xml:space="preserve">Introduction </w:t>
      </w:r>
      <w:r w:rsidRPr="007F1FF5">
        <w:tab/>
      </w:r>
      <w:r w:rsidR="004B0FAD" w:rsidRPr="007F1FF5">
        <w:t>It Is Yours</w:t>
      </w:r>
      <w:r w:rsidR="00B26A52">
        <w:tab/>
      </w:r>
      <w:r w:rsidR="00B26A52">
        <w:tab/>
      </w:r>
      <w:r w:rsidRPr="007F1FF5">
        <w:tab/>
      </w:r>
      <w:r w:rsidRPr="007F1FF5">
        <w:tab/>
      </w:r>
      <w:r w:rsidRPr="007F1FF5">
        <w:tab/>
      </w:r>
      <w:r w:rsidR="00DC533C" w:rsidRPr="007F1FF5">
        <w:t>xi</w:t>
      </w:r>
    </w:p>
    <w:p w14:paraId="565C8D3F" w14:textId="77777777" w:rsidR="0038643A" w:rsidRPr="007F1FF5" w:rsidRDefault="0038643A" w:rsidP="00790AAA">
      <w:pPr>
        <w:spacing w:line="360" w:lineRule="auto"/>
      </w:pPr>
    </w:p>
    <w:p w14:paraId="025EDF26" w14:textId="7996C696" w:rsidR="0038643A" w:rsidRPr="007F1FF5" w:rsidRDefault="0038643A" w:rsidP="00790AAA">
      <w:pPr>
        <w:spacing w:line="360" w:lineRule="auto"/>
      </w:pPr>
      <w:r w:rsidRPr="007F1FF5">
        <w:t>Chapter 1</w:t>
      </w:r>
      <w:proofErr w:type="gramStart"/>
      <w:r w:rsidRPr="007F1FF5">
        <w:t xml:space="preserve">: </w:t>
      </w:r>
      <w:r w:rsidRPr="007F1FF5">
        <w:tab/>
      </w:r>
      <w:r w:rsidR="004B0FAD" w:rsidRPr="007F1FF5">
        <w:t>What</w:t>
      </w:r>
      <w:proofErr w:type="gramEnd"/>
      <w:r w:rsidR="004B0FAD" w:rsidRPr="007F1FF5">
        <w:t xml:space="preserve"> Is </w:t>
      </w:r>
      <w:proofErr w:type="gramStart"/>
      <w:r w:rsidR="004B0FAD" w:rsidRPr="007F1FF5">
        <w:t>The</w:t>
      </w:r>
      <w:proofErr w:type="gramEnd"/>
      <w:r w:rsidR="004B0FAD" w:rsidRPr="007F1FF5">
        <w:t xml:space="preserve"> Zone?</w:t>
      </w:r>
      <w:r w:rsidR="004B0FAD" w:rsidRPr="007F1FF5">
        <w:tab/>
      </w:r>
      <w:r w:rsidRPr="007F1FF5">
        <w:tab/>
      </w:r>
      <w:r w:rsidRPr="007F1FF5">
        <w:tab/>
      </w:r>
      <w:r w:rsidRPr="007F1FF5">
        <w:tab/>
      </w:r>
      <w:r w:rsidR="00DC533C" w:rsidRPr="007F1FF5">
        <w:t>1</w:t>
      </w:r>
    </w:p>
    <w:p w14:paraId="294CAFA2" w14:textId="20DAB1AB" w:rsidR="0038643A" w:rsidRPr="007F1FF5" w:rsidRDefault="0038643A" w:rsidP="00790AAA">
      <w:pPr>
        <w:spacing w:line="360" w:lineRule="auto"/>
      </w:pPr>
      <w:r w:rsidRPr="007F1FF5">
        <w:t xml:space="preserve">Chapter 2: </w:t>
      </w:r>
      <w:r w:rsidRPr="007F1FF5">
        <w:tab/>
      </w:r>
      <w:r w:rsidR="004B0FAD" w:rsidRPr="007F1FF5">
        <w:t>The Zone Method</w:t>
      </w:r>
      <w:r w:rsidR="004B0FAD" w:rsidRPr="007F1FF5">
        <w:tab/>
      </w:r>
      <w:r w:rsidR="004B0FAD" w:rsidRPr="007F1FF5">
        <w:tab/>
      </w:r>
      <w:r w:rsidR="004B0FAD" w:rsidRPr="007F1FF5">
        <w:tab/>
      </w:r>
      <w:r w:rsidR="004B0FAD" w:rsidRPr="007F1FF5">
        <w:tab/>
      </w:r>
      <w:r w:rsidR="004B0FAD" w:rsidRPr="007F1FF5">
        <w:rPr>
          <w:highlight w:val="yellow"/>
        </w:rPr>
        <w:t>XX</w:t>
      </w:r>
    </w:p>
    <w:p w14:paraId="1E489B5A" w14:textId="00DEB3C8" w:rsidR="0038643A" w:rsidRPr="007F1FF5" w:rsidRDefault="0038643A" w:rsidP="00790AAA">
      <w:pPr>
        <w:spacing w:line="360" w:lineRule="auto"/>
      </w:pPr>
      <w:r w:rsidRPr="007F1FF5">
        <w:t xml:space="preserve">Chapter 3: </w:t>
      </w:r>
      <w:r w:rsidRPr="007F1FF5">
        <w:tab/>
      </w:r>
      <w:r w:rsidR="004B0FAD" w:rsidRPr="007F1FF5">
        <w:t>How To Sway</w:t>
      </w:r>
      <w:r w:rsidR="004B0FAD" w:rsidRPr="007F1FF5">
        <w:tab/>
      </w:r>
      <w:r w:rsidR="004B0FAD" w:rsidRPr="007F1FF5">
        <w:tab/>
      </w:r>
      <w:r w:rsidR="004B0FAD" w:rsidRPr="007F1FF5">
        <w:tab/>
      </w:r>
      <w:r w:rsidR="004B0FAD" w:rsidRPr="007F1FF5">
        <w:tab/>
      </w:r>
      <w:r w:rsidR="004B0FAD" w:rsidRPr="007F1FF5">
        <w:tab/>
      </w:r>
      <w:r w:rsidR="004B0FAD" w:rsidRPr="007F1FF5">
        <w:rPr>
          <w:highlight w:val="yellow"/>
        </w:rPr>
        <w:t>XX</w:t>
      </w:r>
    </w:p>
    <w:p w14:paraId="719F3309" w14:textId="7AA3BE25" w:rsidR="0038643A" w:rsidRPr="007F1FF5" w:rsidRDefault="0038643A" w:rsidP="00790AAA">
      <w:pPr>
        <w:spacing w:line="360" w:lineRule="auto"/>
      </w:pPr>
      <w:r w:rsidRPr="007F1FF5">
        <w:t>Chapter 4:</w:t>
      </w:r>
      <w:r w:rsidR="004B0FAD" w:rsidRPr="007F1FF5">
        <w:tab/>
        <w:t>Asking Questions</w:t>
      </w:r>
      <w:r w:rsidR="004B0FAD" w:rsidRPr="007F1FF5">
        <w:tab/>
      </w:r>
      <w:r w:rsidR="004B0FAD" w:rsidRPr="007F1FF5">
        <w:tab/>
      </w:r>
      <w:r w:rsidR="004B0FAD" w:rsidRPr="007F1FF5">
        <w:tab/>
      </w:r>
      <w:r w:rsidR="004B0FAD" w:rsidRPr="007F1FF5">
        <w:tab/>
      </w:r>
      <w:r w:rsidR="004B0FAD" w:rsidRPr="007F1FF5">
        <w:rPr>
          <w:highlight w:val="yellow"/>
        </w:rPr>
        <w:t>XX</w:t>
      </w:r>
    </w:p>
    <w:p w14:paraId="29551A16" w14:textId="76C27E03" w:rsidR="0038643A" w:rsidRPr="007F1FF5" w:rsidRDefault="0038643A" w:rsidP="00790AAA">
      <w:pPr>
        <w:spacing w:line="360" w:lineRule="auto"/>
      </w:pPr>
      <w:r w:rsidRPr="007F1FF5">
        <w:t>Chapter 5:</w:t>
      </w:r>
      <w:r w:rsidR="004B0FAD" w:rsidRPr="007F1FF5">
        <w:tab/>
        <w:t>Releasing Resistance</w:t>
      </w:r>
      <w:r w:rsidR="004B0FAD" w:rsidRPr="007F1FF5">
        <w:tab/>
      </w:r>
      <w:r w:rsidR="004B0FAD" w:rsidRPr="007F1FF5">
        <w:tab/>
      </w:r>
      <w:r w:rsidR="004B0FAD" w:rsidRPr="007F1FF5">
        <w:tab/>
      </w:r>
      <w:r w:rsidR="004B0FAD" w:rsidRPr="007F1FF5">
        <w:tab/>
      </w:r>
      <w:r w:rsidR="004B0FAD" w:rsidRPr="007F1FF5">
        <w:rPr>
          <w:highlight w:val="yellow"/>
        </w:rPr>
        <w:t>XX</w:t>
      </w:r>
    </w:p>
    <w:p w14:paraId="07BE7C5C" w14:textId="1E69261D" w:rsidR="0038643A" w:rsidRPr="007F1FF5" w:rsidRDefault="0038643A" w:rsidP="00790AAA">
      <w:pPr>
        <w:spacing w:line="360" w:lineRule="auto"/>
      </w:pPr>
      <w:r w:rsidRPr="007F1FF5">
        <w:t xml:space="preserve">Chapter 6: </w:t>
      </w:r>
      <w:r w:rsidR="004B0FAD" w:rsidRPr="007F1FF5">
        <w:tab/>
        <w:t>Allowing More</w:t>
      </w:r>
      <w:r w:rsidR="004B0FAD" w:rsidRPr="007F1FF5">
        <w:tab/>
      </w:r>
      <w:r w:rsidR="004B0FAD" w:rsidRPr="007F1FF5">
        <w:tab/>
      </w:r>
      <w:r w:rsidR="004B0FAD" w:rsidRPr="007F1FF5">
        <w:tab/>
      </w:r>
      <w:r w:rsidR="004B0FAD" w:rsidRPr="007F1FF5">
        <w:tab/>
      </w:r>
      <w:r w:rsidR="004B0FAD" w:rsidRPr="007F1FF5">
        <w:tab/>
      </w:r>
      <w:r w:rsidR="004B0FAD" w:rsidRPr="007F1FF5">
        <w:rPr>
          <w:highlight w:val="yellow"/>
        </w:rPr>
        <w:t>XX</w:t>
      </w:r>
    </w:p>
    <w:p w14:paraId="20C1D4FB" w14:textId="42E7E51A" w:rsidR="0038643A" w:rsidRPr="007F1FF5" w:rsidRDefault="0038643A" w:rsidP="00790AAA">
      <w:pPr>
        <w:spacing w:line="360" w:lineRule="auto"/>
      </w:pPr>
      <w:r w:rsidRPr="007F1FF5">
        <w:t>Chapter 7:</w:t>
      </w:r>
      <w:r w:rsidR="004B0FAD" w:rsidRPr="007F1FF5">
        <w:tab/>
        <w:t>The Money Zone</w:t>
      </w:r>
      <w:r w:rsidR="004B0FAD" w:rsidRPr="007F1FF5">
        <w:tab/>
      </w:r>
      <w:r w:rsidR="004B0FAD" w:rsidRPr="007F1FF5">
        <w:tab/>
      </w:r>
      <w:r w:rsidR="004B0FAD" w:rsidRPr="007F1FF5">
        <w:tab/>
      </w:r>
      <w:r w:rsidR="004B0FAD" w:rsidRPr="007F1FF5">
        <w:tab/>
      </w:r>
      <w:r w:rsidR="004B0FAD" w:rsidRPr="007F1FF5">
        <w:rPr>
          <w:highlight w:val="yellow"/>
        </w:rPr>
        <w:t>XX</w:t>
      </w:r>
    </w:p>
    <w:p w14:paraId="305F1A6F" w14:textId="554CE39F" w:rsidR="0038643A" w:rsidRPr="007F1FF5" w:rsidRDefault="0038643A" w:rsidP="00790AAA">
      <w:pPr>
        <w:spacing w:line="360" w:lineRule="auto"/>
      </w:pPr>
      <w:r w:rsidRPr="007F1FF5">
        <w:t>Chapter 8:</w:t>
      </w:r>
      <w:r w:rsidR="004B0FAD" w:rsidRPr="007F1FF5">
        <w:tab/>
        <w:t>Creating Overflow &amp; Abundance</w:t>
      </w:r>
      <w:r w:rsidR="004B0FAD" w:rsidRPr="007F1FF5">
        <w:tab/>
      </w:r>
      <w:r w:rsidR="004B0FAD" w:rsidRPr="007F1FF5">
        <w:tab/>
      </w:r>
      <w:r w:rsidR="004B0FAD" w:rsidRPr="007F1FF5">
        <w:rPr>
          <w:highlight w:val="yellow"/>
        </w:rPr>
        <w:t>XX</w:t>
      </w:r>
    </w:p>
    <w:p w14:paraId="6B2B7D25" w14:textId="6728AD37" w:rsidR="0038643A" w:rsidRPr="007F1FF5" w:rsidRDefault="0038643A" w:rsidP="00790AAA">
      <w:pPr>
        <w:spacing w:line="360" w:lineRule="auto"/>
      </w:pPr>
      <w:r w:rsidRPr="007F1FF5">
        <w:t>Chapter 9:</w:t>
      </w:r>
      <w:r w:rsidR="004B0FAD" w:rsidRPr="007F1FF5">
        <w:tab/>
        <w:t>The Gold Zone</w:t>
      </w:r>
      <w:r w:rsidR="004B0FAD" w:rsidRPr="007F1FF5">
        <w:tab/>
      </w:r>
      <w:r w:rsidR="004B0FAD" w:rsidRPr="007F1FF5">
        <w:tab/>
      </w:r>
      <w:r w:rsidR="004B0FAD" w:rsidRPr="007F1FF5">
        <w:tab/>
      </w:r>
      <w:r w:rsidR="004B0FAD" w:rsidRPr="007F1FF5">
        <w:tab/>
      </w:r>
      <w:r w:rsidR="004B0FAD" w:rsidRPr="007F1FF5">
        <w:rPr>
          <w:highlight w:val="yellow"/>
        </w:rPr>
        <w:t>XX</w:t>
      </w:r>
      <w:r w:rsidRPr="007F1FF5">
        <w:br/>
      </w:r>
    </w:p>
    <w:p w14:paraId="685FAB18" w14:textId="01C5280D" w:rsidR="0038643A" w:rsidRPr="007F1FF5" w:rsidRDefault="0038643A" w:rsidP="00790AAA">
      <w:pPr>
        <w:spacing w:line="360" w:lineRule="auto"/>
      </w:pPr>
      <w:r w:rsidRPr="007F1FF5">
        <w:t>Meditation</w:t>
      </w:r>
      <w:r w:rsidR="004B0FAD" w:rsidRPr="007F1FF5">
        <w:tab/>
      </w:r>
      <w:r w:rsidR="004B0FAD" w:rsidRPr="007F1FF5">
        <w:tab/>
      </w:r>
      <w:r w:rsidR="004B0FAD" w:rsidRPr="007F1FF5">
        <w:tab/>
      </w:r>
      <w:r w:rsidR="004B0FAD" w:rsidRPr="007F1FF5">
        <w:tab/>
      </w:r>
      <w:r w:rsidR="004B0FAD" w:rsidRPr="007F1FF5">
        <w:tab/>
      </w:r>
      <w:r w:rsidR="004B0FAD" w:rsidRPr="007F1FF5">
        <w:tab/>
      </w:r>
      <w:r w:rsidR="004B0FAD" w:rsidRPr="007F1FF5">
        <w:tab/>
      </w:r>
      <w:r w:rsidR="004B0FAD" w:rsidRPr="007F1FF5">
        <w:rPr>
          <w:highlight w:val="yellow"/>
        </w:rPr>
        <w:t>XX</w:t>
      </w:r>
    </w:p>
    <w:p w14:paraId="222B8AE0" w14:textId="039E33AC" w:rsidR="0038643A" w:rsidRPr="007F1FF5" w:rsidRDefault="0038643A" w:rsidP="00790AAA">
      <w:pPr>
        <w:spacing w:line="360" w:lineRule="auto"/>
      </w:pPr>
      <w:r w:rsidRPr="007F1FF5">
        <w:t>Exercises</w:t>
      </w:r>
      <w:r w:rsidR="004B0FAD" w:rsidRPr="007F1FF5">
        <w:t xml:space="preserve"> </w:t>
      </w:r>
      <w:r w:rsidR="004B0FAD" w:rsidRPr="007F1FF5">
        <w:tab/>
      </w:r>
      <w:r w:rsidR="004B0FAD" w:rsidRPr="007F1FF5">
        <w:tab/>
      </w:r>
      <w:r w:rsidR="004B0FAD" w:rsidRPr="007F1FF5">
        <w:tab/>
      </w:r>
      <w:r w:rsidR="004B0FAD" w:rsidRPr="007F1FF5">
        <w:tab/>
      </w:r>
      <w:r w:rsidR="004B0FAD" w:rsidRPr="007F1FF5">
        <w:tab/>
      </w:r>
      <w:r w:rsidR="004B0FAD" w:rsidRPr="007F1FF5">
        <w:tab/>
      </w:r>
      <w:r w:rsidR="004B0FAD" w:rsidRPr="007F1FF5">
        <w:tab/>
      </w:r>
      <w:r w:rsidR="004B0FAD" w:rsidRPr="007F1FF5">
        <w:rPr>
          <w:highlight w:val="yellow"/>
        </w:rPr>
        <w:t>XX</w:t>
      </w:r>
    </w:p>
    <w:p w14:paraId="268F398F" w14:textId="6899F5AE" w:rsidR="0038643A" w:rsidRPr="007F1FF5" w:rsidRDefault="0038643A" w:rsidP="00790AAA">
      <w:pPr>
        <w:spacing w:line="360" w:lineRule="auto"/>
      </w:pPr>
      <w:r w:rsidRPr="007F1FF5">
        <w:t>What’s Next</w:t>
      </w:r>
      <w:r w:rsidR="004B0FAD" w:rsidRPr="007F1FF5">
        <w:t xml:space="preserve"> </w:t>
      </w:r>
      <w:r w:rsidR="004B0FAD" w:rsidRPr="007F1FF5">
        <w:tab/>
      </w:r>
      <w:r w:rsidR="004B0FAD" w:rsidRPr="007F1FF5">
        <w:tab/>
      </w:r>
      <w:r w:rsidR="004B0FAD" w:rsidRPr="007F1FF5">
        <w:tab/>
      </w:r>
      <w:r w:rsidR="004B0FAD" w:rsidRPr="007F1FF5">
        <w:tab/>
      </w:r>
      <w:r w:rsidR="004B0FAD" w:rsidRPr="007F1FF5">
        <w:tab/>
      </w:r>
      <w:r w:rsidR="004B0FAD" w:rsidRPr="007F1FF5">
        <w:tab/>
      </w:r>
      <w:r w:rsidR="004B0FAD" w:rsidRPr="007F1FF5">
        <w:tab/>
      </w:r>
      <w:r w:rsidR="004B0FAD" w:rsidRPr="007F1FF5">
        <w:rPr>
          <w:highlight w:val="yellow"/>
        </w:rPr>
        <w:t>XX</w:t>
      </w:r>
    </w:p>
    <w:p w14:paraId="373A6779" w14:textId="77777777" w:rsidR="004B0FAD" w:rsidRPr="007F1FF5" w:rsidRDefault="004B0FAD" w:rsidP="00790AAA">
      <w:pPr>
        <w:spacing w:line="360" w:lineRule="auto"/>
      </w:pPr>
    </w:p>
    <w:p w14:paraId="2A2C96CF" w14:textId="673102C2" w:rsidR="004B0FAD" w:rsidRPr="007F1FF5" w:rsidRDefault="004B0FAD" w:rsidP="00790AAA">
      <w:pPr>
        <w:spacing w:line="360" w:lineRule="auto"/>
        <w:rPr>
          <w:i/>
          <w:iCs/>
        </w:rPr>
      </w:pPr>
      <w:r w:rsidRPr="007F1FF5">
        <w:rPr>
          <w:i/>
          <w:iCs/>
        </w:rPr>
        <w:t>Afterword</w:t>
      </w:r>
      <w:r w:rsidRPr="007F1FF5">
        <w:rPr>
          <w:i/>
          <w:iCs/>
        </w:rPr>
        <w:tab/>
      </w:r>
      <w:r w:rsidRPr="007F1FF5">
        <w:rPr>
          <w:i/>
          <w:iCs/>
        </w:rPr>
        <w:tab/>
      </w:r>
      <w:r w:rsidRPr="007F1FF5">
        <w:rPr>
          <w:i/>
          <w:iCs/>
        </w:rPr>
        <w:tab/>
      </w:r>
      <w:r w:rsidRPr="007F1FF5">
        <w:rPr>
          <w:i/>
          <w:iCs/>
        </w:rPr>
        <w:tab/>
      </w:r>
      <w:r w:rsidRPr="007F1FF5">
        <w:rPr>
          <w:i/>
          <w:iCs/>
        </w:rPr>
        <w:tab/>
      </w:r>
      <w:r w:rsidRPr="007F1FF5">
        <w:rPr>
          <w:i/>
          <w:iCs/>
        </w:rPr>
        <w:tab/>
      </w:r>
      <w:r w:rsidRPr="007F1FF5">
        <w:rPr>
          <w:i/>
          <w:iCs/>
        </w:rPr>
        <w:tab/>
      </w:r>
      <w:r w:rsidRPr="007F1FF5">
        <w:rPr>
          <w:i/>
          <w:iCs/>
          <w:highlight w:val="yellow"/>
        </w:rPr>
        <w:t>XX</w:t>
      </w:r>
    </w:p>
    <w:p w14:paraId="6E8A7DCB" w14:textId="5E43C2ED" w:rsidR="004B0FAD" w:rsidRPr="007F1FF5" w:rsidRDefault="004B0FAD" w:rsidP="00790AAA">
      <w:pPr>
        <w:spacing w:line="360" w:lineRule="auto"/>
        <w:rPr>
          <w:i/>
          <w:iCs/>
        </w:rPr>
      </w:pPr>
      <w:r w:rsidRPr="007F1FF5">
        <w:rPr>
          <w:i/>
          <w:iCs/>
        </w:rPr>
        <w:t>Acknowledgements</w:t>
      </w:r>
      <w:r w:rsidRPr="007F1FF5">
        <w:rPr>
          <w:i/>
          <w:iCs/>
        </w:rPr>
        <w:tab/>
      </w:r>
      <w:r w:rsidRPr="007F1FF5">
        <w:rPr>
          <w:i/>
          <w:iCs/>
        </w:rPr>
        <w:tab/>
      </w:r>
      <w:r w:rsidRPr="007F1FF5">
        <w:rPr>
          <w:i/>
          <w:iCs/>
        </w:rPr>
        <w:tab/>
      </w:r>
      <w:r w:rsidRPr="007F1FF5">
        <w:rPr>
          <w:i/>
          <w:iCs/>
        </w:rPr>
        <w:tab/>
      </w:r>
      <w:r w:rsidRPr="007F1FF5">
        <w:rPr>
          <w:i/>
          <w:iCs/>
        </w:rPr>
        <w:tab/>
      </w:r>
      <w:r w:rsidRPr="007F1FF5">
        <w:rPr>
          <w:i/>
          <w:iCs/>
        </w:rPr>
        <w:tab/>
      </w:r>
      <w:r w:rsidRPr="007F1FF5">
        <w:rPr>
          <w:i/>
          <w:iCs/>
          <w:highlight w:val="yellow"/>
        </w:rPr>
        <w:t>XX</w:t>
      </w:r>
    </w:p>
    <w:p w14:paraId="44B168A5" w14:textId="03D1C116" w:rsidR="004B0FAD" w:rsidRPr="007F1FF5" w:rsidRDefault="004B0FAD" w:rsidP="00790AAA">
      <w:pPr>
        <w:spacing w:line="360" w:lineRule="auto"/>
        <w:rPr>
          <w:i/>
          <w:iCs/>
        </w:rPr>
      </w:pPr>
      <w:r w:rsidRPr="007F1FF5">
        <w:rPr>
          <w:i/>
          <w:iCs/>
        </w:rPr>
        <w:t>About the Author</w:t>
      </w:r>
      <w:r w:rsidRPr="007F1FF5">
        <w:rPr>
          <w:i/>
          <w:iCs/>
        </w:rPr>
        <w:tab/>
      </w:r>
      <w:r w:rsidRPr="007F1FF5">
        <w:rPr>
          <w:i/>
          <w:iCs/>
        </w:rPr>
        <w:tab/>
      </w:r>
      <w:r w:rsidRPr="007F1FF5">
        <w:rPr>
          <w:i/>
          <w:iCs/>
        </w:rPr>
        <w:tab/>
      </w:r>
      <w:r w:rsidRPr="007F1FF5">
        <w:rPr>
          <w:i/>
          <w:iCs/>
        </w:rPr>
        <w:tab/>
      </w:r>
      <w:r w:rsidRPr="007F1FF5">
        <w:rPr>
          <w:i/>
          <w:iCs/>
        </w:rPr>
        <w:tab/>
      </w:r>
      <w:r w:rsidRPr="007F1FF5">
        <w:rPr>
          <w:i/>
          <w:iCs/>
        </w:rPr>
        <w:tab/>
      </w:r>
      <w:r w:rsidRPr="007F1FF5">
        <w:rPr>
          <w:i/>
          <w:iCs/>
          <w:highlight w:val="yellow"/>
        </w:rPr>
        <w:t>XX</w:t>
      </w:r>
    </w:p>
    <w:p w14:paraId="0E6D0D82" w14:textId="09D1F2CE" w:rsidR="0038643A" w:rsidRPr="007F1FF5" w:rsidRDefault="0038643A">
      <w:pPr>
        <w:rPr>
          <w:rFonts w:eastAsiaTheme="majorEastAsia" w:cstheme="majorBidi"/>
          <w:b/>
          <w:bCs/>
          <w:iCs/>
          <w:sz w:val="32"/>
          <w:szCs w:val="28"/>
          <w:lang w:eastAsia="ar-SA"/>
        </w:rPr>
      </w:pPr>
      <w:r w:rsidRPr="007F1FF5">
        <w:br w:type="page"/>
      </w:r>
    </w:p>
    <w:p w14:paraId="46DB15ED" w14:textId="77777777" w:rsidR="00657EBD" w:rsidRPr="007F1FF5" w:rsidRDefault="00657EBD" w:rsidP="0046152C">
      <w:pPr>
        <w:pStyle w:val="Heading2"/>
        <w:rPr>
          <w:rFonts w:ascii="Baskerville Old Face" w:hAnsi="Baskerville Old Face"/>
        </w:rPr>
        <w:sectPr w:rsidR="00657EBD" w:rsidRPr="007F1FF5" w:rsidSect="00C32C58">
          <w:footerReference w:type="even" r:id="rId8"/>
          <w:footerReference w:type="default" r:id="rId9"/>
          <w:pgSz w:w="8280" w:h="12600"/>
          <w:pgMar w:top="720" w:right="720" w:bottom="720" w:left="720" w:header="720" w:footer="720" w:gutter="432"/>
          <w:pgNumType w:fmt="lowerRoman" w:start="9"/>
          <w:cols w:space="720"/>
          <w:docGrid w:linePitch="360"/>
        </w:sectPr>
      </w:pPr>
    </w:p>
    <w:p w14:paraId="36F23964" w14:textId="77777777" w:rsidR="00657EBD" w:rsidRPr="007F1FF5" w:rsidRDefault="00657EBD" w:rsidP="00657EBD"/>
    <w:p w14:paraId="5723E6C8" w14:textId="77777777" w:rsidR="00657EBD" w:rsidRPr="007F1FF5" w:rsidRDefault="00657EBD" w:rsidP="00657EBD"/>
    <w:p w14:paraId="5B1CB6B4" w14:textId="77777777" w:rsidR="00657EBD" w:rsidRPr="007F1FF5" w:rsidRDefault="00657EBD" w:rsidP="00657EBD"/>
    <w:p w14:paraId="6A23DAF2" w14:textId="77777777" w:rsidR="00657EBD" w:rsidRPr="007F1FF5" w:rsidRDefault="00657EBD" w:rsidP="00657EBD"/>
    <w:p w14:paraId="3CDFD455" w14:textId="77777777" w:rsidR="00657EBD" w:rsidRPr="007F1FF5" w:rsidRDefault="00657EBD" w:rsidP="00657EBD"/>
    <w:p w14:paraId="790A3EB7" w14:textId="77777777" w:rsidR="00657EBD" w:rsidRPr="007F1FF5" w:rsidRDefault="00657EBD" w:rsidP="00657EBD"/>
    <w:p w14:paraId="54FC6651" w14:textId="77777777" w:rsidR="00657EBD" w:rsidRPr="007F1FF5" w:rsidRDefault="00657EBD" w:rsidP="00657EBD"/>
    <w:p w14:paraId="161DB7F3" w14:textId="77777777" w:rsidR="00657EBD" w:rsidRPr="007F1FF5" w:rsidRDefault="00657EBD" w:rsidP="00657EBD"/>
    <w:p w14:paraId="2E3F6A5E" w14:textId="30049C0A" w:rsidR="0046152C" w:rsidRPr="007F1FF5" w:rsidRDefault="007F1FF5" w:rsidP="007F1FF5">
      <w:pPr>
        <w:pStyle w:val="Heading2"/>
        <w:rPr>
          <w:rFonts w:cs="Dubai Light"/>
        </w:rPr>
      </w:pPr>
      <w:r w:rsidRPr="007F1FF5">
        <w:rPr>
          <w:rFonts w:cs="Dubai Light"/>
        </w:rPr>
        <w:t>INTRODUCTION</w:t>
      </w:r>
    </w:p>
    <w:p w14:paraId="00957401" w14:textId="7AFD17EB" w:rsidR="004B0FAD" w:rsidRPr="007F1FF5" w:rsidRDefault="00000000" w:rsidP="00B871FD">
      <w:pPr>
        <w:jc w:val="center"/>
        <w:rPr>
          <w:lang w:eastAsia="ar-SA"/>
        </w:rPr>
      </w:pPr>
      <w:r>
        <w:rPr>
          <w:lang w:eastAsia="ar-SA"/>
        </w:rPr>
        <w:pict w14:anchorId="5A8B86E2">
          <v:rect id="_x0000_i1025" style="width:0;height:1.5pt" o:hralign="center" o:hrstd="t" o:hr="t" fillcolor="#a0a0a0" stroked="f"/>
        </w:pict>
      </w:r>
    </w:p>
    <w:p w14:paraId="29CF909A" w14:textId="77777777" w:rsidR="0046152C" w:rsidRPr="007F1FF5" w:rsidRDefault="0046152C" w:rsidP="00B871FD">
      <w:pPr>
        <w:jc w:val="center"/>
      </w:pPr>
    </w:p>
    <w:p w14:paraId="2CD2E7F8" w14:textId="0599AC7C" w:rsidR="004B0FAD" w:rsidRPr="007F1FF5" w:rsidRDefault="004B0FAD" w:rsidP="006C6C52">
      <w:pPr>
        <w:pStyle w:val="Heading3"/>
        <w:rPr>
          <w:bCs/>
        </w:rPr>
      </w:pPr>
      <w:r w:rsidRPr="007F1FF5">
        <w:t>It Is Yours</w:t>
      </w:r>
    </w:p>
    <w:p w14:paraId="673D75CC" w14:textId="77777777" w:rsidR="004B0FAD" w:rsidRPr="007F1FF5" w:rsidRDefault="004B0FAD" w:rsidP="0046152C"/>
    <w:p w14:paraId="21BF634B" w14:textId="77777777" w:rsidR="004B0FAD" w:rsidRPr="007F1FF5" w:rsidRDefault="004B0FAD" w:rsidP="0046152C"/>
    <w:p w14:paraId="0E695722" w14:textId="2D5F5DE2" w:rsidR="00EF7318" w:rsidRPr="00B26A52" w:rsidRDefault="00A04A28" w:rsidP="00B26A52">
      <w:pPr>
        <w:spacing w:line="276" w:lineRule="auto"/>
        <w:jc w:val="center"/>
        <w:rPr>
          <w:i/>
          <w:iCs/>
        </w:rPr>
      </w:pPr>
      <w:r>
        <w:rPr>
          <w:i/>
          <w:iCs/>
        </w:rPr>
        <w:t>“You are worthy. You are worthy because you are.”</w:t>
      </w:r>
    </w:p>
    <w:p w14:paraId="3604EC73" w14:textId="64CC8A0F" w:rsidR="00B26A52" w:rsidRDefault="00B26A52" w:rsidP="00B26A52">
      <w:pPr>
        <w:spacing w:line="276" w:lineRule="auto"/>
        <w:jc w:val="center"/>
      </w:pPr>
      <w:r>
        <w:t>- Amanda Frances</w:t>
      </w:r>
      <w:r w:rsidR="00151D72">
        <w:t xml:space="preserve">, </w:t>
      </w:r>
      <w:r w:rsidR="00A04A28">
        <w:t>Rich As F*ck</w:t>
      </w:r>
    </w:p>
    <w:p w14:paraId="516C19F1" w14:textId="77777777" w:rsidR="00B26A52" w:rsidRDefault="00B26A52" w:rsidP="00B26A52">
      <w:pPr>
        <w:spacing w:line="276" w:lineRule="auto"/>
        <w:jc w:val="center"/>
      </w:pPr>
    </w:p>
    <w:p w14:paraId="4EDF2857" w14:textId="77777777" w:rsidR="008F644C" w:rsidRDefault="008F644C" w:rsidP="00DD12AE">
      <w:pPr>
        <w:spacing w:line="276" w:lineRule="auto"/>
        <w:ind w:firstLine="720"/>
      </w:pPr>
    </w:p>
    <w:p w14:paraId="7D4D79E6" w14:textId="21BCDAC9" w:rsidR="00EF7318" w:rsidRDefault="008F644C" w:rsidP="00DD12AE">
      <w:pPr>
        <w:spacing w:line="276" w:lineRule="auto"/>
        <w:ind w:firstLine="720"/>
      </w:pPr>
      <w:r>
        <w:t xml:space="preserve">Your desires and things you want to do </w:t>
      </w:r>
      <w:r w:rsidR="001B0470">
        <w:t>are</w:t>
      </w:r>
      <w:r>
        <w:t xml:space="preserve"> in your heart for a reason.</w:t>
      </w:r>
    </w:p>
    <w:p w14:paraId="0B13B924" w14:textId="77777777" w:rsidR="008F644C" w:rsidRDefault="008F644C" w:rsidP="00DD12AE">
      <w:pPr>
        <w:spacing w:line="276" w:lineRule="auto"/>
        <w:ind w:firstLine="720"/>
      </w:pPr>
    </w:p>
    <w:p w14:paraId="268BB962" w14:textId="013AB061" w:rsidR="008F644C" w:rsidRDefault="008F644C" w:rsidP="00DD12AE">
      <w:pPr>
        <w:spacing w:line="276" w:lineRule="auto"/>
        <w:ind w:firstLine="720"/>
      </w:pPr>
      <w:r>
        <w:t xml:space="preserve">They are there </w:t>
      </w:r>
      <w:r w:rsidRPr="00495D02">
        <w:rPr>
          <w:b/>
          <w:bCs/>
        </w:rPr>
        <w:t xml:space="preserve">because they are </w:t>
      </w:r>
      <w:r w:rsidRPr="005D66C6">
        <w:rPr>
          <w:b/>
          <w:bCs/>
          <w:u w:val="single"/>
        </w:rPr>
        <w:t>meant</w:t>
      </w:r>
      <w:r w:rsidRPr="00495D02">
        <w:rPr>
          <w:b/>
          <w:bCs/>
        </w:rPr>
        <w:t xml:space="preserve"> to be yours</w:t>
      </w:r>
      <w:r>
        <w:t xml:space="preserve">. You are </w:t>
      </w:r>
      <w:r w:rsidRPr="00624ED7">
        <w:rPr>
          <w:u w:val="single"/>
        </w:rPr>
        <w:t>meant</w:t>
      </w:r>
      <w:r>
        <w:t xml:space="preserve"> to live the phenomenal life you dream about.</w:t>
      </w:r>
    </w:p>
    <w:p w14:paraId="7A1CC7C4" w14:textId="77777777" w:rsidR="0074329C" w:rsidRDefault="0074329C" w:rsidP="00DD12AE">
      <w:pPr>
        <w:spacing w:line="276" w:lineRule="auto"/>
        <w:ind w:firstLine="720"/>
      </w:pPr>
    </w:p>
    <w:p w14:paraId="7FC29781" w14:textId="7345E7CA" w:rsidR="00195FE1" w:rsidRDefault="0074329C" w:rsidP="00DD12AE">
      <w:pPr>
        <w:spacing w:line="276" w:lineRule="auto"/>
        <w:ind w:firstLine="720"/>
      </w:pPr>
      <w:r>
        <w:t xml:space="preserve">You don’t need to prove anything. You don’t need permission. </w:t>
      </w:r>
      <w:r w:rsidR="008250E2">
        <w:t xml:space="preserve">You don’t need to be told you are good enough. </w:t>
      </w:r>
      <w:r w:rsidR="00195FE1">
        <w:t>There is no one who is going to appear and tell you that you</w:t>
      </w:r>
      <w:r w:rsidR="008250E2">
        <w:t xml:space="preserve"> can go do it now</w:t>
      </w:r>
      <w:r w:rsidR="00195FE1">
        <w:t xml:space="preserve">. </w:t>
      </w:r>
    </w:p>
    <w:p w14:paraId="620C4C3D" w14:textId="77777777" w:rsidR="00195FE1" w:rsidRDefault="00195FE1" w:rsidP="00DD12AE">
      <w:pPr>
        <w:spacing w:line="276" w:lineRule="auto"/>
        <w:ind w:firstLine="720"/>
      </w:pPr>
    </w:p>
    <w:p w14:paraId="6BEB5DF8" w14:textId="673B1E75" w:rsidR="0074329C" w:rsidRDefault="0074329C" w:rsidP="00DD12AE">
      <w:pPr>
        <w:spacing w:line="276" w:lineRule="auto"/>
        <w:ind w:firstLine="720"/>
      </w:pPr>
      <w:r>
        <w:t xml:space="preserve">What you want is yours. It is yours because it is. You get to say what you want and how you want life to be. </w:t>
      </w:r>
    </w:p>
    <w:p w14:paraId="51027C5B" w14:textId="77777777" w:rsidR="0074329C" w:rsidRDefault="0074329C" w:rsidP="00DD12AE">
      <w:pPr>
        <w:spacing w:line="276" w:lineRule="auto"/>
        <w:ind w:firstLine="720"/>
      </w:pPr>
    </w:p>
    <w:p w14:paraId="5B075625" w14:textId="42701275" w:rsidR="0074329C" w:rsidRDefault="0074329C" w:rsidP="00DD12AE">
      <w:pPr>
        <w:spacing w:line="276" w:lineRule="auto"/>
        <w:ind w:firstLine="720"/>
      </w:pPr>
      <w:r>
        <w:t xml:space="preserve">Why? Because you are here. Because life is a creation.  </w:t>
      </w:r>
    </w:p>
    <w:p w14:paraId="4710EDFD" w14:textId="77777777" w:rsidR="00D17117" w:rsidRDefault="00D17117" w:rsidP="00624ED7">
      <w:pPr>
        <w:spacing w:line="276" w:lineRule="auto"/>
      </w:pPr>
    </w:p>
    <w:p w14:paraId="23BB6454" w14:textId="1EA300A6" w:rsidR="00D17117" w:rsidRDefault="00D17117" w:rsidP="00DD12AE">
      <w:pPr>
        <w:spacing w:line="276" w:lineRule="auto"/>
        <w:ind w:firstLine="720"/>
      </w:pPr>
      <w:r>
        <w:t xml:space="preserve">You are </w:t>
      </w:r>
      <w:r w:rsidRPr="005D66C6">
        <w:rPr>
          <w:i/>
          <w:iCs/>
        </w:rPr>
        <w:t>exactly</w:t>
      </w:r>
      <w:r>
        <w:t xml:space="preserve"> where you are meant to be for this point in your life.</w:t>
      </w:r>
    </w:p>
    <w:p w14:paraId="405D9E26" w14:textId="77777777" w:rsidR="006B7516" w:rsidRDefault="006B7516" w:rsidP="00DD12AE">
      <w:pPr>
        <w:spacing w:line="276" w:lineRule="auto"/>
        <w:ind w:firstLine="720"/>
      </w:pPr>
    </w:p>
    <w:p w14:paraId="389FF027" w14:textId="562C4200" w:rsidR="006B7516" w:rsidRDefault="006B7516" w:rsidP="00DD12AE">
      <w:pPr>
        <w:spacing w:line="276" w:lineRule="auto"/>
        <w:ind w:firstLine="720"/>
      </w:pPr>
      <w:r>
        <w:t xml:space="preserve">From here to there </w:t>
      </w:r>
      <w:r w:rsidR="0074329C">
        <w:t xml:space="preserve">(wherever you say ‘there’ is) </w:t>
      </w:r>
      <w:r w:rsidRPr="006B7516">
        <w:rPr>
          <w:i/>
          <w:iCs/>
        </w:rPr>
        <w:t>is</w:t>
      </w:r>
      <w:r>
        <w:t xml:space="preserve"> </w:t>
      </w:r>
      <w:r w:rsidRPr="006B7516">
        <w:t>your</w:t>
      </w:r>
      <w:r>
        <w:t xml:space="preserve"> journey.</w:t>
      </w:r>
    </w:p>
    <w:p w14:paraId="7F133CF9" w14:textId="77777777" w:rsidR="008F644C" w:rsidRDefault="008F644C" w:rsidP="00DD12AE">
      <w:pPr>
        <w:spacing w:line="276" w:lineRule="auto"/>
        <w:ind w:firstLine="720"/>
      </w:pPr>
    </w:p>
    <w:p w14:paraId="4B22B105" w14:textId="733CDDF5" w:rsidR="00D17117" w:rsidRDefault="00D17117" w:rsidP="00DD12AE">
      <w:pPr>
        <w:spacing w:line="276" w:lineRule="auto"/>
        <w:ind w:firstLine="720"/>
      </w:pPr>
      <w:r>
        <w:t xml:space="preserve">Whatever hardships, joys </w:t>
      </w:r>
      <w:r w:rsidR="00DB18C4">
        <w:t>and</w:t>
      </w:r>
      <w:r>
        <w:t xml:space="preserve"> challenges you’ve had up to this point have led you here. They have shaped you, created you, brought you to this point… where your desires are driving you in a way that they never have before.</w:t>
      </w:r>
    </w:p>
    <w:p w14:paraId="6889B85F" w14:textId="77777777" w:rsidR="005D66C6" w:rsidRDefault="005D66C6" w:rsidP="00DD12AE">
      <w:pPr>
        <w:spacing w:line="276" w:lineRule="auto"/>
        <w:ind w:firstLine="720"/>
      </w:pPr>
    </w:p>
    <w:p w14:paraId="44DE1C09" w14:textId="4BE4C87C" w:rsidR="005D66C6" w:rsidRDefault="005D66C6" w:rsidP="005D66C6">
      <w:pPr>
        <w:spacing w:line="276" w:lineRule="auto"/>
        <w:ind w:firstLine="720"/>
      </w:pPr>
      <w:r>
        <w:t>You’ve never been more ready, more perfectly placed to do the things you want. To live how you wish. To make a difference. To inspire. To have it all.</w:t>
      </w:r>
    </w:p>
    <w:p w14:paraId="3999ABD2" w14:textId="77777777" w:rsidR="00D17117" w:rsidRDefault="00D17117" w:rsidP="00DD12AE">
      <w:pPr>
        <w:spacing w:line="276" w:lineRule="auto"/>
        <w:ind w:firstLine="720"/>
      </w:pPr>
    </w:p>
    <w:p w14:paraId="50DEC96B" w14:textId="7D247AB1" w:rsidR="00D17117" w:rsidRDefault="00D17117" w:rsidP="00D17117">
      <w:pPr>
        <w:spacing w:line="276" w:lineRule="auto"/>
        <w:jc w:val="center"/>
      </w:pPr>
      <w:r>
        <w:t>YOU ARE READY.</w:t>
      </w:r>
    </w:p>
    <w:p w14:paraId="28EEEB8A" w14:textId="77777777" w:rsidR="00D17117" w:rsidRDefault="00D17117" w:rsidP="00D17117">
      <w:pPr>
        <w:spacing w:line="276" w:lineRule="auto"/>
        <w:jc w:val="center"/>
      </w:pPr>
    </w:p>
    <w:p w14:paraId="5054E75D" w14:textId="7F805DB4" w:rsidR="00D17117" w:rsidRDefault="00D17117" w:rsidP="00D17117">
      <w:pPr>
        <w:spacing w:line="276" w:lineRule="auto"/>
        <w:jc w:val="center"/>
      </w:pPr>
      <w:r>
        <w:t>YOUR TIME IS NOW.</w:t>
      </w:r>
    </w:p>
    <w:p w14:paraId="05903A3C" w14:textId="77777777" w:rsidR="00D17117" w:rsidRDefault="00D17117" w:rsidP="00DD12AE">
      <w:pPr>
        <w:spacing w:line="276" w:lineRule="auto"/>
        <w:ind w:firstLine="720"/>
      </w:pPr>
    </w:p>
    <w:p w14:paraId="78B2F547" w14:textId="5201F152" w:rsidR="008F644C" w:rsidRDefault="00D17117" w:rsidP="00DD12AE">
      <w:pPr>
        <w:spacing w:line="276" w:lineRule="auto"/>
        <w:ind w:firstLine="720"/>
      </w:pPr>
      <w:r>
        <w:t>I believe every person was placed here on this planet for a reason. We all have a part to play.</w:t>
      </w:r>
    </w:p>
    <w:p w14:paraId="4E73531A" w14:textId="77777777" w:rsidR="00D17117" w:rsidRDefault="00D17117" w:rsidP="00DD12AE">
      <w:pPr>
        <w:spacing w:line="276" w:lineRule="auto"/>
        <w:ind w:firstLine="720"/>
      </w:pPr>
    </w:p>
    <w:p w14:paraId="16B36C2F" w14:textId="3718EA9A" w:rsidR="00D17117" w:rsidRDefault="00D17117" w:rsidP="005D66C6">
      <w:pPr>
        <w:spacing w:line="276" w:lineRule="auto"/>
        <w:ind w:firstLine="720"/>
      </w:pPr>
      <w:r>
        <w:t>Whether you are The Person that finally brings world peac</w:t>
      </w:r>
      <w:r w:rsidR="002971D5">
        <w:t>e</w:t>
      </w:r>
      <w:r>
        <w:t xml:space="preserve">, or the parent to a child who someday will become </w:t>
      </w:r>
      <w:r w:rsidR="005D66C6">
        <w:t>T</w:t>
      </w:r>
      <w:r>
        <w:t xml:space="preserve">he </w:t>
      </w:r>
      <w:r w:rsidR="005D66C6">
        <w:t>P</w:t>
      </w:r>
      <w:r>
        <w:t>erson who smiled just as someone else needed it</w:t>
      </w:r>
      <w:r w:rsidR="005D66C6">
        <w:t>…</w:t>
      </w:r>
      <w:r>
        <w:t xml:space="preserve"> what you do </w:t>
      </w:r>
      <w:r w:rsidRPr="005D66C6">
        <w:rPr>
          <w:u w:val="single"/>
        </w:rPr>
        <w:t>matters</w:t>
      </w:r>
      <w:r>
        <w:t>. Who you are in the world matters.</w:t>
      </w:r>
    </w:p>
    <w:p w14:paraId="06AC683C" w14:textId="77777777" w:rsidR="00D17117" w:rsidRDefault="00D17117" w:rsidP="00DD12AE">
      <w:pPr>
        <w:spacing w:line="276" w:lineRule="auto"/>
        <w:ind w:firstLine="720"/>
      </w:pPr>
    </w:p>
    <w:p w14:paraId="4A24AFED" w14:textId="0DEC1D2A" w:rsidR="00D17117" w:rsidRDefault="00D17117" w:rsidP="00DD12AE">
      <w:pPr>
        <w:spacing w:line="276" w:lineRule="auto"/>
        <w:ind w:firstLine="720"/>
      </w:pPr>
      <w:r>
        <w:t xml:space="preserve">You are never “just” another </w:t>
      </w:r>
      <w:r w:rsidR="00966E5F">
        <w:t>human</w:t>
      </w:r>
      <w:r>
        <w:t>.</w:t>
      </w:r>
    </w:p>
    <w:p w14:paraId="68D38E02" w14:textId="77777777" w:rsidR="00D17117" w:rsidRDefault="00D17117" w:rsidP="00DD12AE">
      <w:pPr>
        <w:spacing w:line="276" w:lineRule="auto"/>
        <w:ind w:firstLine="720"/>
      </w:pPr>
    </w:p>
    <w:p w14:paraId="0613BC5D" w14:textId="6DC0948C" w:rsidR="00D17117" w:rsidRDefault="00D17117" w:rsidP="00D17117">
      <w:pPr>
        <w:spacing w:line="276" w:lineRule="auto"/>
        <w:ind w:firstLine="720"/>
      </w:pPr>
      <w:r w:rsidRPr="00D17117">
        <w:rPr>
          <w:u w:val="single"/>
        </w:rPr>
        <w:t>You</w:t>
      </w:r>
      <w:r>
        <w:t xml:space="preserve"> are important </w:t>
      </w:r>
      <w:r w:rsidRPr="00D17117">
        <w:rPr>
          <w:i/>
          <w:iCs/>
        </w:rPr>
        <w:t xml:space="preserve">(whether you </w:t>
      </w:r>
      <w:r w:rsidR="00C658F1" w:rsidRPr="00D17117">
        <w:rPr>
          <w:i/>
          <w:iCs/>
        </w:rPr>
        <w:t>realize</w:t>
      </w:r>
      <w:r w:rsidRPr="00D17117">
        <w:rPr>
          <w:i/>
          <w:iCs/>
        </w:rPr>
        <w:t xml:space="preserve"> it or not).</w:t>
      </w:r>
    </w:p>
    <w:p w14:paraId="30E800B4" w14:textId="77777777" w:rsidR="00D17117" w:rsidRDefault="00D17117" w:rsidP="00D17117">
      <w:pPr>
        <w:spacing w:line="276" w:lineRule="auto"/>
        <w:ind w:firstLine="720"/>
      </w:pPr>
    </w:p>
    <w:p w14:paraId="0C839897" w14:textId="71D9B9AB" w:rsidR="00D17117" w:rsidRDefault="00D17117" w:rsidP="00D17117">
      <w:pPr>
        <w:spacing w:line="276" w:lineRule="auto"/>
        <w:ind w:firstLine="720"/>
      </w:pPr>
      <w:r>
        <w:lastRenderedPageBreak/>
        <w:t>Every interaction you have with others shapes</w:t>
      </w:r>
      <w:r w:rsidR="00966E5F">
        <w:t xml:space="preserve"> their experience</w:t>
      </w:r>
      <w:r>
        <w:t>. And their interactions shape others. It’s the butterfly effect and it goes on and on.</w:t>
      </w:r>
    </w:p>
    <w:p w14:paraId="396D6CA6" w14:textId="77777777" w:rsidR="00D17117" w:rsidRDefault="00D17117" w:rsidP="00DD12AE">
      <w:pPr>
        <w:spacing w:line="276" w:lineRule="auto"/>
        <w:ind w:firstLine="720"/>
      </w:pPr>
    </w:p>
    <w:p w14:paraId="05E9801C" w14:textId="302EDC2F" w:rsidR="002971D5" w:rsidRDefault="00C658F1" w:rsidP="00DD12AE">
      <w:pPr>
        <w:spacing w:line="276" w:lineRule="auto"/>
        <w:ind w:firstLine="720"/>
      </w:pPr>
      <w:r>
        <w:t>No matter where you are in your journey, you would not be the person you are today without your history, your wins, your losses. And the people around you wouldn’t be who they are. We are all interconnected.</w:t>
      </w:r>
    </w:p>
    <w:p w14:paraId="73761556" w14:textId="77777777" w:rsidR="00C658F1" w:rsidRDefault="00C658F1" w:rsidP="00DD12AE">
      <w:pPr>
        <w:spacing w:line="276" w:lineRule="auto"/>
        <w:ind w:firstLine="720"/>
      </w:pPr>
    </w:p>
    <w:p w14:paraId="07E88743" w14:textId="131B7B22" w:rsidR="00A81888" w:rsidRDefault="00A81888" w:rsidP="00DD12AE">
      <w:pPr>
        <w:spacing w:line="276" w:lineRule="auto"/>
        <w:ind w:firstLine="720"/>
      </w:pPr>
      <w:r>
        <w:t xml:space="preserve">It’s hard sometimes to see how being made homeless, </w:t>
      </w:r>
      <w:r w:rsidR="0074329C">
        <w:t>a major traumatic event,</w:t>
      </w:r>
      <w:r>
        <w:t xml:space="preserve"> or </w:t>
      </w:r>
      <w:r w:rsidR="00624ED7">
        <w:t xml:space="preserve">many </w:t>
      </w:r>
      <w:r>
        <w:t xml:space="preserve">years of struggle can </w:t>
      </w:r>
      <w:proofErr w:type="gramStart"/>
      <w:r>
        <w:t>actually</w:t>
      </w:r>
      <w:r w:rsidR="00966E5F">
        <w:t xml:space="preserve"> get</w:t>
      </w:r>
      <w:proofErr w:type="gramEnd"/>
      <w:r w:rsidR="00966E5F">
        <w:t xml:space="preserve"> you closer to the things you want</w:t>
      </w:r>
      <w:r w:rsidR="008D2BA4">
        <w:t>.</w:t>
      </w:r>
    </w:p>
    <w:p w14:paraId="731AF96E" w14:textId="77777777" w:rsidR="00966E5F" w:rsidRDefault="00966E5F" w:rsidP="00DD12AE">
      <w:pPr>
        <w:spacing w:line="276" w:lineRule="auto"/>
        <w:ind w:firstLine="720"/>
      </w:pPr>
    </w:p>
    <w:p w14:paraId="6325CD2E" w14:textId="471E092F" w:rsidR="00966E5F" w:rsidRDefault="00966E5F" w:rsidP="00DD12AE">
      <w:pPr>
        <w:spacing w:line="276" w:lineRule="auto"/>
        <w:ind w:firstLine="720"/>
      </w:pPr>
      <w:r>
        <w:t>But they do.</w:t>
      </w:r>
    </w:p>
    <w:p w14:paraId="5C04A553" w14:textId="77777777" w:rsidR="008D2BA4" w:rsidRDefault="008D2BA4" w:rsidP="00DD12AE">
      <w:pPr>
        <w:spacing w:line="276" w:lineRule="auto"/>
        <w:ind w:firstLine="720"/>
      </w:pPr>
    </w:p>
    <w:p w14:paraId="2047E029" w14:textId="78E879F5" w:rsidR="0010517B" w:rsidRDefault="003C6355" w:rsidP="008D2BA4">
      <w:pPr>
        <w:spacing w:line="276" w:lineRule="auto"/>
        <w:ind w:firstLine="720"/>
      </w:pPr>
      <w:r>
        <w:t xml:space="preserve">At some point you’ll be able to look back and it’ll </w:t>
      </w:r>
      <w:r w:rsidRPr="00624ED7">
        <w:rPr>
          <w:i/>
          <w:iCs/>
        </w:rPr>
        <w:t>all</w:t>
      </w:r>
      <w:r>
        <w:t xml:space="preserve"> make sense.</w:t>
      </w:r>
      <w:r w:rsidR="00966E5F">
        <w:t xml:space="preserve"> </w:t>
      </w:r>
      <w:r w:rsidR="00624ED7">
        <w:t xml:space="preserve">The little things and the big things. </w:t>
      </w:r>
      <w:r w:rsidR="00966E5F">
        <w:t>Hindsight WILL reveal why it was all perfect.</w:t>
      </w:r>
      <w:r>
        <w:t xml:space="preserve"> </w:t>
      </w:r>
      <w:r w:rsidR="008D2BA4">
        <w:t>But for here and now</w:t>
      </w:r>
      <w:r w:rsidR="008D2BA4" w:rsidRPr="0010517B">
        <w:rPr>
          <w:b/>
          <w:bCs/>
        </w:rPr>
        <w:t>, it is time to</w:t>
      </w:r>
      <w:r w:rsidR="008D2BA4">
        <w:t xml:space="preserve"> </w:t>
      </w:r>
      <w:r w:rsidR="008D2BA4" w:rsidRPr="0010517B">
        <w:rPr>
          <w:b/>
          <w:bCs/>
        </w:rPr>
        <w:t>trust</w:t>
      </w:r>
      <w:r w:rsidR="008D2BA4">
        <w:t xml:space="preserve">. </w:t>
      </w:r>
    </w:p>
    <w:p w14:paraId="35CE41FB" w14:textId="77777777" w:rsidR="008D2BA4" w:rsidRDefault="008D2BA4" w:rsidP="00966E5F">
      <w:pPr>
        <w:spacing w:line="276" w:lineRule="auto"/>
      </w:pPr>
    </w:p>
    <w:p w14:paraId="7DE6F86E" w14:textId="2907712D" w:rsidR="00966E5F" w:rsidRDefault="008D2BA4" w:rsidP="008D2BA4">
      <w:pPr>
        <w:spacing w:line="276" w:lineRule="auto"/>
        <w:ind w:firstLine="720"/>
      </w:pPr>
      <w:r>
        <w:t xml:space="preserve">If you look at the life of any great leader in history, you can see how decision X led them to meet person Y, which in turn led to event Z happening. They weren’t living in isolation. Their family, loved ones, friends and colleagues all contributed to who they were, and they inspired </w:t>
      </w:r>
      <w:r w:rsidR="00DB18C4">
        <w:t>and</w:t>
      </w:r>
      <w:r w:rsidR="003C6355">
        <w:t xml:space="preserve"> impacted others</w:t>
      </w:r>
      <w:r>
        <w:t xml:space="preserve"> just by who they were</w:t>
      </w:r>
      <w:r w:rsidR="003C6355">
        <w:t xml:space="preserve"> and how they lived. </w:t>
      </w:r>
    </w:p>
    <w:p w14:paraId="28BDB7A1" w14:textId="77777777" w:rsidR="00966E5F" w:rsidRDefault="00966E5F" w:rsidP="008D2BA4">
      <w:pPr>
        <w:spacing w:line="276" w:lineRule="auto"/>
        <w:ind w:firstLine="720"/>
      </w:pPr>
    </w:p>
    <w:p w14:paraId="054787A8" w14:textId="433BD44E" w:rsidR="00966E5F" w:rsidRDefault="00966E5F" w:rsidP="00966E5F">
      <w:pPr>
        <w:spacing w:line="276" w:lineRule="auto"/>
        <w:ind w:firstLine="720"/>
      </w:pPr>
      <w:r>
        <w:t>The same is true of everyone.</w:t>
      </w:r>
    </w:p>
    <w:p w14:paraId="3DBE7447" w14:textId="77777777" w:rsidR="00966E5F" w:rsidRDefault="00966E5F" w:rsidP="008D2BA4">
      <w:pPr>
        <w:spacing w:line="276" w:lineRule="auto"/>
        <w:ind w:firstLine="720"/>
      </w:pPr>
    </w:p>
    <w:p w14:paraId="7A466687" w14:textId="6071259B" w:rsidR="008D2BA4" w:rsidRDefault="003C6355" w:rsidP="008D2BA4">
      <w:pPr>
        <w:spacing w:line="276" w:lineRule="auto"/>
        <w:ind w:firstLine="720"/>
      </w:pPr>
      <w:r>
        <w:t xml:space="preserve">Behind </w:t>
      </w:r>
      <w:r w:rsidR="00966E5F">
        <w:t xml:space="preserve">any </w:t>
      </w:r>
      <w:r>
        <w:t xml:space="preserve">one person is an army of people, circumstances and events which </w:t>
      </w:r>
      <w:r w:rsidR="00195FE1">
        <w:t>lead</w:t>
      </w:r>
      <w:r>
        <w:t xml:space="preserve"> to</w:t>
      </w:r>
      <w:r w:rsidR="00966E5F">
        <w:t xml:space="preserve"> however their lives pan out. And </w:t>
      </w:r>
      <w:r w:rsidR="00966E5F" w:rsidRPr="008250E2">
        <w:rPr>
          <w:i/>
          <w:iCs/>
        </w:rPr>
        <w:t>around</w:t>
      </w:r>
      <w:r w:rsidR="00966E5F">
        <w:t xml:space="preserve"> any one person is an army of people impacted, </w:t>
      </w:r>
      <w:r w:rsidR="00195FE1">
        <w:t>inspired,</w:t>
      </w:r>
      <w:r w:rsidR="00966E5F">
        <w:t xml:space="preserve"> and moved by them.</w:t>
      </w:r>
    </w:p>
    <w:p w14:paraId="0BFC7041" w14:textId="77777777" w:rsidR="00966E5F" w:rsidRDefault="00966E5F" w:rsidP="00966E5F">
      <w:pPr>
        <w:spacing w:line="276" w:lineRule="auto"/>
      </w:pPr>
    </w:p>
    <w:p w14:paraId="212BA6A6" w14:textId="2AE98228" w:rsidR="00966E5F" w:rsidRDefault="00966E5F" w:rsidP="00966E5F">
      <w:pPr>
        <w:spacing w:line="276" w:lineRule="auto"/>
        <w:ind w:firstLine="720"/>
      </w:pPr>
      <w:r>
        <w:t>Trust that you are in the right place (reading the right book!) with all the tools and experience you need for the breakthrough you are ready for.</w:t>
      </w:r>
    </w:p>
    <w:p w14:paraId="560489C0" w14:textId="77777777" w:rsidR="008D2BA4" w:rsidRDefault="008D2BA4" w:rsidP="00D628FF">
      <w:pPr>
        <w:spacing w:line="276" w:lineRule="auto"/>
        <w:ind w:firstLine="720"/>
      </w:pPr>
    </w:p>
    <w:p w14:paraId="3FECEDE6" w14:textId="6892260B" w:rsidR="008D2BA4" w:rsidRDefault="008D2BA4" w:rsidP="00D628FF">
      <w:pPr>
        <w:spacing w:line="276" w:lineRule="auto"/>
        <w:ind w:firstLine="720"/>
      </w:pPr>
      <w:r>
        <w:t>Your dream</w:t>
      </w:r>
      <w:r w:rsidR="008250E2">
        <w:t>s</w:t>
      </w:r>
      <w:r>
        <w:t xml:space="preserve"> might be to</w:t>
      </w:r>
      <w:r w:rsidR="0074329C">
        <w:t xml:space="preserve"> </w:t>
      </w:r>
      <w:r w:rsidR="00E11E9B">
        <w:t>eliminate</w:t>
      </w:r>
      <w:r w:rsidR="0074329C">
        <w:t xml:space="preserve"> prejudice</w:t>
      </w:r>
      <w:r>
        <w:t xml:space="preserve">, </w:t>
      </w:r>
      <w:r w:rsidR="0074329C">
        <w:t>cure disease, or end world hunger</w:t>
      </w:r>
      <w:r w:rsidR="003C6355">
        <w:t xml:space="preserve">. Or </w:t>
      </w:r>
      <w:r w:rsidR="008250E2">
        <w:t>they</w:t>
      </w:r>
      <w:r w:rsidR="003C6355">
        <w:t xml:space="preserve"> might not be</w:t>
      </w:r>
      <w:r>
        <w:t>. But</w:t>
      </w:r>
      <w:r w:rsidR="003C6355">
        <w:t xml:space="preserve"> whatever </w:t>
      </w:r>
      <w:r w:rsidR="008250E2">
        <w:t>they are,</w:t>
      </w:r>
      <w:r>
        <w:t xml:space="preserve"> they are </w:t>
      </w:r>
      <w:r>
        <w:rPr>
          <w:i/>
          <w:iCs/>
        </w:rPr>
        <w:t>no</w:t>
      </w:r>
      <w:r w:rsidRPr="008D2BA4">
        <w:rPr>
          <w:i/>
          <w:iCs/>
        </w:rPr>
        <w:t xml:space="preserve"> less or more important</w:t>
      </w:r>
      <w:r>
        <w:t>.</w:t>
      </w:r>
      <w:r w:rsidR="003C6355">
        <w:t xml:space="preserve"> </w:t>
      </w:r>
    </w:p>
    <w:p w14:paraId="3BC5F9F5" w14:textId="77777777" w:rsidR="008D2BA4" w:rsidRDefault="008D2BA4" w:rsidP="00D628FF">
      <w:pPr>
        <w:spacing w:line="276" w:lineRule="auto"/>
        <w:ind w:firstLine="720"/>
      </w:pPr>
    </w:p>
    <w:p w14:paraId="1CBB3721" w14:textId="77777777" w:rsidR="00E11E9B" w:rsidRDefault="008D2BA4" w:rsidP="008D2BA4">
      <w:pPr>
        <w:spacing w:line="276" w:lineRule="auto"/>
        <w:ind w:firstLine="720"/>
      </w:pPr>
      <w:r>
        <w:t>Big goals, small goals, noble ones, personal ones</w:t>
      </w:r>
      <w:r w:rsidR="0049659B">
        <w:t>, world-changing, uplifting, life-improving</w:t>
      </w:r>
      <w:r>
        <w:t xml:space="preserve">. </w:t>
      </w:r>
    </w:p>
    <w:p w14:paraId="5DD58FF4" w14:textId="77777777" w:rsidR="00E11E9B" w:rsidRDefault="00E11E9B" w:rsidP="008D2BA4">
      <w:pPr>
        <w:spacing w:line="276" w:lineRule="auto"/>
        <w:ind w:firstLine="720"/>
      </w:pPr>
    </w:p>
    <w:p w14:paraId="5536C4EE" w14:textId="553E9B38" w:rsidR="0049659B" w:rsidRDefault="008D2BA4" w:rsidP="008D2BA4">
      <w:pPr>
        <w:spacing w:line="276" w:lineRule="auto"/>
        <w:ind w:firstLine="720"/>
      </w:pPr>
      <w:r>
        <w:t xml:space="preserve">They all matter. </w:t>
      </w:r>
    </w:p>
    <w:p w14:paraId="4254B006" w14:textId="77777777" w:rsidR="0049659B" w:rsidRDefault="0049659B" w:rsidP="008D2BA4">
      <w:pPr>
        <w:spacing w:line="276" w:lineRule="auto"/>
        <w:ind w:firstLine="720"/>
      </w:pPr>
    </w:p>
    <w:p w14:paraId="17002312" w14:textId="55778683" w:rsidR="00E11E9B" w:rsidRDefault="008D2BA4" w:rsidP="008D2BA4">
      <w:pPr>
        <w:spacing w:line="276" w:lineRule="auto"/>
        <w:ind w:firstLine="720"/>
      </w:pPr>
      <w:r>
        <w:t xml:space="preserve">You </w:t>
      </w:r>
      <w:proofErr w:type="gramStart"/>
      <w:r>
        <w:t>achieving</w:t>
      </w:r>
      <w:proofErr w:type="gramEnd"/>
      <w:r>
        <w:t xml:space="preserve"> </w:t>
      </w:r>
      <w:r w:rsidR="000035C5">
        <w:t>a</w:t>
      </w:r>
      <w:r>
        <w:t xml:space="preserve"> goal of something personal to you </w:t>
      </w:r>
      <w:r w:rsidR="00E11E9B">
        <w:t xml:space="preserve">is </w:t>
      </w:r>
      <w:r w:rsidR="000035C5">
        <w:rPr>
          <w:u w:val="single"/>
        </w:rPr>
        <w:t>equally</w:t>
      </w:r>
      <w:r w:rsidR="00E11E9B">
        <w:t xml:space="preserve"> as important as someone </w:t>
      </w:r>
      <w:r w:rsidR="000035C5">
        <w:t>doing something you’d consider to be noble and massive</w:t>
      </w:r>
      <w:r w:rsidR="00E11E9B">
        <w:t>. Yes, really</w:t>
      </w:r>
      <w:r w:rsidR="00743D1A">
        <w:t xml:space="preserve">! </w:t>
      </w:r>
    </w:p>
    <w:p w14:paraId="650B54D6" w14:textId="77777777" w:rsidR="00E11E9B" w:rsidRDefault="00E11E9B" w:rsidP="008D2BA4">
      <w:pPr>
        <w:spacing w:line="276" w:lineRule="auto"/>
        <w:ind w:firstLine="720"/>
      </w:pPr>
    </w:p>
    <w:p w14:paraId="4128EDD0" w14:textId="400FA6E3" w:rsidR="00E11E9B" w:rsidRDefault="00E11E9B" w:rsidP="008D2BA4">
      <w:pPr>
        <w:spacing w:line="276" w:lineRule="auto"/>
        <w:ind w:firstLine="720"/>
      </w:pPr>
      <w:r>
        <w:t xml:space="preserve">We don’t live in a vacuum. </w:t>
      </w:r>
      <w:r w:rsidRPr="000035C5">
        <w:rPr>
          <w:b/>
          <w:bCs/>
        </w:rPr>
        <w:t>We live in an interconnected world</w:t>
      </w:r>
      <w:r w:rsidR="00743D1A" w:rsidRPr="000035C5">
        <w:rPr>
          <w:b/>
          <w:bCs/>
        </w:rPr>
        <w:t>.</w:t>
      </w:r>
      <w:r w:rsidR="00743D1A">
        <w:t xml:space="preserve"> Which means something you perceive as a</w:t>
      </w:r>
      <w:r>
        <w:t xml:space="preserve"> ‘little’ goal</w:t>
      </w:r>
      <w:r w:rsidR="00624ED7">
        <w:t xml:space="preserve"> or</w:t>
      </w:r>
      <w:r w:rsidR="00743D1A">
        <w:t xml:space="preserve"> an</w:t>
      </w:r>
      <w:r w:rsidR="00624ED7">
        <w:t xml:space="preserve"> action</w:t>
      </w:r>
      <w:r>
        <w:t xml:space="preserve"> that feels </w:t>
      </w:r>
      <w:r w:rsidR="00743D1A">
        <w:t xml:space="preserve">to you </w:t>
      </w:r>
      <w:r>
        <w:t xml:space="preserve">like it is </w:t>
      </w:r>
      <w:r w:rsidR="000035C5">
        <w:t>not much</w:t>
      </w:r>
      <w:r>
        <w:t xml:space="preserve"> in the scheme of the world </w:t>
      </w:r>
      <w:r w:rsidR="008D2BA4">
        <w:t xml:space="preserve">may </w:t>
      </w:r>
      <w:r w:rsidR="00743D1A">
        <w:t xml:space="preserve">well </w:t>
      </w:r>
      <w:r w:rsidR="008D2BA4">
        <w:t xml:space="preserve">inspire someone else to </w:t>
      </w:r>
      <w:r w:rsidR="003C6355">
        <w:t xml:space="preserve">do </w:t>
      </w:r>
      <w:r w:rsidR="008D2BA4">
        <w:t>something</w:t>
      </w:r>
      <w:r w:rsidR="003C6355">
        <w:t xml:space="preserve"> </w:t>
      </w:r>
      <w:r w:rsidR="003C6355" w:rsidRPr="000035C5">
        <w:rPr>
          <w:i/>
          <w:iCs/>
        </w:rPr>
        <w:t>they</w:t>
      </w:r>
      <w:r w:rsidR="003C6355">
        <w:t xml:space="preserve"> dream of</w:t>
      </w:r>
      <w:r w:rsidR="0049659B">
        <w:t xml:space="preserve">. </w:t>
      </w:r>
      <w:r>
        <w:t>And that in turn could inspire someone else</w:t>
      </w:r>
      <w:r w:rsidR="000035C5">
        <w:t xml:space="preserve"> into action on something </w:t>
      </w:r>
      <w:r w:rsidR="000035C5" w:rsidRPr="000035C5">
        <w:rPr>
          <w:i/>
          <w:iCs/>
        </w:rPr>
        <w:t>they</w:t>
      </w:r>
      <w:r w:rsidR="000035C5">
        <w:t xml:space="preserve"> dream of.</w:t>
      </w:r>
    </w:p>
    <w:p w14:paraId="36D91CBF" w14:textId="77777777" w:rsidR="00E11E9B" w:rsidRDefault="00E11E9B" w:rsidP="008D2BA4">
      <w:pPr>
        <w:spacing w:line="276" w:lineRule="auto"/>
        <w:ind w:firstLine="720"/>
      </w:pPr>
    </w:p>
    <w:p w14:paraId="6DCD158F" w14:textId="720E3143" w:rsidR="0049659B" w:rsidRDefault="0049659B" w:rsidP="008D2BA4">
      <w:pPr>
        <w:spacing w:line="276" w:lineRule="auto"/>
        <w:ind w:firstLine="720"/>
      </w:pPr>
      <w:r>
        <w:t xml:space="preserve">Your photos on </w:t>
      </w:r>
      <w:r w:rsidR="00C32E5A">
        <w:t>social media</w:t>
      </w:r>
      <w:r>
        <w:t xml:space="preserve"> of your family</w:t>
      </w:r>
      <w:r w:rsidR="000035C5">
        <w:t xml:space="preserve"> day trip out</w:t>
      </w:r>
      <w:r>
        <w:t xml:space="preserve"> could inspire an old school friend to spend more time with their child. Th</w:t>
      </w:r>
      <w:r w:rsidR="00E11E9B">
        <w:t>at child</w:t>
      </w:r>
      <w:r>
        <w:t xml:space="preserve"> could then </w:t>
      </w:r>
      <w:r w:rsidR="008250E2">
        <w:t xml:space="preserve">one day </w:t>
      </w:r>
      <w:r w:rsidR="00966E5F">
        <w:t xml:space="preserve">become </w:t>
      </w:r>
      <w:r w:rsidR="001301E6">
        <w:t>the</w:t>
      </w:r>
      <w:r w:rsidR="00E11E9B">
        <w:t xml:space="preserve"> teacher </w:t>
      </w:r>
      <w:r w:rsidR="001301E6">
        <w:t>that</w:t>
      </w:r>
      <w:r w:rsidR="00E11E9B">
        <w:t xml:space="preserve"> inspire</w:t>
      </w:r>
      <w:r w:rsidR="001301E6">
        <w:t>s</w:t>
      </w:r>
      <w:r w:rsidR="00E11E9B">
        <w:t xml:space="preserve"> </w:t>
      </w:r>
      <w:r w:rsidR="008250E2">
        <w:t xml:space="preserve">into action </w:t>
      </w:r>
      <w:r w:rsidR="00966E5F">
        <w:t>the next world renown expert in a field that’s critical to humanity.</w:t>
      </w:r>
    </w:p>
    <w:p w14:paraId="5AE26EC3" w14:textId="77777777" w:rsidR="0049659B" w:rsidRDefault="0049659B" w:rsidP="008D2BA4">
      <w:pPr>
        <w:spacing w:line="276" w:lineRule="auto"/>
        <w:ind w:firstLine="720"/>
      </w:pPr>
    </w:p>
    <w:p w14:paraId="0A0CA118" w14:textId="76CA30CD" w:rsidR="00D628FF" w:rsidRDefault="008D2BA4" w:rsidP="008D2BA4">
      <w:pPr>
        <w:spacing w:line="276" w:lineRule="auto"/>
        <w:ind w:firstLine="720"/>
      </w:pPr>
      <w:r w:rsidRPr="008D2BA4">
        <w:rPr>
          <w:b/>
          <w:bCs/>
        </w:rPr>
        <w:t>It all matters</w:t>
      </w:r>
      <w:r>
        <w:t>. It all adds up.</w:t>
      </w:r>
      <w:r w:rsidR="00E11E9B">
        <w:t xml:space="preserve"> Always. All the time.</w:t>
      </w:r>
    </w:p>
    <w:p w14:paraId="57D7FD23" w14:textId="77777777" w:rsidR="00624ED7" w:rsidRDefault="00624ED7" w:rsidP="008D2BA4">
      <w:pPr>
        <w:spacing w:line="276" w:lineRule="auto"/>
        <w:ind w:firstLine="720"/>
      </w:pPr>
    </w:p>
    <w:p w14:paraId="0B40AD8C" w14:textId="77777777" w:rsidR="001301E6" w:rsidRDefault="00624ED7" w:rsidP="008D2BA4">
      <w:pPr>
        <w:spacing w:line="276" w:lineRule="auto"/>
        <w:ind w:firstLine="720"/>
      </w:pPr>
      <w:r>
        <w:t xml:space="preserve">You can’t necessarily see it. But it does. </w:t>
      </w:r>
    </w:p>
    <w:p w14:paraId="2100A504" w14:textId="77777777" w:rsidR="001301E6" w:rsidRDefault="001301E6" w:rsidP="008D2BA4">
      <w:pPr>
        <w:spacing w:line="276" w:lineRule="auto"/>
        <w:ind w:firstLine="720"/>
      </w:pPr>
    </w:p>
    <w:p w14:paraId="52BA552D" w14:textId="4B4E96EB" w:rsidR="00624ED7" w:rsidRDefault="00624ED7" w:rsidP="008D2BA4">
      <w:pPr>
        <w:spacing w:line="276" w:lineRule="auto"/>
        <w:ind w:firstLine="720"/>
      </w:pPr>
      <w:r>
        <w:t>Trust the process.</w:t>
      </w:r>
    </w:p>
    <w:p w14:paraId="0ADA4806" w14:textId="77777777" w:rsidR="006C6C52" w:rsidRDefault="006C6C52" w:rsidP="006C6C52">
      <w:pPr>
        <w:spacing w:line="276" w:lineRule="auto"/>
      </w:pPr>
    </w:p>
    <w:p w14:paraId="5B6218A8" w14:textId="3541BF0C" w:rsidR="006C6C52" w:rsidRPr="006C6C52" w:rsidRDefault="006C6C52" w:rsidP="006C6C52">
      <w:pPr>
        <w:pStyle w:val="Heading3"/>
      </w:pPr>
      <w:r w:rsidRPr="006C6C52">
        <w:t>Why Money Matters</w:t>
      </w:r>
    </w:p>
    <w:p w14:paraId="6ADA35A3" w14:textId="77777777" w:rsidR="00D628FF" w:rsidRDefault="00D628FF" w:rsidP="00D628FF">
      <w:pPr>
        <w:spacing w:line="276" w:lineRule="auto"/>
        <w:ind w:firstLine="720"/>
      </w:pPr>
    </w:p>
    <w:p w14:paraId="4E74033B" w14:textId="2DA09566" w:rsidR="0046152C" w:rsidRDefault="00632E9F" w:rsidP="00DD12AE">
      <w:pPr>
        <w:spacing w:line="276" w:lineRule="auto"/>
        <w:ind w:firstLine="720"/>
      </w:pPr>
      <w:r>
        <w:t>The thing about most of our goals and dreams is that we are trying to achieve them in a world where money is key.</w:t>
      </w:r>
    </w:p>
    <w:p w14:paraId="3C5AB730" w14:textId="77777777" w:rsidR="00DA312E" w:rsidRDefault="00DA312E" w:rsidP="00DD12AE">
      <w:pPr>
        <w:spacing w:line="276" w:lineRule="auto"/>
        <w:ind w:firstLine="720"/>
      </w:pPr>
    </w:p>
    <w:p w14:paraId="0DCF4CCF" w14:textId="0D51167D" w:rsidR="00DA312E" w:rsidRDefault="00DA312E" w:rsidP="00DA312E">
      <w:pPr>
        <w:spacing w:line="276" w:lineRule="auto"/>
        <w:ind w:firstLine="720"/>
      </w:pPr>
      <w:r>
        <w:t xml:space="preserve">Does money </w:t>
      </w:r>
      <w:r w:rsidR="003C6355" w:rsidRPr="003C6355">
        <w:rPr>
          <w:i/>
          <w:iCs/>
        </w:rPr>
        <w:t>literally</w:t>
      </w:r>
      <w:r w:rsidR="003C6355">
        <w:t xml:space="preserve"> </w:t>
      </w:r>
      <w:r>
        <w:t xml:space="preserve">make the world go around? No. </w:t>
      </w:r>
    </w:p>
    <w:p w14:paraId="0C3D5949" w14:textId="77777777" w:rsidR="00DA312E" w:rsidRDefault="00DA312E" w:rsidP="00DA312E">
      <w:pPr>
        <w:spacing w:line="276" w:lineRule="auto"/>
        <w:ind w:firstLine="720"/>
      </w:pPr>
    </w:p>
    <w:p w14:paraId="09A32E26" w14:textId="481E9013" w:rsidR="00D01DC4" w:rsidRDefault="00C32E5A" w:rsidP="00C32E5A">
      <w:pPr>
        <w:spacing w:line="276" w:lineRule="auto"/>
        <w:ind w:firstLine="720"/>
      </w:pPr>
      <w:r>
        <w:t xml:space="preserve">Does money </w:t>
      </w:r>
      <w:r>
        <w:rPr>
          <w:i/>
          <w:iCs/>
        </w:rPr>
        <w:t>figuratively</w:t>
      </w:r>
      <w:r>
        <w:t xml:space="preserve"> make the world go around? </w:t>
      </w:r>
      <w:r w:rsidR="00DA312E">
        <w:t>Yes.</w:t>
      </w:r>
    </w:p>
    <w:p w14:paraId="1E7584CB" w14:textId="77777777" w:rsidR="00DA312E" w:rsidRDefault="00DA312E" w:rsidP="00F41585">
      <w:pPr>
        <w:spacing w:line="276" w:lineRule="auto"/>
      </w:pPr>
    </w:p>
    <w:p w14:paraId="5EC01388" w14:textId="3FED31FB" w:rsidR="00D01DC4" w:rsidRDefault="00D01DC4" w:rsidP="00DD12AE">
      <w:pPr>
        <w:spacing w:line="276" w:lineRule="auto"/>
        <w:ind w:firstLine="720"/>
      </w:pPr>
      <w:r>
        <w:t xml:space="preserve">Having a home. </w:t>
      </w:r>
    </w:p>
    <w:p w14:paraId="4736203C" w14:textId="77777777" w:rsidR="00D01DC4" w:rsidRDefault="00D01DC4" w:rsidP="00DD12AE">
      <w:pPr>
        <w:spacing w:line="276" w:lineRule="auto"/>
        <w:ind w:firstLine="720"/>
      </w:pPr>
      <w:r>
        <w:t xml:space="preserve">Buying food. </w:t>
      </w:r>
    </w:p>
    <w:p w14:paraId="71C6BB3C" w14:textId="25230BB7" w:rsidR="00D01DC4" w:rsidRDefault="00D01DC4" w:rsidP="00DD12AE">
      <w:pPr>
        <w:spacing w:line="276" w:lineRule="auto"/>
        <w:ind w:firstLine="720"/>
      </w:pPr>
      <w:r>
        <w:t>Clothing</w:t>
      </w:r>
      <w:r w:rsidR="00DA312E">
        <w:t xml:space="preserve"> yourself</w:t>
      </w:r>
      <w:r>
        <w:t xml:space="preserve">. </w:t>
      </w:r>
    </w:p>
    <w:p w14:paraId="452140EB" w14:textId="77777777" w:rsidR="00D01DC4" w:rsidRDefault="00D01DC4" w:rsidP="00DD12AE">
      <w:pPr>
        <w:spacing w:line="276" w:lineRule="auto"/>
        <w:ind w:firstLine="720"/>
      </w:pPr>
      <w:r>
        <w:t xml:space="preserve">Getting places. </w:t>
      </w:r>
    </w:p>
    <w:p w14:paraId="382585A3" w14:textId="58A05DD1" w:rsidR="00632E9F" w:rsidRDefault="00D01DC4" w:rsidP="00DD12AE">
      <w:pPr>
        <w:spacing w:line="276" w:lineRule="auto"/>
        <w:ind w:firstLine="720"/>
      </w:pPr>
      <w:r>
        <w:t>Educat</w:t>
      </w:r>
      <w:r w:rsidR="00DA312E">
        <w:t xml:space="preserve">ing yourself </w:t>
      </w:r>
      <w:r w:rsidR="00DB18C4">
        <w:t>and</w:t>
      </w:r>
      <w:r w:rsidR="00DA312E">
        <w:t xml:space="preserve"> your family</w:t>
      </w:r>
      <w:r>
        <w:t xml:space="preserve">. </w:t>
      </w:r>
    </w:p>
    <w:p w14:paraId="3069A1EE" w14:textId="693E33B3" w:rsidR="00D01DC4" w:rsidRDefault="00D01DC4" w:rsidP="00DD12AE">
      <w:pPr>
        <w:spacing w:line="276" w:lineRule="auto"/>
        <w:ind w:firstLine="720"/>
      </w:pPr>
      <w:r>
        <w:t>Starting a business.</w:t>
      </w:r>
    </w:p>
    <w:p w14:paraId="044F1751" w14:textId="77777777" w:rsidR="00D01DC4" w:rsidRDefault="00D01DC4" w:rsidP="00DD12AE">
      <w:pPr>
        <w:spacing w:line="276" w:lineRule="auto"/>
        <w:ind w:firstLine="720"/>
      </w:pPr>
    </w:p>
    <w:p w14:paraId="7774339E" w14:textId="4CD44283" w:rsidR="00D01DC4" w:rsidRDefault="008250E2" w:rsidP="00DD12AE">
      <w:pPr>
        <w:spacing w:line="276" w:lineRule="auto"/>
        <w:ind w:firstLine="720"/>
      </w:pPr>
      <w:r>
        <w:t>Yes,</w:t>
      </w:r>
      <w:r w:rsidR="00DA312E">
        <w:t xml:space="preserve"> t</w:t>
      </w:r>
      <w:r w:rsidR="00D01DC4">
        <w:t xml:space="preserve">here are things you </w:t>
      </w:r>
      <w:r w:rsidR="00C32E5A">
        <w:t xml:space="preserve">can do to ‘opt-out’ of some expenses. </w:t>
      </w:r>
      <w:r w:rsidR="00046CC8">
        <w:t>If you</w:t>
      </w:r>
      <w:r w:rsidR="00D01DC4">
        <w:t xml:space="preserve"> grow your own food, you still need </w:t>
      </w:r>
      <w:r w:rsidR="00DA312E">
        <w:t>money to buy or rent</w:t>
      </w:r>
      <w:r w:rsidR="00D01DC4">
        <w:t xml:space="preserve"> land/garden/space to plant seeds</w:t>
      </w:r>
      <w:r w:rsidR="00DA312E">
        <w:t xml:space="preserve">. </w:t>
      </w:r>
      <w:r w:rsidR="00046CC8">
        <w:t>If you</w:t>
      </w:r>
      <w:r w:rsidR="00C32E5A">
        <w:t xml:space="preserve"> make your own </w:t>
      </w:r>
      <w:r>
        <w:t>clothes,</w:t>
      </w:r>
      <w:r w:rsidR="00C32E5A">
        <w:t xml:space="preserve"> you still need the fabric. </w:t>
      </w:r>
      <w:r w:rsidR="00046CC8">
        <w:t>If you</w:t>
      </w:r>
      <w:r w:rsidR="00C32E5A">
        <w:t xml:space="preserve"> live off the land, you still need the land.</w:t>
      </w:r>
    </w:p>
    <w:p w14:paraId="567FCBD3" w14:textId="77777777" w:rsidR="00D01DC4" w:rsidRDefault="00D01DC4" w:rsidP="00DD12AE">
      <w:pPr>
        <w:spacing w:line="276" w:lineRule="auto"/>
        <w:ind w:firstLine="720"/>
      </w:pPr>
    </w:p>
    <w:p w14:paraId="4C976B15" w14:textId="6664C22F" w:rsidR="00D01DC4" w:rsidRDefault="008250E2" w:rsidP="00DD12AE">
      <w:pPr>
        <w:spacing w:line="276" w:lineRule="auto"/>
        <w:ind w:firstLine="720"/>
      </w:pPr>
      <w:r>
        <w:t>Yes,</w:t>
      </w:r>
      <w:r w:rsidR="00D01DC4">
        <w:t xml:space="preserve"> you can create a business</w:t>
      </w:r>
      <w:r w:rsidR="00046CC8">
        <w:t xml:space="preserve"> or an income</w:t>
      </w:r>
      <w:r w:rsidR="00D01DC4">
        <w:t xml:space="preserve"> from almost nothing, but it’s </w:t>
      </w:r>
      <w:r w:rsidR="00F41585">
        <w:t>rarely ever</w:t>
      </w:r>
      <w:r w:rsidR="00D01DC4">
        <w:t xml:space="preserve"> quite nothing. </w:t>
      </w:r>
      <w:r w:rsidR="00F41585">
        <w:t>At bare minimum you’ll</w:t>
      </w:r>
      <w:r w:rsidR="00D01DC4">
        <w:t xml:space="preserve"> likely need a laptop </w:t>
      </w:r>
      <w:r w:rsidR="00DB18C4">
        <w:t>and</w:t>
      </w:r>
      <w:r w:rsidR="00D01DC4">
        <w:t xml:space="preserve"> an internet connection.</w:t>
      </w:r>
    </w:p>
    <w:p w14:paraId="6A8397BB" w14:textId="77777777" w:rsidR="00D01DC4" w:rsidRDefault="00D01DC4" w:rsidP="00DD12AE">
      <w:pPr>
        <w:spacing w:line="276" w:lineRule="auto"/>
        <w:ind w:firstLine="720"/>
      </w:pPr>
    </w:p>
    <w:p w14:paraId="00481D41" w14:textId="68E2A5E9" w:rsidR="00D01DC4" w:rsidRDefault="00D01DC4" w:rsidP="00DD12AE">
      <w:pPr>
        <w:spacing w:line="276" w:lineRule="auto"/>
        <w:ind w:firstLine="720"/>
      </w:pPr>
      <w:r>
        <w:t>Money is a key part of our lives.</w:t>
      </w:r>
    </w:p>
    <w:p w14:paraId="5E0AE88D" w14:textId="77777777" w:rsidR="00D01DC4" w:rsidRDefault="00D01DC4" w:rsidP="00DD12AE">
      <w:pPr>
        <w:spacing w:line="276" w:lineRule="auto"/>
        <w:ind w:firstLine="720"/>
      </w:pPr>
    </w:p>
    <w:p w14:paraId="5EC9A876" w14:textId="301BCB09" w:rsidR="0075453B" w:rsidRDefault="00DA312E" w:rsidP="00DD12AE">
      <w:pPr>
        <w:spacing w:line="276" w:lineRule="auto"/>
        <w:ind w:firstLine="720"/>
      </w:pPr>
      <w:r>
        <w:t>More than</w:t>
      </w:r>
      <w:r w:rsidR="00D01DC4">
        <w:t xml:space="preserve"> that, </w:t>
      </w:r>
      <w:r w:rsidR="008250E2">
        <w:t>money is</w:t>
      </w:r>
      <w:r w:rsidR="00D01DC4">
        <w:t xml:space="preserve"> powerful</w:t>
      </w:r>
      <w:r w:rsidR="008250E2">
        <w:t>.</w:t>
      </w:r>
    </w:p>
    <w:p w14:paraId="31EC56A8" w14:textId="77777777" w:rsidR="008250E2" w:rsidRDefault="008250E2" w:rsidP="00DD12AE">
      <w:pPr>
        <w:spacing w:line="276" w:lineRule="auto"/>
        <w:ind w:firstLine="720"/>
      </w:pPr>
    </w:p>
    <w:p w14:paraId="7E1427E3" w14:textId="63F7DB0C" w:rsidR="00D01DC4" w:rsidRDefault="008250E2" w:rsidP="00DD12AE">
      <w:pPr>
        <w:spacing w:line="276" w:lineRule="auto"/>
        <w:ind w:firstLine="720"/>
      </w:pPr>
      <w:r>
        <w:t xml:space="preserve">It can keep things as </w:t>
      </w:r>
      <w:r w:rsidR="00927421">
        <w:t xml:space="preserve">they </w:t>
      </w:r>
      <w:r>
        <w:t>are, holding the ‘what is’ as it is. Or it can change situations. It can add speed.</w:t>
      </w:r>
      <w:r w:rsidR="00046CC8">
        <w:t xml:space="preserve"> </w:t>
      </w:r>
      <w:r>
        <w:t>Or slow things down. It can cause pain. Or i</w:t>
      </w:r>
      <w:r w:rsidR="00046CC8">
        <w:t>t can be a powerful force for good.</w:t>
      </w:r>
    </w:p>
    <w:p w14:paraId="13B967EF" w14:textId="77777777" w:rsidR="008250E2" w:rsidRDefault="008250E2" w:rsidP="00DD12AE">
      <w:pPr>
        <w:spacing w:line="276" w:lineRule="auto"/>
        <w:ind w:firstLine="720"/>
      </w:pPr>
    </w:p>
    <w:p w14:paraId="48214901" w14:textId="77777777" w:rsidR="00CC1725" w:rsidRDefault="008250E2" w:rsidP="00DD12AE">
      <w:pPr>
        <w:spacing w:line="276" w:lineRule="auto"/>
        <w:ind w:firstLine="720"/>
      </w:pPr>
      <w:r>
        <w:t xml:space="preserve">On </w:t>
      </w:r>
      <w:proofErr w:type="spellStart"/>
      <w:proofErr w:type="gramStart"/>
      <w:r>
        <w:t>it’s</w:t>
      </w:r>
      <w:proofErr w:type="spellEnd"/>
      <w:proofErr w:type="gramEnd"/>
      <w:r>
        <w:t xml:space="preserve"> own, money is neutral. </w:t>
      </w:r>
    </w:p>
    <w:p w14:paraId="063A0B92" w14:textId="77777777" w:rsidR="00CC1725" w:rsidRDefault="00CC1725" w:rsidP="00DD12AE">
      <w:pPr>
        <w:spacing w:line="276" w:lineRule="auto"/>
        <w:ind w:firstLine="720"/>
      </w:pPr>
    </w:p>
    <w:p w14:paraId="686B51EF" w14:textId="44CC23B6" w:rsidR="008250E2" w:rsidRDefault="008250E2" w:rsidP="00DD12AE">
      <w:pPr>
        <w:spacing w:line="276" w:lineRule="auto"/>
        <w:ind w:firstLine="720"/>
      </w:pPr>
      <w:r>
        <w:t>It has no meaning. It is just money. A piece of paper.</w:t>
      </w:r>
      <w:r w:rsidR="00CC1725">
        <w:t xml:space="preserve"> A piece of metal.</w:t>
      </w:r>
      <w:r>
        <w:t xml:space="preserve"> A few numbers on a screen. It is us humans that add the meaning</w:t>
      </w:r>
      <w:r w:rsidR="00CC1725">
        <w:t>.</w:t>
      </w:r>
    </w:p>
    <w:p w14:paraId="19FA83AC" w14:textId="77777777" w:rsidR="008250E2" w:rsidRDefault="008250E2" w:rsidP="00DD12AE">
      <w:pPr>
        <w:spacing w:line="276" w:lineRule="auto"/>
        <w:ind w:firstLine="720"/>
      </w:pPr>
    </w:p>
    <w:p w14:paraId="42CE1A13" w14:textId="77777777" w:rsidR="00CC1725" w:rsidRDefault="008250E2" w:rsidP="008250E2">
      <w:pPr>
        <w:spacing w:line="276" w:lineRule="auto"/>
        <w:ind w:firstLine="720"/>
      </w:pPr>
      <w:r>
        <w:t>In good hearted people (</w:t>
      </w:r>
      <w:r w:rsidR="00CC1725">
        <w:t xml:space="preserve">and hopefully </w:t>
      </w:r>
      <w:r>
        <w:t>that’s you</w:t>
      </w:r>
      <w:r w:rsidR="00CC1725">
        <w:t>!</w:t>
      </w:r>
      <w:r>
        <w:t xml:space="preserve">), </w:t>
      </w:r>
      <w:r w:rsidR="00CC1725">
        <w:t>money</w:t>
      </w:r>
      <w:r>
        <w:t xml:space="preserve"> can </w:t>
      </w:r>
      <w:r w:rsidR="00CC1725">
        <w:t xml:space="preserve">physically </w:t>
      </w:r>
      <w:r>
        <w:t xml:space="preserve">change lives. </w:t>
      </w:r>
    </w:p>
    <w:p w14:paraId="47E2D7F8" w14:textId="77777777" w:rsidR="00CC1725" w:rsidRDefault="00CC1725" w:rsidP="008250E2">
      <w:pPr>
        <w:spacing w:line="276" w:lineRule="auto"/>
        <w:ind w:firstLine="720"/>
      </w:pPr>
    </w:p>
    <w:p w14:paraId="3D3EE723" w14:textId="77CB28A2" w:rsidR="00690712" w:rsidRDefault="008250E2" w:rsidP="008250E2">
      <w:pPr>
        <w:spacing w:line="276" w:lineRule="auto"/>
        <w:ind w:firstLine="720"/>
      </w:pPr>
      <w:r>
        <w:t>W</w:t>
      </w:r>
      <w:r w:rsidR="00D01DC4">
        <w:t>ith money you can amplify the good</w:t>
      </w:r>
      <w:r>
        <w:t>, change humanity, power all wonderful projects, make a difference on an individual level, and those individuals pass that on.</w:t>
      </w:r>
    </w:p>
    <w:p w14:paraId="7D928E84" w14:textId="77777777" w:rsidR="00690712" w:rsidRDefault="009B3432" w:rsidP="00DD12AE">
      <w:pPr>
        <w:spacing w:line="276" w:lineRule="auto"/>
        <w:ind w:firstLine="720"/>
      </w:pPr>
      <w:r>
        <w:t xml:space="preserve">Educate. </w:t>
      </w:r>
    </w:p>
    <w:p w14:paraId="114AEE01" w14:textId="77777777" w:rsidR="00690712" w:rsidRDefault="009B3432" w:rsidP="00DD12AE">
      <w:pPr>
        <w:spacing w:line="276" w:lineRule="auto"/>
        <w:ind w:firstLine="720"/>
      </w:pPr>
      <w:r>
        <w:t xml:space="preserve">Empower. </w:t>
      </w:r>
    </w:p>
    <w:p w14:paraId="5A1B7C77" w14:textId="7A7262F3" w:rsidR="00D01DC4" w:rsidRDefault="009B3432" w:rsidP="00DD12AE">
      <w:pPr>
        <w:spacing w:line="276" w:lineRule="auto"/>
        <w:ind w:firstLine="720"/>
      </w:pPr>
      <w:r>
        <w:t>Uplift.</w:t>
      </w:r>
    </w:p>
    <w:p w14:paraId="7F649253" w14:textId="77777777" w:rsidR="009B3432" w:rsidRDefault="009B3432" w:rsidP="00DD12AE">
      <w:pPr>
        <w:spacing w:line="276" w:lineRule="auto"/>
        <w:ind w:firstLine="720"/>
      </w:pPr>
    </w:p>
    <w:p w14:paraId="2BE9C63F" w14:textId="3C5362A9" w:rsidR="009B3432" w:rsidRDefault="009B3432" w:rsidP="00DD12AE">
      <w:pPr>
        <w:spacing w:line="276" w:lineRule="auto"/>
        <w:ind w:firstLine="720"/>
      </w:pPr>
      <w:r>
        <w:t xml:space="preserve">To have more of it can literally change the course of your life and allow you to impact others in a way (and at a speed) that </w:t>
      </w:r>
      <w:r w:rsidR="001301E6">
        <w:t>is frankly</w:t>
      </w:r>
      <w:r w:rsidR="00F609B7">
        <w:t xml:space="preserve"> </w:t>
      </w:r>
      <w:r>
        <w:t>mind blowing</w:t>
      </w:r>
      <w:r w:rsidR="00F609B7">
        <w:t>.</w:t>
      </w:r>
    </w:p>
    <w:p w14:paraId="36D7F906" w14:textId="77777777" w:rsidR="009B3432" w:rsidRDefault="009B3432" w:rsidP="00DD12AE">
      <w:pPr>
        <w:spacing w:line="276" w:lineRule="auto"/>
        <w:ind w:firstLine="720"/>
      </w:pPr>
    </w:p>
    <w:p w14:paraId="4EFF2775" w14:textId="18419F67" w:rsidR="001301E6" w:rsidRDefault="009B3432" w:rsidP="00DD12AE">
      <w:pPr>
        <w:spacing w:line="276" w:lineRule="auto"/>
        <w:ind w:firstLine="720"/>
      </w:pPr>
      <w:r>
        <w:t xml:space="preserve">I’ve had periods of my life with very little money (in fact significantly in negative) and periods with </w:t>
      </w:r>
      <w:r w:rsidR="001301E6">
        <w:t>abundance</w:t>
      </w:r>
      <w:r>
        <w:t xml:space="preserve">. And I can tell </w:t>
      </w:r>
      <w:r>
        <w:lastRenderedPageBreak/>
        <w:t xml:space="preserve">you that the times with more </w:t>
      </w:r>
      <w:r w:rsidR="001301E6">
        <w:t>are way better! Easier, more fun, more luxurious, less scrimping, less struggle, more brain space.</w:t>
      </w:r>
    </w:p>
    <w:p w14:paraId="1C08FEDF" w14:textId="77777777" w:rsidR="001301E6" w:rsidRDefault="001301E6" w:rsidP="00DD12AE">
      <w:pPr>
        <w:spacing w:line="276" w:lineRule="auto"/>
        <w:ind w:firstLine="720"/>
      </w:pPr>
    </w:p>
    <w:p w14:paraId="2D7D1E41" w14:textId="64842E84" w:rsidR="00DA312E" w:rsidRDefault="001301E6" w:rsidP="00DD12AE">
      <w:pPr>
        <w:spacing w:line="276" w:lineRule="auto"/>
        <w:ind w:firstLine="720"/>
      </w:pPr>
      <w:r>
        <w:t>Whether you want lush luxury</w:t>
      </w:r>
      <w:r w:rsidR="00CC1725">
        <w:t>,</w:t>
      </w:r>
      <w:r>
        <w:t xml:space="preserve"> or not, making more than enough means you remove the struggle. You free up your time and energy to make a difference.</w:t>
      </w:r>
    </w:p>
    <w:p w14:paraId="7B800506" w14:textId="77777777" w:rsidR="001301E6" w:rsidRDefault="001301E6" w:rsidP="00DD12AE">
      <w:pPr>
        <w:spacing w:line="276" w:lineRule="auto"/>
        <w:ind w:firstLine="720"/>
      </w:pPr>
    </w:p>
    <w:p w14:paraId="3361B4DE" w14:textId="410E1F11" w:rsidR="001301E6" w:rsidRDefault="001301E6" w:rsidP="00DD12AE">
      <w:pPr>
        <w:spacing w:line="276" w:lineRule="auto"/>
        <w:ind w:firstLine="720"/>
      </w:pPr>
      <w:r>
        <w:t xml:space="preserve">You get to choose how much you have, and what you do with it. Since you’re reading this book, I’d guess you want an abundance. But even if you don’t, </w:t>
      </w:r>
      <w:r w:rsidRPr="00CC1725">
        <w:rPr>
          <w:b/>
          <w:bCs/>
        </w:rPr>
        <w:t>you get to choose</w:t>
      </w:r>
      <w:r>
        <w:t>.</w:t>
      </w:r>
    </w:p>
    <w:p w14:paraId="59ABFCAB" w14:textId="77777777" w:rsidR="001301E6" w:rsidRDefault="001301E6" w:rsidP="00DD12AE">
      <w:pPr>
        <w:spacing w:line="276" w:lineRule="auto"/>
        <w:ind w:firstLine="720"/>
      </w:pPr>
    </w:p>
    <w:p w14:paraId="158F4503" w14:textId="14DA0851" w:rsidR="001301E6" w:rsidRDefault="001301E6" w:rsidP="00DD12AE">
      <w:pPr>
        <w:spacing w:line="276" w:lineRule="auto"/>
        <w:ind w:firstLine="720"/>
      </w:pPr>
      <w:r>
        <w:t>And that’s the key. It’s a choice.</w:t>
      </w:r>
    </w:p>
    <w:p w14:paraId="756FCECA" w14:textId="77777777" w:rsidR="001301E6" w:rsidRDefault="001301E6" w:rsidP="00DD12AE">
      <w:pPr>
        <w:spacing w:line="276" w:lineRule="auto"/>
        <w:ind w:firstLine="720"/>
      </w:pPr>
    </w:p>
    <w:p w14:paraId="56996B04" w14:textId="7248C96F" w:rsidR="001301E6" w:rsidRDefault="001301E6" w:rsidP="00DD12AE">
      <w:pPr>
        <w:spacing w:line="276" w:lineRule="auto"/>
        <w:ind w:firstLine="720"/>
      </w:pPr>
      <w:r>
        <w:t xml:space="preserve">When you remove the blocks, the limitations, the things holding you back… YOU get to say how much, </w:t>
      </w:r>
      <w:r w:rsidR="00B514B3">
        <w:t>and what it’s for.</w:t>
      </w:r>
    </w:p>
    <w:p w14:paraId="7F8CA9A2" w14:textId="77777777" w:rsidR="009B3432" w:rsidRDefault="009B3432" w:rsidP="00DD12AE">
      <w:pPr>
        <w:spacing w:line="276" w:lineRule="auto"/>
        <w:ind w:firstLine="720"/>
      </w:pPr>
    </w:p>
    <w:p w14:paraId="14F1EB7E" w14:textId="592F0801" w:rsidR="009B3432" w:rsidRDefault="009B3432" w:rsidP="00DD12AE">
      <w:pPr>
        <w:spacing w:line="276" w:lineRule="auto"/>
        <w:ind w:firstLine="720"/>
      </w:pPr>
      <w:r>
        <w:t>So… the question is, WHY do you want more money?</w:t>
      </w:r>
    </w:p>
    <w:p w14:paraId="15B0ECE6" w14:textId="77777777" w:rsidR="009B3432" w:rsidRDefault="009B3432" w:rsidP="00DD12AE">
      <w:pPr>
        <w:spacing w:line="276" w:lineRule="auto"/>
        <w:ind w:firstLine="720"/>
      </w:pPr>
    </w:p>
    <w:p w14:paraId="37A09998" w14:textId="02FB9DB9" w:rsidR="009B3432" w:rsidRDefault="009B3432" w:rsidP="00DD12AE">
      <w:pPr>
        <w:spacing w:line="276" w:lineRule="auto"/>
        <w:ind w:firstLine="720"/>
      </w:pPr>
      <w:r>
        <w:t>What is it that really lights you up?</w:t>
      </w:r>
    </w:p>
    <w:p w14:paraId="33504F0A" w14:textId="77777777" w:rsidR="009B3432" w:rsidRDefault="009B3432" w:rsidP="00DD12AE">
      <w:pPr>
        <w:spacing w:line="276" w:lineRule="auto"/>
        <w:ind w:firstLine="720"/>
      </w:pPr>
    </w:p>
    <w:p w14:paraId="12F515CD" w14:textId="6F975AA3" w:rsidR="009B3432" w:rsidRDefault="009B3432" w:rsidP="00DD12AE">
      <w:pPr>
        <w:spacing w:line="276" w:lineRule="auto"/>
        <w:ind w:firstLine="720"/>
      </w:pPr>
      <w:r>
        <w:t xml:space="preserve">It might be some enormous mission like world peace or solving hunger. Or it might be </w:t>
      </w:r>
      <w:r w:rsidR="005651EE">
        <w:t xml:space="preserve">something closer to home like making </w:t>
      </w:r>
      <w:r>
        <w:t xml:space="preserve">your </w:t>
      </w:r>
      <w:r w:rsidR="00DB18C4">
        <w:t>and</w:t>
      </w:r>
      <w:r>
        <w:t xml:space="preserve"> your </w:t>
      </w:r>
      <w:r w:rsidR="00F41585">
        <w:t xml:space="preserve">loved </w:t>
      </w:r>
      <w:r w:rsidR="00927421">
        <w:t>ones’</w:t>
      </w:r>
      <w:r>
        <w:t xml:space="preserve"> lives easier, more luxurious, </w:t>
      </w:r>
      <w:r w:rsidR="00DA312E">
        <w:t>more fun.</w:t>
      </w:r>
    </w:p>
    <w:p w14:paraId="7A363D3D" w14:textId="77777777" w:rsidR="009B3432" w:rsidRDefault="009B3432" w:rsidP="00DD12AE">
      <w:pPr>
        <w:spacing w:line="276" w:lineRule="auto"/>
        <w:ind w:firstLine="720"/>
      </w:pPr>
    </w:p>
    <w:p w14:paraId="3D61E303" w14:textId="4C9F35C9" w:rsidR="009B3432" w:rsidRDefault="009B3432" w:rsidP="00DD12AE">
      <w:pPr>
        <w:spacing w:line="276" w:lineRule="auto"/>
        <w:ind w:firstLine="720"/>
      </w:pPr>
      <w:r>
        <w:t>There’s no right or wrong.</w:t>
      </w:r>
    </w:p>
    <w:p w14:paraId="188AA0CC" w14:textId="77777777" w:rsidR="009B3432" w:rsidRDefault="009B3432" w:rsidP="00DD12AE">
      <w:pPr>
        <w:spacing w:line="276" w:lineRule="auto"/>
        <w:ind w:firstLine="720"/>
      </w:pPr>
    </w:p>
    <w:p w14:paraId="61FFE973" w14:textId="652C482E" w:rsidR="009B3432" w:rsidRDefault="009B3432" w:rsidP="00DD12AE">
      <w:pPr>
        <w:spacing w:line="276" w:lineRule="auto"/>
        <w:ind w:firstLine="720"/>
      </w:pPr>
      <w:r>
        <w:t>Money is just money.</w:t>
      </w:r>
    </w:p>
    <w:p w14:paraId="393D7795" w14:textId="77777777" w:rsidR="009B3432" w:rsidRDefault="009B3432" w:rsidP="00DD12AE">
      <w:pPr>
        <w:spacing w:line="276" w:lineRule="auto"/>
        <w:ind w:firstLine="720"/>
      </w:pPr>
    </w:p>
    <w:p w14:paraId="4C4032B2" w14:textId="64A392A8" w:rsidR="009B3432" w:rsidRDefault="009B3432" w:rsidP="00DD12AE">
      <w:pPr>
        <w:spacing w:line="276" w:lineRule="auto"/>
        <w:ind w:firstLine="720"/>
      </w:pPr>
      <w:r>
        <w:t xml:space="preserve">The thing with money </w:t>
      </w:r>
      <w:r w:rsidR="00B514B3">
        <w:t>is that choice</w:t>
      </w:r>
      <w:r>
        <w:t>. You get to decide what difference you make, who you inspire, what lifestyle you live.</w:t>
      </w:r>
    </w:p>
    <w:p w14:paraId="0118BFFD" w14:textId="77777777" w:rsidR="009B3432" w:rsidRDefault="009B3432" w:rsidP="00DD12AE">
      <w:pPr>
        <w:spacing w:line="276" w:lineRule="auto"/>
        <w:ind w:firstLine="720"/>
      </w:pPr>
    </w:p>
    <w:p w14:paraId="217470B1" w14:textId="094882B5" w:rsidR="009B3432" w:rsidRDefault="009B3432" w:rsidP="00DD12AE">
      <w:pPr>
        <w:spacing w:line="276" w:lineRule="auto"/>
        <w:ind w:firstLine="720"/>
      </w:pPr>
      <w:r>
        <w:lastRenderedPageBreak/>
        <w:t>So that’s why I’ve written this book.</w:t>
      </w:r>
    </w:p>
    <w:p w14:paraId="3196844E" w14:textId="77777777" w:rsidR="009B3432" w:rsidRDefault="009B3432" w:rsidP="00DD12AE">
      <w:pPr>
        <w:spacing w:line="276" w:lineRule="auto"/>
        <w:ind w:firstLine="720"/>
      </w:pPr>
    </w:p>
    <w:p w14:paraId="210A424F" w14:textId="22CF9958" w:rsidR="009B3432" w:rsidRDefault="009B3432" w:rsidP="00DD12AE">
      <w:pPr>
        <w:spacing w:line="276" w:lineRule="auto"/>
        <w:ind w:firstLine="720"/>
      </w:pPr>
      <w:r>
        <w:t>Because I want YOU to have more money.</w:t>
      </w:r>
    </w:p>
    <w:p w14:paraId="0FA39A01" w14:textId="77777777" w:rsidR="009B3432" w:rsidRDefault="009B3432" w:rsidP="00DD12AE">
      <w:pPr>
        <w:spacing w:line="276" w:lineRule="auto"/>
        <w:ind w:firstLine="720"/>
      </w:pPr>
    </w:p>
    <w:p w14:paraId="059104B6" w14:textId="77777777" w:rsidR="00DA312E" w:rsidRDefault="00DA312E" w:rsidP="009B3432">
      <w:pPr>
        <w:spacing w:line="276" w:lineRule="auto"/>
        <w:ind w:firstLine="720"/>
      </w:pPr>
      <w:r>
        <w:t>I want you to have the</w:t>
      </w:r>
      <w:r w:rsidR="009B3432">
        <w:t xml:space="preserve"> ability to manifest, attract, create and allow as much money as you can ever imagine. You deserve it. Your loved ones deserve it. It’s time for you to go do whatever it is you’ve been dreaming of. That new business, your kitchen extension, new clothes, holidays or changing the world. I don’t care. </w:t>
      </w:r>
    </w:p>
    <w:p w14:paraId="53A5A3EC" w14:textId="77777777" w:rsidR="00DA312E" w:rsidRDefault="00DA312E" w:rsidP="009B3432">
      <w:pPr>
        <w:spacing w:line="276" w:lineRule="auto"/>
        <w:ind w:firstLine="720"/>
      </w:pPr>
    </w:p>
    <w:p w14:paraId="396DF578" w14:textId="77777777" w:rsidR="00DA312E" w:rsidRDefault="009B3432" w:rsidP="009B3432">
      <w:pPr>
        <w:spacing w:line="276" w:lineRule="auto"/>
        <w:ind w:firstLine="720"/>
      </w:pPr>
      <w:r>
        <w:t xml:space="preserve">I just want you to be </w:t>
      </w:r>
      <w:r w:rsidRPr="00D62083">
        <w:rPr>
          <w:b/>
          <w:bCs/>
        </w:rPr>
        <w:t>doing it</w:t>
      </w:r>
      <w:r>
        <w:t xml:space="preserve">. </w:t>
      </w:r>
    </w:p>
    <w:p w14:paraId="1787449F" w14:textId="77777777" w:rsidR="00DA312E" w:rsidRDefault="00DA312E" w:rsidP="009B3432">
      <w:pPr>
        <w:spacing w:line="276" w:lineRule="auto"/>
        <w:ind w:firstLine="720"/>
      </w:pPr>
    </w:p>
    <w:p w14:paraId="6F09E938" w14:textId="3B604CC5" w:rsidR="009B3432" w:rsidRDefault="009B3432" w:rsidP="00DA312E">
      <w:pPr>
        <w:spacing w:line="276" w:lineRule="auto"/>
        <w:ind w:firstLine="720"/>
      </w:pPr>
      <w:r>
        <w:t>That way the butterfly effect difference you are here to make happens.</w:t>
      </w:r>
    </w:p>
    <w:p w14:paraId="24354B24" w14:textId="77777777" w:rsidR="00D628FF" w:rsidRPr="007F1FF5" w:rsidRDefault="00D628FF" w:rsidP="00DD12AE">
      <w:pPr>
        <w:spacing w:line="276" w:lineRule="auto"/>
        <w:ind w:firstLine="720"/>
      </w:pPr>
    </w:p>
    <w:p w14:paraId="6124AF09" w14:textId="77777777" w:rsidR="00DA312E" w:rsidRDefault="00DA312E" w:rsidP="00DD12AE">
      <w:pPr>
        <w:spacing w:line="276" w:lineRule="auto"/>
        <w:ind w:firstLine="720"/>
      </w:pPr>
      <w:r>
        <w:t>What you’ll learn in the pages of this book is</w:t>
      </w:r>
      <w:r w:rsidR="0046152C" w:rsidRPr="007F1FF5">
        <w:t xml:space="preserve"> a process </w:t>
      </w:r>
      <w:r>
        <w:t>that you can do</w:t>
      </w:r>
      <w:r w:rsidR="0046152C" w:rsidRPr="007F1FF5">
        <w:t xml:space="preserve"> forevermore. </w:t>
      </w:r>
    </w:p>
    <w:p w14:paraId="7B60BD13" w14:textId="77777777" w:rsidR="00DA312E" w:rsidRDefault="00DA312E" w:rsidP="00DD12AE">
      <w:pPr>
        <w:spacing w:line="276" w:lineRule="auto"/>
        <w:ind w:firstLine="720"/>
      </w:pPr>
    </w:p>
    <w:p w14:paraId="6F36BA5F" w14:textId="004D71FC" w:rsidR="00D62083" w:rsidRDefault="00D62083" w:rsidP="00DD12AE">
      <w:pPr>
        <w:spacing w:line="276" w:lineRule="auto"/>
        <w:ind w:firstLine="720"/>
      </w:pPr>
      <w:r>
        <w:t>A process you can implement anywhere anytime to change your frequency in relation to money. To use the Laws of the Universe in a literal, practical way.</w:t>
      </w:r>
    </w:p>
    <w:p w14:paraId="6EB36E4C" w14:textId="77777777" w:rsidR="009B1FCB" w:rsidRDefault="009B1FCB" w:rsidP="00DD12AE">
      <w:pPr>
        <w:spacing w:line="276" w:lineRule="auto"/>
        <w:ind w:firstLine="720"/>
      </w:pPr>
    </w:p>
    <w:p w14:paraId="06C2F309" w14:textId="65163839" w:rsidR="009B1FCB" w:rsidRDefault="009B1FCB" w:rsidP="00DD12AE">
      <w:pPr>
        <w:spacing w:line="276" w:lineRule="auto"/>
        <w:ind w:firstLine="720"/>
      </w:pPr>
      <w:r>
        <w:t xml:space="preserve">Here’s how we’re going to go through it in this book: </w:t>
      </w:r>
    </w:p>
    <w:p w14:paraId="31DB9B3B" w14:textId="77777777" w:rsidR="009B1FCB" w:rsidRDefault="009B1FCB" w:rsidP="00DD12AE">
      <w:pPr>
        <w:spacing w:line="276" w:lineRule="auto"/>
        <w:ind w:firstLine="720"/>
      </w:pPr>
    </w:p>
    <w:p w14:paraId="7FA54B7D" w14:textId="2A672B26" w:rsidR="00452C38" w:rsidRPr="00CC1725" w:rsidRDefault="00452C38" w:rsidP="00452C38">
      <w:pPr>
        <w:spacing w:line="276" w:lineRule="auto"/>
        <w:ind w:firstLine="720"/>
        <w:rPr>
          <w:b/>
          <w:bCs/>
        </w:rPr>
      </w:pPr>
      <w:r w:rsidRPr="00CC1725">
        <w:rPr>
          <w:b/>
          <w:bCs/>
        </w:rPr>
        <w:t xml:space="preserve">Chapter 1 – What Is </w:t>
      </w:r>
      <w:proofErr w:type="gramStart"/>
      <w:r w:rsidRPr="00CC1725">
        <w:rPr>
          <w:b/>
          <w:bCs/>
        </w:rPr>
        <w:t>The</w:t>
      </w:r>
      <w:proofErr w:type="gramEnd"/>
      <w:r w:rsidRPr="00CC1725">
        <w:rPr>
          <w:b/>
          <w:bCs/>
        </w:rPr>
        <w:t xml:space="preserve"> Zone?</w:t>
      </w:r>
    </w:p>
    <w:p w14:paraId="3C802AE6" w14:textId="4FBE6D3C" w:rsidR="00452C38" w:rsidRDefault="00CC1725" w:rsidP="00452C38">
      <w:pPr>
        <w:spacing w:line="276" w:lineRule="auto"/>
        <w:ind w:firstLine="720"/>
      </w:pPr>
      <w:r>
        <w:t xml:space="preserve">Discover what The Zone is and why you want to be in it. This is the science behind what we are doing so you can understand </w:t>
      </w:r>
      <w:r w:rsidR="005C0C02">
        <w:t>your vibration and how it impacts the results happening in your life.</w:t>
      </w:r>
    </w:p>
    <w:p w14:paraId="5D7EC17A" w14:textId="77777777" w:rsidR="00452C38" w:rsidRDefault="00452C38" w:rsidP="00452C38">
      <w:pPr>
        <w:spacing w:line="276" w:lineRule="auto"/>
        <w:ind w:firstLine="720"/>
      </w:pPr>
    </w:p>
    <w:p w14:paraId="034DEE7A" w14:textId="31E3FCB5" w:rsidR="00452C38" w:rsidRPr="00CC1725" w:rsidRDefault="00452C38" w:rsidP="00452C38">
      <w:pPr>
        <w:spacing w:line="276" w:lineRule="auto"/>
        <w:ind w:firstLine="720"/>
        <w:rPr>
          <w:b/>
          <w:bCs/>
        </w:rPr>
      </w:pPr>
      <w:r w:rsidRPr="00CC1725">
        <w:rPr>
          <w:b/>
          <w:bCs/>
        </w:rPr>
        <w:t>Chapter 2 – The Zone Method</w:t>
      </w:r>
    </w:p>
    <w:p w14:paraId="5B3DB9A2" w14:textId="05B56E6F" w:rsidR="00452C38" w:rsidRDefault="00CC1725" w:rsidP="00452C38">
      <w:pPr>
        <w:spacing w:line="276" w:lineRule="auto"/>
        <w:ind w:firstLine="720"/>
      </w:pPr>
      <w:r>
        <w:lastRenderedPageBreak/>
        <w:t xml:space="preserve">Learn what The Zone Method is, </w:t>
      </w:r>
      <w:r w:rsidR="005C0C02">
        <w:t xml:space="preserve">and </w:t>
      </w:r>
      <w:r>
        <w:t>how you can use it to change your life</w:t>
      </w:r>
      <w:r w:rsidR="005C0C02">
        <w:t xml:space="preserve"> </w:t>
      </w:r>
      <w:r w:rsidR="00DB18C4">
        <w:t>and</w:t>
      </w:r>
      <w:r w:rsidR="005C0C02">
        <w:t xml:space="preserve"> </w:t>
      </w:r>
      <w:r>
        <w:t>your current financial reality right now.</w:t>
      </w:r>
      <w:r w:rsidR="005C0C02">
        <w:t xml:space="preserve"> This goes through an overview of all the steps and how it works.</w:t>
      </w:r>
    </w:p>
    <w:p w14:paraId="3A8E2983" w14:textId="77777777" w:rsidR="00452C38" w:rsidRDefault="00452C38" w:rsidP="00452C38">
      <w:pPr>
        <w:spacing w:line="276" w:lineRule="auto"/>
        <w:ind w:firstLine="720"/>
      </w:pPr>
    </w:p>
    <w:p w14:paraId="76E42062" w14:textId="77777777" w:rsidR="00452C38" w:rsidRPr="00CC1725" w:rsidRDefault="00452C38" w:rsidP="00452C38">
      <w:pPr>
        <w:spacing w:line="276" w:lineRule="auto"/>
        <w:ind w:firstLine="720"/>
        <w:rPr>
          <w:b/>
          <w:bCs/>
        </w:rPr>
      </w:pPr>
      <w:r w:rsidRPr="00CC1725">
        <w:rPr>
          <w:b/>
          <w:bCs/>
        </w:rPr>
        <w:t>Chapter 3 – How To Sway</w:t>
      </w:r>
    </w:p>
    <w:p w14:paraId="4A8E2A79" w14:textId="2460AD83" w:rsidR="00452C38" w:rsidRDefault="005C0C02" w:rsidP="00452C38">
      <w:pPr>
        <w:spacing w:line="276" w:lineRule="auto"/>
        <w:ind w:firstLine="720"/>
      </w:pPr>
      <w:r>
        <w:t xml:space="preserve">The first step is </w:t>
      </w:r>
      <w:r w:rsidR="00CC1725">
        <w:t>Swaying</w:t>
      </w:r>
      <w:r>
        <w:t>. This</w:t>
      </w:r>
      <w:r w:rsidR="00CC1725">
        <w:t xml:space="preserve"> is a physiological micromovement</w:t>
      </w:r>
      <w:r>
        <w:t xml:space="preserve"> of your body which indicates what your vibration is in relation to a particular topic. We’ll go through </w:t>
      </w:r>
      <w:r w:rsidR="00CC1725">
        <w:t>how it works</w:t>
      </w:r>
      <w:r>
        <w:t xml:space="preserve">, </w:t>
      </w:r>
      <w:r w:rsidR="00CC1725">
        <w:t xml:space="preserve">what’s </w:t>
      </w:r>
      <w:r w:rsidR="00927421">
        <w:t>happening</w:t>
      </w:r>
      <w:r w:rsidR="00CC1725">
        <w:t xml:space="preserve"> while you’re doing it</w:t>
      </w:r>
      <w:r>
        <w:t>, and then a step-by-step explanation of how to do it (where you’ll physically stand up and give it a try).</w:t>
      </w:r>
    </w:p>
    <w:p w14:paraId="6E25191B" w14:textId="77777777" w:rsidR="00452C38" w:rsidRDefault="00452C38" w:rsidP="00452C38">
      <w:pPr>
        <w:spacing w:line="276" w:lineRule="auto"/>
        <w:ind w:firstLine="720"/>
      </w:pPr>
    </w:p>
    <w:p w14:paraId="43AB18BB" w14:textId="5CEE083B" w:rsidR="00452C38" w:rsidRPr="00CC1725" w:rsidRDefault="00452C38" w:rsidP="00452C38">
      <w:pPr>
        <w:spacing w:line="276" w:lineRule="auto"/>
        <w:ind w:firstLine="720"/>
        <w:rPr>
          <w:b/>
          <w:bCs/>
        </w:rPr>
      </w:pPr>
      <w:r w:rsidRPr="00CC1725">
        <w:rPr>
          <w:b/>
          <w:bCs/>
        </w:rPr>
        <w:t>Chapter 4 – Asking Questions</w:t>
      </w:r>
      <w:r w:rsidRPr="00CC1725">
        <w:rPr>
          <w:b/>
          <w:bCs/>
        </w:rPr>
        <w:tab/>
      </w:r>
    </w:p>
    <w:p w14:paraId="44E04CF8" w14:textId="421953DB" w:rsidR="00452C38" w:rsidRDefault="005C0C02" w:rsidP="00452C38">
      <w:pPr>
        <w:spacing w:line="276" w:lineRule="auto"/>
        <w:ind w:firstLine="720"/>
      </w:pPr>
      <w:r>
        <w:t>Swaying works with yes / no questions. Here we’ll dive into what questions to ask for the fastest results and how to know when you can quickly move onto the next step (releasing resistance).</w:t>
      </w:r>
    </w:p>
    <w:p w14:paraId="5749CA3C" w14:textId="77777777" w:rsidR="00452C38" w:rsidRDefault="00452C38" w:rsidP="00452C38">
      <w:pPr>
        <w:spacing w:line="276" w:lineRule="auto"/>
        <w:ind w:firstLine="720"/>
      </w:pPr>
    </w:p>
    <w:p w14:paraId="5099B417" w14:textId="339EB0B8" w:rsidR="00452C38" w:rsidRPr="00CC1725" w:rsidRDefault="00452C38" w:rsidP="00452C38">
      <w:pPr>
        <w:spacing w:line="276" w:lineRule="auto"/>
        <w:ind w:firstLine="720"/>
        <w:rPr>
          <w:b/>
          <w:bCs/>
        </w:rPr>
      </w:pPr>
      <w:r w:rsidRPr="00CC1725">
        <w:rPr>
          <w:b/>
          <w:bCs/>
        </w:rPr>
        <w:t>Chapter 5 – Releasing Resistance</w:t>
      </w:r>
    </w:p>
    <w:p w14:paraId="53D7882C" w14:textId="4FE12038" w:rsidR="00452C38" w:rsidRDefault="005C0C02" w:rsidP="00452C38">
      <w:pPr>
        <w:spacing w:line="276" w:lineRule="auto"/>
        <w:ind w:firstLine="720"/>
      </w:pPr>
      <w:r>
        <w:t xml:space="preserve">This is the juice. How to release resistance on any topic so you can allow a higher frequency </w:t>
      </w:r>
      <w:r w:rsidR="00DB18C4">
        <w:t>and</w:t>
      </w:r>
      <w:r>
        <w:t xml:space="preserve"> vibration in relation to money. Exactly what to say and how to know you’ve released the resistance.</w:t>
      </w:r>
    </w:p>
    <w:p w14:paraId="15E088B7" w14:textId="0E8FDED9" w:rsidR="00452C38" w:rsidRDefault="00452C38" w:rsidP="00452C38">
      <w:pPr>
        <w:spacing w:line="276" w:lineRule="auto"/>
        <w:ind w:firstLine="720"/>
      </w:pPr>
    </w:p>
    <w:p w14:paraId="61E99298" w14:textId="7209B398" w:rsidR="00452C38" w:rsidRPr="00CC1725" w:rsidRDefault="00452C38" w:rsidP="00452C38">
      <w:pPr>
        <w:spacing w:line="276" w:lineRule="auto"/>
        <w:ind w:firstLine="720"/>
        <w:rPr>
          <w:b/>
          <w:bCs/>
        </w:rPr>
      </w:pPr>
      <w:r w:rsidRPr="00CC1725">
        <w:rPr>
          <w:b/>
          <w:bCs/>
        </w:rPr>
        <w:t>Chapter 6 – Allowing More</w:t>
      </w:r>
      <w:r w:rsidRPr="00CC1725">
        <w:rPr>
          <w:b/>
          <w:bCs/>
        </w:rPr>
        <w:tab/>
      </w:r>
    </w:p>
    <w:p w14:paraId="28548410" w14:textId="32BE2CB1" w:rsidR="00452C38" w:rsidRDefault="005C0C02" w:rsidP="00452C38">
      <w:pPr>
        <w:spacing w:line="276" w:lineRule="auto"/>
        <w:ind w:firstLine="720"/>
      </w:pPr>
      <w:r>
        <w:t xml:space="preserve">After releasing </w:t>
      </w:r>
      <w:r w:rsidR="00927421">
        <w:t>resistance,</w:t>
      </w:r>
      <w:r>
        <w:t xml:space="preserve"> we then allow more. Learn how to allow more money, more flow, and more of what you want. </w:t>
      </w:r>
    </w:p>
    <w:p w14:paraId="534F67F8" w14:textId="77777777" w:rsidR="00452C38" w:rsidRDefault="00452C38" w:rsidP="00452C38">
      <w:pPr>
        <w:spacing w:line="276" w:lineRule="auto"/>
        <w:ind w:firstLine="720"/>
      </w:pPr>
    </w:p>
    <w:p w14:paraId="58A9C14F" w14:textId="676DB1E0" w:rsidR="00452C38" w:rsidRPr="00CC1725" w:rsidRDefault="00452C38" w:rsidP="00452C38">
      <w:pPr>
        <w:spacing w:line="276" w:lineRule="auto"/>
        <w:ind w:firstLine="720"/>
        <w:rPr>
          <w:b/>
          <w:bCs/>
        </w:rPr>
      </w:pPr>
      <w:r w:rsidRPr="00CC1725">
        <w:rPr>
          <w:b/>
          <w:bCs/>
        </w:rPr>
        <w:t>Chapter 7 – The Money Zone</w:t>
      </w:r>
      <w:r w:rsidRPr="00CC1725">
        <w:rPr>
          <w:b/>
          <w:bCs/>
        </w:rPr>
        <w:tab/>
      </w:r>
    </w:p>
    <w:p w14:paraId="1774703A" w14:textId="1528E1F3" w:rsidR="00452C38" w:rsidRDefault="005C0C02" w:rsidP="00452C38">
      <w:pPr>
        <w:spacing w:line="276" w:lineRule="auto"/>
        <w:ind w:firstLine="720"/>
      </w:pPr>
      <w:r>
        <w:t xml:space="preserve">Now you know what the steps are, it’s time to get you into The Money Zone. The place where money flows, and your vibration matches that of money. </w:t>
      </w:r>
    </w:p>
    <w:p w14:paraId="21CB832F" w14:textId="77777777" w:rsidR="00452C38" w:rsidRDefault="00452C38" w:rsidP="00452C38">
      <w:pPr>
        <w:spacing w:line="276" w:lineRule="auto"/>
        <w:ind w:firstLine="720"/>
      </w:pPr>
    </w:p>
    <w:p w14:paraId="0369E9B7" w14:textId="0284B657" w:rsidR="00452C38" w:rsidRPr="00CC1725" w:rsidRDefault="00452C38" w:rsidP="00452C38">
      <w:pPr>
        <w:spacing w:line="276" w:lineRule="auto"/>
        <w:ind w:firstLine="720"/>
        <w:rPr>
          <w:b/>
          <w:bCs/>
        </w:rPr>
      </w:pPr>
      <w:r w:rsidRPr="00CC1725">
        <w:rPr>
          <w:b/>
          <w:bCs/>
        </w:rPr>
        <w:lastRenderedPageBreak/>
        <w:t xml:space="preserve">Chapter 8 – Creating Overflow </w:t>
      </w:r>
      <w:r w:rsidR="00DB18C4">
        <w:rPr>
          <w:b/>
          <w:bCs/>
        </w:rPr>
        <w:t>&amp;</w:t>
      </w:r>
      <w:r w:rsidRPr="00CC1725">
        <w:rPr>
          <w:b/>
          <w:bCs/>
        </w:rPr>
        <w:t xml:space="preserve"> Abundance</w:t>
      </w:r>
    </w:p>
    <w:p w14:paraId="1C7EE857" w14:textId="51E6CD01" w:rsidR="00452C38" w:rsidRDefault="005C0C02" w:rsidP="00452C38">
      <w:pPr>
        <w:spacing w:line="276" w:lineRule="auto"/>
        <w:ind w:firstLine="720"/>
      </w:pPr>
      <w:r>
        <w:t xml:space="preserve">Go beyond money flow and into abundance and overflow. From here you can create anything. You deserve this, and so do your goals </w:t>
      </w:r>
      <w:r w:rsidR="00DB18C4">
        <w:t>and</w:t>
      </w:r>
      <w:r>
        <w:t xml:space="preserve"> dreams.</w:t>
      </w:r>
    </w:p>
    <w:p w14:paraId="59DFA8E9" w14:textId="4BA40814" w:rsidR="00452C38" w:rsidRDefault="00452C38" w:rsidP="00452C38">
      <w:pPr>
        <w:spacing w:line="276" w:lineRule="auto"/>
        <w:ind w:firstLine="720"/>
      </w:pPr>
    </w:p>
    <w:p w14:paraId="2C1C1716" w14:textId="74904E82" w:rsidR="009B1FCB" w:rsidRPr="00CC1725" w:rsidRDefault="00452C38" w:rsidP="00452C38">
      <w:pPr>
        <w:spacing w:line="276" w:lineRule="auto"/>
        <w:ind w:firstLine="720"/>
        <w:rPr>
          <w:b/>
          <w:bCs/>
        </w:rPr>
      </w:pPr>
      <w:r w:rsidRPr="00CC1725">
        <w:rPr>
          <w:b/>
          <w:bCs/>
        </w:rPr>
        <w:t>Chapter 9 – The Gold Zone</w:t>
      </w:r>
    </w:p>
    <w:p w14:paraId="28EA8385" w14:textId="0243DFA6" w:rsidR="00452C38" w:rsidRDefault="005C0C02" w:rsidP="00452C38">
      <w:pPr>
        <w:spacing w:line="276" w:lineRule="auto"/>
        <w:ind w:firstLine="720"/>
      </w:pPr>
      <w:r>
        <w:t xml:space="preserve">How to apply The Money Zone to your business, side hustle or business idea. This goes through creating an energetic money flow in your business so it’s finally easy. </w:t>
      </w:r>
    </w:p>
    <w:p w14:paraId="056904D1" w14:textId="77777777" w:rsidR="00452C38" w:rsidRDefault="00452C38" w:rsidP="00452C38">
      <w:pPr>
        <w:spacing w:line="276" w:lineRule="auto"/>
        <w:ind w:firstLine="720"/>
      </w:pPr>
    </w:p>
    <w:p w14:paraId="47C444A1" w14:textId="017923CB" w:rsidR="00452C38" w:rsidRDefault="009B1FCB" w:rsidP="00452C38">
      <w:pPr>
        <w:spacing w:line="276" w:lineRule="auto"/>
        <w:ind w:firstLine="720"/>
      </w:pPr>
      <w:r w:rsidRPr="00CC1725">
        <w:rPr>
          <w:b/>
          <w:bCs/>
        </w:rPr>
        <w:t>Meditation</w:t>
      </w:r>
      <w:r>
        <w:t xml:space="preserve"> –</w:t>
      </w:r>
      <w:r w:rsidR="005C0C02">
        <w:t xml:space="preserve"> Release deep money resistances hidden in your energy, let go of financial emotions </w:t>
      </w:r>
      <w:r w:rsidR="00DB18C4">
        <w:t>and</w:t>
      </w:r>
      <w:r w:rsidR="005C0C02">
        <w:t xml:space="preserve"> beliefs that are holding you back and </w:t>
      </w:r>
      <w:r w:rsidR="003E1EC6">
        <w:t xml:space="preserve">stop </w:t>
      </w:r>
      <w:r w:rsidR="005C0C02">
        <w:t>generational money patterns</w:t>
      </w:r>
      <w:r w:rsidR="003E1EC6">
        <w:t xml:space="preserve"> from repeating time and time again.</w:t>
      </w:r>
    </w:p>
    <w:p w14:paraId="7E61688D" w14:textId="77777777" w:rsidR="009B1FCB" w:rsidRDefault="009B1FCB" w:rsidP="00452C38">
      <w:pPr>
        <w:spacing w:line="276" w:lineRule="auto"/>
      </w:pPr>
    </w:p>
    <w:p w14:paraId="72BD5DFC" w14:textId="4FDBACB1" w:rsidR="00452C38" w:rsidRDefault="009B1FCB" w:rsidP="00452C38">
      <w:pPr>
        <w:spacing w:line="276" w:lineRule="auto"/>
        <w:ind w:firstLine="720"/>
      </w:pPr>
      <w:r w:rsidRPr="00CC1725">
        <w:rPr>
          <w:b/>
          <w:bCs/>
        </w:rPr>
        <w:t>Exercises</w:t>
      </w:r>
      <w:r>
        <w:t xml:space="preserve"> </w:t>
      </w:r>
      <w:r w:rsidR="003E1EC6">
        <w:t>–</w:t>
      </w:r>
      <w:r>
        <w:t xml:space="preserve"> </w:t>
      </w:r>
      <w:r w:rsidR="00EF75A0">
        <w:t>21</w:t>
      </w:r>
      <w:r w:rsidR="003E1EC6">
        <w:t xml:space="preserve"> releasing </w:t>
      </w:r>
      <w:r w:rsidR="00EF75A0">
        <w:t>exercises</w:t>
      </w:r>
      <w:r w:rsidR="003E1EC6">
        <w:t xml:space="preserve"> for you to shift your money energy from </w:t>
      </w:r>
      <w:r w:rsidR="00EF75A0">
        <w:t>struggle</w:t>
      </w:r>
      <w:r w:rsidR="003E1EC6">
        <w:t xml:space="preserve"> to abundance.</w:t>
      </w:r>
    </w:p>
    <w:p w14:paraId="6C80AC3B" w14:textId="65CB6F9A" w:rsidR="009B1FCB" w:rsidRDefault="009B1FCB" w:rsidP="00DD12AE">
      <w:pPr>
        <w:spacing w:line="276" w:lineRule="auto"/>
        <w:ind w:firstLine="720"/>
      </w:pPr>
    </w:p>
    <w:p w14:paraId="16958DAE" w14:textId="77777777" w:rsidR="001036D5" w:rsidRDefault="001036D5" w:rsidP="00DD12AE">
      <w:pPr>
        <w:spacing w:line="276" w:lineRule="auto"/>
        <w:ind w:firstLine="720"/>
      </w:pPr>
    </w:p>
    <w:p w14:paraId="3BD6A7E6" w14:textId="7DC45AA2" w:rsidR="00452C38" w:rsidRPr="00452C38" w:rsidRDefault="00452C38" w:rsidP="00452C38">
      <w:pPr>
        <w:spacing w:line="276" w:lineRule="auto"/>
        <w:jc w:val="center"/>
        <w:rPr>
          <w:i/>
          <w:iCs/>
        </w:rPr>
      </w:pPr>
      <w:r w:rsidRPr="00452C38">
        <w:rPr>
          <w:i/>
          <w:iCs/>
        </w:rPr>
        <w:t>Now, without further ado, let’s get you in the Money Zone!</w:t>
      </w:r>
    </w:p>
    <w:p w14:paraId="08DBCA2E" w14:textId="72E80B7E" w:rsidR="0046152C" w:rsidRPr="007F1FF5" w:rsidRDefault="0046152C" w:rsidP="00B871FD">
      <w:pPr>
        <w:ind w:firstLine="720"/>
      </w:pPr>
      <w:r w:rsidRPr="007F1FF5">
        <w:br w:type="page"/>
      </w:r>
    </w:p>
    <w:p w14:paraId="643F09B5" w14:textId="77777777" w:rsidR="00DC533C" w:rsidRPr="007F1FF5" w:rsidRDefault="00DC533C" w:rsidP="00B871FD">
      <w:pPr>
        <w:pStyle w:val="Heading2"/>
        <w:ind w:firstLine="720"/>
        <w:rPr>
          <w:rFonts w:ascii="Baskerville Old Face" w:hAnsi="Baskerville Old Face"/>
        </w:rPr>
        <w:sectPr w:rsidR="00DC533C" w:rsidRPr="007F1FF5" w:rsidSect="00C32C58">
          <w:headerReference w:type="even" r:id="rId10"/>
          <w:headerReference w:type="default" r:id="rId11"/>
          <w:footerReference w:type="even" r:id="rId12"/>
          <w:footerReference w:type="default" r:id="rId13"/>
          <w:type w:val="continuous"/>
          <w:pgSz w:w="8280" w:h="12600"/>
          <w:pgMar w:top="720" w:right="720" w:bottom="720" w:left="720" w:header="720" w:footer="720" w:gutter="432"/>
          <w:pgNumType w:fmt="lowerRoman" w:start="9"/>
          <w:cols w:space="720"/>
          <w:titlePg/>
          <w:docGrid w:linePitch="360"/>
        </w:sectPr>
      </w:pPr>
    </w:p>
    <w:p w14:paraId="590EDEF4" w14:textId="77777777" w:rsidR="007F1FF5" w:rsidRPr="007F1FF5" w:rsidRDefault="007F1FF5" w:rsidP="007F1FF5"/>
    <w:p w14:paraId="2A8C247D" w14:textId="77777777" w:rsidR="007F1FF5" w:rsidRPr="007F1FF5" w:rsidRDefault="007F1FF5" w:rsidP="007F1FF5"/>
    <w:p w14:paraId="5D608DD3" w14:textId="77777777" w:rsidR="007F1FF5" w:rsidRPr="007F1FF5" w:rsidRDefault="007F1FF5" w:rsidP="007F1FF5"/>
    <w:p w14:paraId="5C2DBD41" w14:textId="77777777" w:rsidR="007F1FF5" w:rsidRPr="007F1FF5" w:rsidRDefault="007F1FF5" w:rsidP="007F1FF5"/>
    <w:p w14:paraId="61C24C24" w14:textId="77777777" w:rsidR="007F1FF5" w:rsidRPr="007F1FF5" w:rsidRDefault="007F1FF5" w:rsidP="007F1FF5"/>
    <w:p w14:paraId="75EFDFA2" w14:textId="77777777" w:rsidR="007F1FF5" w:rsidRPr="007F1FF5" w:rsidRDefault="007F1FF5" w:rsidP="007F1FF5"/>
    <w:p w14:paraId="0E6352E6" w14:textId="77777777" w:rsidR="007F1FF5" w:rsidRPr="007F1FF5" w:rsidRDefault="007F1FF5" w:rsidP="007F1FF5"/>
    <w:p w14:paraId="136FFD93" w14:textId="77777777" w:rsidR="007F1FF5" w:rsidRPr="007F1FF5" w:rsidRDefault="007F1FF5" w:rsidP="007F1FF5"/>
    <w:p w14:paraId="4A5FB6D6" w14:textId="61137A28" w:rsidR="007F1FF5" w:rsidRPr="007F1FF5" w:rsidRDefault="007F1FF5" w:rsidP="007F1FF5">
      <w:pPr>
        <w:pStyle w:val="Heading2"/>
        <w:rPr>
          <w:rFonts w:cs="Dubai Light"/>
        </w:rPr>
      </w:pPr>
      <w:r>
        <w:rPr>
          <w:rFonts w:cs="Dubai Light"/>
        </w:rPr>
        <w:t>CHAPTER 1</w:t>
      </w:r>
    </w:p>
    <w:p w14:paraId="54F5FFB1" w14:textId="77777777" w:rsidR="007F1FF5" w:rsidRPr="007F1FF5" w:rsidRDefault="00000000" w:rsidP="007F1FF5">
      <w:pPr>
        <w:jc w:val="center"/>
        <w:rPr>
          <w:lang w:eastAsia="ar-SA"/>
        </w:rPr>
      </w:pPr>
      <w:r>
        <w:rPr>
          <w:lang w:eastAsia="ar-SA"/>
        </w:rPr>
        <w:pict w14:anchorId="216FCCC1">
          <v:rect id="_x0000_i1026" style="width:0;height:1.5pt" o:hralign="center" o:hrstd="t" o:hr="t" fillcolor="#a0a0a0" stroked="f"/>
        </w:pict>
      </w:r>
    </w:p>
    <w:p w14:paraId="7C5EFBDE" w14:textId="77777777" w:rsidR="007F1FF5" w:rsidRPr="007F1FF5" w:rsidRDefault="007F1FF5" w:rsidP="007F1FF5">
      <w:pPr>
        <w:jc w:val="center"/>
      </w:pPr>
    </w:p>
    <w:p w14:paraId="62F17A4B" w14:textId="4D6218E7" w:rsidR="007F1FF5" w:rsidRPr="007F1FF5" w:rsidRDefault="007F1FF5" w:rsidP="006C6C52">
      <w:pPr>
        <w:pStyle w:val="Heading3"/>
        <w:rPr>
          <w:bCs/>
        </w:rPr>
      </w:pPr>
      <w:r>
        <w:t xml:space="preserve">What Is </w:t>
      </w:r>
      <w:proofErr w:type="gramStart"/>
      <w:r>
        <w:t>The</w:t>
      </w:r>
      <w:proofErr w:type="gramEnd"/>
      <w:r>
        <w:t xml:space="preserve"> Zone?</w:t>
      </w:r>
    </w:p>
    <w:p w14:paraId="64ED78D1" w14:textId="77777777" w:rsidR="007F1FF5" w:rsidRDefault="007F1FF5" w:rsidP="007F1FF5"/>
    <w:p w14:paraId="7E61486D" w14:textId="77777777" w:rsidR="005226AA" w:rsidRDefault="005226AA" w:rsidP="00B26A52">
      <w:pPr>
        <w:spacing w:line="276" w:lineRule="auto"/>
        <w:jc w:val="center"/>
        <w:rPr>
          <w:i/>
          <w:iCs/>
        </w:rPr>
      </w:pPr>
      <w:r>
        <w:rPr>
          <w:i/>
          <w:iCs/>
        </w:rPr>
        <w:t>“</w:t>
      </w:r>
      <w:r w:rsidRPr="005226AA">
        <w:rPr>
          <w:i/>
          <w:iCs/>
        </w:rPr>
        <w:t xml:space="preserve">Everything is energy and that’s all there is to it. </w:t>
      </w:r>
    </w:p>
    <w:p w14:paraId="136579F3" w14:textId="77777777" w:rsidR="005226AA" w:rsidRDefault="005226AA" w:rsidP="00B26A52">
      <w:pPr>
        <w:spacing w:line="276" w:lineRule="auto"/>
        <w:jc w:val="center"/>
        <w:rPr>
          <w:i/>
          <w:iCs/>
        </w:rPr>
      </w:pPr>
      <w:r w:rsidRPr="005226AA">
        <w:rPr>
          <w:i/>
          <w:iCs/>
        </w:rPr>
        <w:t xml:space="preserve">Match the frequency of the reality you want and </w:t>
      </w:r>
    </w:p>
    <w:p w14:paraId="30EBD7D3" w14:textId="77777777" w:rsidR="005226AA" w:rsidRDefault="005226AA" w:rsidP="00B26A52">
      <w:pPr>
        <w:spacing w:line="276" w:lineRule="auto"/>
        <w:jc w:val="center"/>
        <w:rPr>
          <w:i/>
          <w:iCs/>
        </w:rPr>
      </w:pPr>
      <w:r w:rsidRPr="005226AA">
        <w:rPr>
          <w:i/>
          <w:iCs/>
        </w:rPr>
        <w:t xml:space="preserve">you cannot help but get that reality. It can be no other way. </w:t>
      </w:r>
    </w:p>
    <w:p w14:paraId="42CA9574" w14:textId="37040976" w:rsidR="00B26A52" w:rsidRPr="00B26A52" w:rsidRDefault="005226AA" w:rsidP="00B26A52">
      <w:pPr>
        <w:spacing w:line="276" w:lineRule="auto"/>
        <w:jc w:val="center"/>
        <w:rPr>
          <w:i/>
          <w:iCs/>
          <w:highlight w:val="yellow"/>
        </w:rPr>
      </w:pPr>
      <w:r w:rsidRPr="005226AA">
        <w:rPr>
          <w:i/>
          <w:iCs/>
        </w:rPr>
        <w:t>This is not philosophy. This is physics</w:t>
      </w:r>
      <w:r>
        <w:rPr>
          <w:i/>
          <w:iCs/>
        </w:rPr>
        <w:t>”</w:t>
      </w:r>
      <w:r w:rsidRPr="005226AA">
        <w:rPr>
          <w:i/>
          <w:iCs/>
        </w:rPr>
        <w:t xml:space="preserve"> </w:t>
      </w:r>
    </w:p>
    <w:p w14:paraId="70D46DFC" w14:textId="372B064F" w:rsidR="00B26A52" w:rsidRDefault="00B26A52" w:rsidP="00B26A52">
      <w:pPr>
        <w:spacing w:line="276" w:lineRule="auto"/>
        <w:jc w:val="center"/>
      </w:pPr>
      <w:r w:rsidRPr="005226AA">
        <w:t xml:space="preserve">- </w:t>
      </w:r>
      <w:r w:rsidR="005226AA" w:rsidRPr="005226AA">
        <w:t>Albert Einstein</w:t>
      </w:r>
    </w:p>
    <w:p w14:paraId="46944FEA" w14:textId="77777777" w:rsidR="00B26A52" w:rsidRPr="007F1FF5" w:rsidRDefault="00B26A52" w:rsidP="007F1FF5"/>
    <w:p w14:paraId="0540E782" w14:textId="77777777" w:rsidR="007F1FF5" w:rsidRPr="007F1FF5" w:rsidRDefault="007F1FF5" w:rsidP="007F1FF5"/>
    <w:p w14:paraId="78DCEDC2" w14:textId="157F080B" w:rsidR="00194DDF" w:rsidRDefault="00194DDF" w:rsidP="00F609B7">
      <w:pPr>
        <w:spacing w:line="276" w:lineRule="auto"/>
        <w:ind w:firstLine="720"/>
      </w:pPr>
      <w:r>
        <w:t>Everything emits frequency. The ground under you, the trees outside, the book or device you’re consuming th</w:t>
      </w:r>
      <w:r w:rsidR="000A56D2">
        <w:t xml:space="preserve">ese words </w:t>
      </w:r>
      <w:r>
        <w:t>on, your body.</w:t>
      </w:r>
    </w:p>
    <w:p w14:paraId="53B4DF3C" w14:textId="77777777" w:rsidR="00194DDF" w:rsidRDefault="00194DDF" w:rsidP="001036D5">
      <w:pPr>
        <w:spacing w:line="276" w:lineRule="auto"/>
        <w:ind w:firstLine="720"/>
      </w:pPr>
    </w:p>
    <w:p w14:paraId="2B93F7B1" w14:textId="77777777" w:rsidR="002048F2" w:rsidRDefault="00194DDF" w:rsidP="00194DDF">
      <w:pPr>
        <w:spacing w:line="276" w:lineRule="auto"/>
        <w:ind w:firstLine="720"/>
      </w:pPr>
      <w:r>
        <w:t xml:space="preserve">In fact, </w:t>
      </w:r>
      <w:r w:rsidRPr="002048F2">
        <w:rPr>
          <w:b/>
          <w:bCs/>
        </w:rPr>
        <w:t>your body emits a vibrational frequency all the time</w:t>
      </w:r>
      <w:r>
        <w:t>.</w:t>
      </w:r>
    </w:p>
    <w:p w14:paraId="0DA6AB93" w14:textId="77777777" w:rsidR="002048F2" w:rsidRDefault="002048F2" w:rsidP="00194DDF">
      <w:pPr>
        <w:spacing w:line="276" w:lineRule="auto"/>
        <w:ind w:firstLine="720"/>
      </w:pPr>
    </w:p>
    <w:p w14:paraId="1B5F7193" w14:textId="33B12B89" w:rsidR="00194DDF" w:rsidRDefault="00194DDF" w:rsidP="00194DDF">
      <w:pPr>
        <w:spacing w:line="276" w:lineRule="auto"/>
        <w:ind w:firstLine="720"/>
      </w:pPr>
      <w:r>
        <w:t>Your</w:t>
      </w:r>
      <w:r w:rsidR="000A56D2">
        <w:t xml:space="preserve"> body’s</w:t>
      </w:r>
      <w:r>
        <w:t xml:space="preserve"> frequency is a</w:t>
      </w:r>
      <w:r w:rsidRPr="007F1FF5">
        <w:t xml:space="preserve"> physical</w:t>
      </w:r>
      <w:r>
        <w:t>, measurable</w:t>
      </w:r>
      <w:r w:rsidRPr="007F1FF5">
        <w:t xml:space="preserve"> vibration</w:t>
      </w:r>
      <w:r w:rsidR="000A56D2">
        <w:t xml:space="preserve">. It </w:t>
      </w:r>
      <w:r w:rsidRPr="007F1FF5">
        <w:t>emit</w:t>
      </w:r>
      <w:r w:rsidR="000A56D2">
        <w:t>s</w:t>
      </w:r>
      <w:r w:rsidRPr="007F1FF5">
        <w:t xml:space="preserve"> from your body and your energy field</w:t>
      </w:r>
      <w:r w:rsidR="000A56D2">
        <w:t xml:space="preserve"> 24/7, 365.</w:t>
      </w:r>
      <w:r w:rsidR="002048F2">
        <w:t xml:space="preserve"> There are tools that can tell you what your frequency is, and how far it extends from your body.</w:t>
      </w:r>
    </w:p>
    <w:p w14:paraId="62E4477A" w14:textId="77777777" w:rsidR="00194DDF" w:rsidRDefault="00194DDF" w:rsidP="001036D5">
      <w:pPr>
        <w:spacing w:line="276" w:lineRule="auto"/>
        <w:ind w:firstLine="720"/>
      </w:pPr>
    </w:p>
    <w:p w14:paraId="3229F197" w14:textId="6E4C799E" w:rsidR="000A56D2" w:rsidRDefault="000A56D2" w:rsidP="00194DDF">
      <w:pPr>
        <w:spacing w:line="276" w:lineRule="auto"/>
        <w:ind w:firstLine="720"/>
      </w:pPr>
      <w:r>
        <w:lastRenderedPageBreak/>
        <w:t>Your frequency is</w:t>
      </w:r>
      <w:r w:rsidR="00194DDF">
        <w:t xml:space="preserve"> changeable</w:t>
      </w:r>
      <w:r w:rsidR="002048F2">
        <w:t xml:space="preserve">. It </w:t>
      </w:r>
      <w:r w:rsidR="00194DDF">
        <w:t xml:space="preserve">goes up and down according to your thoughts, </w:t>
      </w:r>
      <w:r w:rsidR="00FE1BD4">
        <w:t>emotions,</w:t>
      </w:r>
      <w:r w:rsidR="00194DDF">
        <w:t xml:space="preserve"> and actions. </w:t>
      </w:r>
      <w:r w:rsidR="002048F2">
        <w:t>It can be high frequency, low frequency, fast or slow.</w:t>
      </w:r>
    </w:p>
    <w:p w14:paraId="5F985C29" w14:textId="77777777" w:rsidR="000A56D2" w:rsidRDefault="000A56D2" w:rsidP="00194DDF">
      <w:pPr>
        <w:spacing w:line="276" w:lineRule="auto"/>
        <w:ind w:firstLine="720"/>
      </w:pPr>
    </w:p>
    <w:p w14:paraId="29CF2B08" w14:textId="124D0E7C" w:rsidR="00194DDF" w:rsidRDefault="00194DDF" w:rsidP="00194DDF">
      <w:pPr>
        <w:spacing w:line="276" w:lineRule="auto"/>
        <w:ind w:firstLine="720"/>
      </w:pPr>
      <w:r>
        <w:t xml:space="preserve">You might remember from high school science those Hertz waves. That’s what your frequency looks </w:t>
      </w:r>
      <w:r w:rsidR="002048F2">
        <w:t>like if you graphed it.</w:t>
      </w:r>
      <w:r w:rsidR="0005613C">
        <w:t xml:space="preserve"> Sometimes the waves are higher and faster, sometimes they are lower and slower.</w:t>
      </w:r>
    </w:p>
    <w:p w14:paraId="228AA7F3" w14:textId="77777777" w:rsidR="002048F2" w:rsidRDefault="002048F2" w:rsidP="006D31AC">
      <w:pPr>
        <w:spacing w:line="276" w:lineRule="auto"/>
      </w:pPr>
    </w:p>
    <w:p w14:paraId="5CFF4317" w14:textId="201D913C" w:rsidR="0005613C" w:rsidRDefault="006D31AC" w:rsidP="0005613C">
      <w:pPr>
        <w:spacing w:line="276" w:lineRule="auto"/>
        <w:ind w:firstLine="720"/>
      </w:pPr>
      <w:r w:rsidRPr="006D31AC">
        <w:rPr>
          <w:b/>
          <w:bCs/>
        </w:rPr>
        <w:t>The</w:t>
      </w:r>
      <w:r w:rsidR="002048F2" w:rsidRPr="006D31AC">
        <w:rPr>
          <w:b/>
          <w:bCs/>
        </w:rPr>
        <w:t xml:space="preserve"> </w:t>
      </w:r>
      <w:r w:rsidR="0005613C" w:rsidRPr="006D31AC">
        <w:rPr>
          <w:b/>
          <w:bCs/>
        </w:rPr>
        <w:t>Zone</w:t>
      </w:r>
      <w:r>
        <w:t xml:space="preserve"> is</w:t>
      </w:r>
      <w:r w:rsidR="0005613C">
        <w:t xml:space="preserve"> </w:t>
      </w:r>
      <w:r>
        <w:t xml:space="preserve">a </w:t>
      </w:r>
      <w:r w:rsidR="0053270F">
        <w:t>vibrational frequenc</w:t>
      </w:r>
      <w:r>
        <w:t>y.</w:t>
      </w:r>
    </w:p>
    <w:p w14:paraId="7E646E1D" w14:textId="77777777" w:rsidR="006D31AC" w:rsidRDefault="006D31AC" w:rsidP="0005613C">
      <w:pPr>
        <w:spacing w:line="276" w:lineRule="auto"/>
        <w:ind w:firstLine="720"/>
      </w:pPr>
    </w:p>
    <w:p w14:paraId="19139AE1" w14:textId="19BF38D5" w:rsidR="0018102E" w:rsidRDefault="006D31AC" w:rsidP="006D31AC">
      <w:pPr>
        <w:spacing w:line="276" w:lineRule="auto"/>
        <w:ind w:firstLine="720"/>
      </w:pPr>
      <w:r>
        <w:t xml:space="preserve">Which frequency? </w:t>
      </w:r>
      <w:r w:rsidR="0016553F">
        <w:t>Well,</w:t>
      </w:r>
      <w:r>
        <w:t xml:space="preserve"> it’s whatever </w:t>
      </w:r>
      <w:r w:rsidR="0005613C">
        <w:t>frequency</w:t>
      </w:r>
      <w:r w:rsidR="002048F2">
        <w:t xml:space="preserve"> </w:t>
      </w:r>
      <w:r w:rsidR="002048F2" w:rsidRPr="0053270F">
        <w:rPr>
          <w:u w:val="single"/>
        </w:rPr>
        <w:t xml:space="preserve">whatever you </w:t>
      </w:r>
      <w:r w:rsidR="0053270F" w:rsidRPr="0053270F">
        <w:rPr>
          <w:u w:val="single"/>
        </w:rPr>
        <w:t>are trying to get/manifest/allow</w:t>
      </w:r>
      <w:r w:rsidR="0005613C">
        <w:t xml:space="preserve"> </w:t>
      </w:r>
      <w:r w:rsidR="0018102E">
        <w:t>is.</w:t>
      </w:r>
    </w:p>
    <w:p w14:paraId="714551FB" w14:textId="77777777" w:rsidR="0018102E" w:rsidRDefault="0018102E" w:rsidP="006D31AC">
      <w:pPr>
        <w:spacing w:line="276" w:lineRule="auto"/>
        <w:ind w:firstLine="720"/>
      </w:pPr>
    </w:p>
    <w:p w14:paraId="3F41C463" w14:textId="0989AE4E" w:rsidR="006D31AC" w:rsidRDefault="0018102E" w:rsidP="006D31AC">
      <w:pPr>
        <w:spacing w:line="276" w:lineRule="auto"/>
        <w:ind w:firstLine="720"/>
      </w:pPr>
      <w:r>
        <w:t xml:space="preserve">EG if you want a new car, that car will emit a particular frequency. The Zone is whatever that frequency is. If you want a new loving relationship. The Zone is whatever the frequency of that love is. </w:t>
      </w:r>
    </w:p>
    <w:p w14:paraId="06A58E1A" w14:textId="77777777" w:rsidR="0018102E" w:rsidRDefault="0018102E" w:rsidP="006D31AC">
      <w:pPr>
        <w:spacing w:line="276" w:lineRule="auto"/>
        <w:ind w:firstLine="720"/>
      </w:pPr>
    </w:p>
    <w:p w14:paraId="4804DA25" w14:textId="41C09FE9" w:rsidR="0018102E" w:rsidRDefault="0018102E" w:rsidP="006D31AC">
      <w:pPr>
        <w:spacing w:line="276" w:lineRule="auto"/>
        <w:ind w:firstLine="720"/>
      </w:pPr>
      <w:r>
        <w:t>You can think of The Zone as being a moving target. How you determine it is</w:t>
      </w:r>
      <w:r w:rsidR="00927421">
        <w:t>;</w:t>
      </w:r>
      <w:r>
        <w:t xml:space="preserve"> what do you want, and what frequency is it on? </w:t>
      </w:r>
    </w:p>
    <w:p w14:paraId="39B072F4" w14:textId="77777777" w:rsidR="0018102E" w:rsidRDefault="0018102E" w:rsidP="006D31AC">
      <w:pPr>
        <w:spacing w:line="276" w:lineRule="auto"/>
        <w:ind w:firstLine="720"/>
      </w:pPr>
    </w:p>
    <w:p w14:paraId="6F31C7F9" w14:textId="49EDF30F" w:rsidR="0018102E" w:rsidRDefault="0018102E" w:rsidP="006D31AC">
      <w:pPr>
        <w:spacing w:line="276" w:lineRule="auto"/>
        <w:ind w:firstLine="720"/>
      </w:pPr>
      <w:r>
        <w:t>The feeling of a beautiful little cottage out in the country is an entirely different feeling to a condo in a big city. The frequency each emits is different. The frequency of the little cottage would be The Zone for someone wanting that. The frequency of the condo would be The Zone for someone wanting that.</w:t>
      </w:r>
    </w:p>
    <w:p w14:paraId="3FF8F25E" w14:textId="77777777" w:rsidR="0005613C" w:rsidRDefault="0005613C" w:rsidP="00194DDF">
      <w:pPr>
        <w:spacing w:line="276" w:lineRule="auto"/>
        <w:ind w:firstLine="720"/>
      </w:pPr>
    </w:p>
    <w:p w14:paraId="1CC6B953" w14:textId="553AB469" w:rsidR="001036D5" w:rsidRDefault="00194DDF" w:rsidP="00DD12AE">
      <w:pPr>
        <w:spacing w:line="276" w:lineRule="auto"/>
        <w:ind w:firstLine="720"/>
      </w:pPr>
      <w:r w:rsidRPr="0005613C">
        <w:rPr>
          <w:b/>
          <w:bCs/>
        </w:rPr>
        <w:t>T</w:t>
      </w:r>
      <w:r w:rsidR="0046152C" w:rsidRPr="0005613C">
        <w:rPr>
          <w:b/>
          <w:bCs/>
        </w:rPr>
        <w:t xml:space="preserve">he </w:t>
      </w:r>
      <w:r w:rsidRPr="0005613C">
        <w:rPr>
          <w:b/>
          <w:bCs/>
        </w:rPr>
        <w:t>M</w:t>
      </w:r>
      <w:r w:rsidR="0046152C" w:rsidRPr="0005613C">
        <w:rPr>
          <w:b/>
          <w:bCs/>
        </w:rPr>
        <w:t xml:space="preserve">oney </w:t>
      </w:r>
      <w:r w:rsidRPr="0005613C">
        <w:rPr>
          <w:b/>
          <w:bCs/>
        </w:rPr>
        <w:t>Z</w:t>
      </w:r>
      <w:r w:rsidR="0046152C" w:rsidRPr="0005613C">
        <w:rPr>
          <w:b/>
          <w:bCs/>
        </w:rPr>
        <w:t>one</w:t>
      </w:r>
      <w:r w:rsidR="0046152C" w:rsidRPr="007F1FF5">
        <w:t xml:space="preserve"> is where the vibrational frequency that you emit matches the frequency of</w:t>
      </w:r>
      <w:r w:rsidR="000A56D2">
        <w:t>…</w:t>
      </w:r>
      <w:r w:rsidR="0046152C" w:rsidRPr="007F1FF5">
        <w:t xml:space="preserve"> </w:t>
      </w:r>
      <w:r w:rsidR="0046152C" w:rsidRPr="0053270F">
        <w:rPr>
          <w:u w:val="single"/>
        </w:rPr>
        <w:t>money</w:t>
      </w:r>
      <w:r w:rsidR="0046152C" w:rsidRPr="007F1FF5">
        <w:t>.</w:t>
      </w:r>
    </w:p>
    <w:p w14:paraId="083F5A2F" w14:textId="77777777" w:rsidR="001036D5" w:rsidRDefault="001036D5" w:rsidP="00DD12AE">
      <w:pPr>
        <w:spacing w:line="276" w:lineRule="auto"/>
        <w:ind w:firstLine="720"/>
      </w:pPr>
    </w:p>
    <w:p w14:paraId="282268D6" w14:textId="05B5A203" w:rsidR="00194DDF" w:rsidRDefault="00194DDF" w:rsidP="00DD12AE">
      <w:pPr>
        <w:spacing w:line="276" w:lineRule="auto"/>
        <w:ind w:firstLine="720"/>
      </w:pPr>
      <w:r>
        <w:t>It</w:t>
      </w:r>
      <w:r w:rsidR="0046152C" w:rsidRPr="007F1FF5">
        <w:t xml:space="preserve">'s that simple. </w:t>
      </w:r>
    </w:p>
    <w:p w14:paraId="44A6DD32" w14:textId="771DAEE8" w:rsidR="000A56D2" w:rsidRDefault="000A56D2" w:rsidP="00DD12AE">
      <w:pPr>
        <w:spacing w:line="276" w:lineRule="auto"/>
        <w:ind w:firstLine="720"/>
      </w:pPr>
    </w:p>
    <w:p w14:paraId="55272793" w14:textId="587F9031" w:rsidR="000A56D2" w:rsidRDefault="000A56D2" w:rsidP="000A56D2">
      <w:pPr>
        <w:spacing w:line="276" w:lineRule="auto"/>
        <w:jc w:val="center"/>
      </w:pPr>
      <w:r>
        <w:rPr>
          <w:noProof/>
        </w:rPr>
        <mc:AlternateContent>
          <mc:Choice Requires="wps">
            <w:drawing>
              <wp:inline distT="0" distB="0" distL="0" distR="0" wp14:anchorId="3161BB78" wp14:editId="1F27FD32">
                <wp:extent cx="4282440" cy="2407920"/>
                <wp:effectExtent l="0" t="0" r="22860" b="11430"/>
                <wp:docPr id="1934574838" name="Rectangle 1"/>
                <wp:cNvGraphicFramePr/>
                <a:graphic xmlns:a="http://schemas.openxmlformats.org/drawingml/2006/main">
                  <a:graphicData uri="http://schemas.microsoft.com/office/word/2010/wordprocessingShape">
                    <wps:wsp>
                      <wps:cNvSpPr/>
                      <wps:spPr>
                        <a:xfrm>
                          <a:off x="0" y="0"/>
                          <a:ext cx="4282440" cy="24079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F2A67F7" w14:textId="77777777" w:rsidR="000A56D2" w:rsidRDefault="000A56D2" w:rsidP="000A56D2">
                            <w:pPr>
                              <w:spacing w:line="276" w:lineRule="auto"/>
                              <w:jc w:val="center"/>
                              <w:rPr>
                                <w:color w:val="000000" w:themeColor="text1"/>
                              </w:rPr>
                            </w:pPr>
                          </w:p>
                          <w:p w14:paraId="673E9CEC" w14:textId="702E66CB" w:rsidR="000A56D2" w:rsidRPr="000A56D2" w:rsidRDefault="000A56D2" w:rsidP="000A56D2">
                            <w:pPr>
                              <w:spacing w:line="276" w:lineRule="auto"/>
                              <w:jc w:val="center"/>
                              <w:rPr>
                                <w:color w:val="000000" w:themeColor="text1"/>
                              </w:rPr>
                            </w:pPr>
                            <w:r>
                              <w:rPr>
                                <w:color w:val="000000" w:themeColor="text1"/>
                              </w:rPr>
                              <w:t>Y</w:t>
                            </w:r>
                            <w:r w:rsidRPr="000A56D2">
                              <w:rPr>
                                <w:color w:val="000000" w:themeColor="text1"/>
                              </w:rPr>
                              <w:t>our body has a frequency.</w:t>
                            </w:r>
                          </w:p>
                          <w:p w14:paraId="6817030B" w14:textId="77777777" w:rsidR="000A56D2" w:rsidRPr="000A56D2" w:rsidRDefault="000A56D2" w:rsidP="000A56D2">
                            <w:pPr>
                              <w:spacing w:line="276" w:lineRule="auto"/>
                              <w:jc w:val="center"/>
                              <w:rPr>
                                <w:color w:val="000000" w:themeColor="text1"/>
                              </w:rPr>
                            </w:pPr>
                            <w:r w:rsidRPr="000A56D2">
                              <w:rPr>
                                <w:color w:val="000000" w:themeColor="text1"/>
                              </w:rPr>
                              <w:t>The things you want have a frequency.</w:t>
                            </w:r>
                          </w:p>
                          <w:p w14:paraId="55DC99C2" w14:textId="77777777" w:rsidR="000A56D2" w:rsidRDefault="000A56D2" w:rsidP="000A56D2">
                            <w:pPr>
                              <w:spacing w:line="276" w:lineRule="auto"/>
                              <w:jc w:val="center"/>
                              <w:rPr>
                                <w:color w:val="000000" w:themeColor="text1"/>
                              </w:rPr>
                            </w:pPr>
                            <w:r w:rsidRPr="000A56D2">
                              <w:rPr>
                                <w:color w:val="000000" w:themeColor="text1"/>
                              </w:rPr>
                              <w:t>Money has a frequency.</w:t>
                            </w:r>
                          </w:p>
                          <w:p w14:paraId="6C32C06D" w14:textId="77777777" w:rsidR="0005613C" w:rsidRDefault="0005613C" w:rsidP="006D31AC">
                            <w:pPr>
                              <w:spacing w:line="276" w:lineRule="auto"/>
                              <w:rPr>
                                <w:color w:val="000000" w:themeColor="text1"/>
                              </w:rPr>
                            </w:pPr>
                          </w:p>
                          <w:p w14:paraId="1FC71AA3" w14:textId="598718A0" w:rsidR="000A56D2" w:rsidRPr="000A56D2" w:rsidRDefault="006D31AC" w:rsidP="000A56D2">
                            <w:pPr>
                              <w:spacing w:line="276" w:lineRule="auto"/>
                              <w:jc w:val="center"/>
                              <w:rPr>
                                <w:color w:val="000000" w:themeColor="text1"/>
                              </w:rPr>
                            </w:pPr>
                            <w:r>
                              <w:rPr>
                                <w:b/>
                                <w:bCs/>
                                <w:color w:val="000000" w:themeColor="text1"/>
                              </w:rPr>
                              <w:t>T</w:t>
                            </w:r>
                            <w:r w:rsidR="000A56D2" w:rsidRPr="000A56D2">
                              <w:rPr>
                                <w:b/>
                                <w:bCs/>
                                <w:color w:val="000000" w:themeColor="text1"/>
                              </w:rPr>
                              <w:t xml:space="preserve">he Zone </w:t>
                            </w:r>
                            <w:r w:rsidR="000A56D2" w:rsidRPr="000A56D2">
                              <w:rPr>
                                <w:color w:val="000000" w:themeColor="text1"/>
                              </w:rPr>
                              <w:t xml:space="preserve">is </w:t>
                            </w:r>
                            <w:r>
                              <w:rPr>
                                <w:color w:val="000000" w:themeColor="text1"/>
                              </w:rPr>
                              <w:t>the</w:t>
                            </w:r>
                            <w:r w:rsidR="000A56D2" w:rsidRPr="000A56D2">
                              <w:rPr>
                                <w:color w:val="000000" w:themeColor="text1"/>
                              </w:rPr>
                              <w:t xml:space="preserve"> frequency</w:t>
                            </w:r>
                            <w:r>
                              <w:rPr>
                                <w:color w:val="000000" w:themeColor="text1"/>
                              </w:rPr>
                              <w:t xml:space="preserve"> that</w:t>
                            </w:r>
                            <w:r w:rsidR="000A56D2" w:rsidRPr="000A56D2">
                              <w:rPr>
                                <w:color w:val="000000" w:themeColor="text1"/>
                              </w:rPr>
                              <w:t xml:space="preserve"> matches that which you want.</w:t>
                            </w:r>
                            <w:r>
                              <w:rPr>
                                <w:color w:val="000000" w:themeColor="text1"/>
                              </w:rPr>
                              <w:t xml:space="preserve"> You are in The Zone when your frequency matches whatever it is you are trying to achieve/manifest/get.</w:t>
                            </w:r>
                          </w:p>
                          <w:p w14:paraId="345595B0" w14:textId="77777777" w:rsidR="000A56D2" w:rsidRPr="000A56D2" w:rsidRDefault="000A56D2" w:rsidP="000A56D2">
                            <w:pPr>
                              <w:spacing w:line="276" w:lineRule="auto"/>
                              <w:jc w:val="center"/>
                              <w:rPr>
                                <w:color w:val="000000" w:themeColor="text1"/>
                              </w:rPr>
                            </w:pPr>
                          </w:p>
                          <w:p w14:paraId="525C5CCC" w14:textId="26053B23" w:rsidR="000A56D2" w:rsidRDefault="000A56D2" w:rsidP="000A56D2">
                            <w:pPr>
                              <w:spacing w:line="276" w:lineRule="auto"/>
                              <w:jc w:val="center"/>
                              <w:rPr>
                                <w:color w:val="000000" w:themeColor="text1"/>
                              </w:rPr>
                            </w:pPr>
                            <w:r w:rsidRPr="000A56D2">
                              <w:rPr>
                                <w:b/>
                                <w:bCs/>
                                <w:color w:val="000000" w:themeColor="text1"/>
                              </w:rPr>
                              <w:t>The Money Zone</w:t>
                            </w:r>
                            <w:r w:rsidRPr="000A56D2">
                              <w:rPr>
                                <w:color w:val="000000" w:themeColor="text1"/>
                              </w:rPr>
                              <w:t xml:space="preserve"> is </w:t>
                            </w:r>
                            <w:r w:rsidR="006D31AC">
                              <w:rPr>
                                <w:color w:val="000000" w:themeColor="text1"/>
                              </w:rPr>
                              <w:t>the frequency of money. You are in The Money Zone when your frequency matches that of money.</w:t>
                            </w:r>
                          </w:p>
                          <w:p w14:paraId="23834DC8" w14:textId="77777777" w:rsidR="000A56D2" w:rsidRPr="000A56D2" w:rsidRDefault="000A56D2" w:rsidP="000A56D2">
                            <w:pPr>
                              <w:spacing w:line="276" w:lineRule="auto"/>
                              <w:jc w:val="center"/>
                              <w:rPr>
                                <w:color w:val="000000" w:themeColor="text1"/>
                              </w:rPr>
                            </w:pPr>
                          </w:p>
                          <w:p w14:paraId="3C60F279" w14:textId="77777777" w:rsidR="000A56D2" w:rsidRPr="000A56D2" w:rsidRDefault="000A56D2" w:rsidP="000A56D2">
                            <w:pPr>
                              <w:spacing w:line="276" w:lineRule="auto"/>
                              <w:ind w:firstLine="720"/>
                              <w:rPr>
                                <w:color w:val="000000" w:themeColor="text1"/>
                              </w:rPr>
                            </w:pPr>
                          </w:p>
                          <w:p w14:paraId="688CFCA7" w14:textId="77777777" w:rsidR="000A56D2" w:rsidRDefault="000A56D2" w:rsidP="000A56D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161BB78" id="Rectangle 1" o:spid="_x0000_s1026" style="width:337.2pt;height:189.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" filled="f" strokecolor="#09101d [484]" strokeweight="1pt">
                <v:textbox>
                  <w:txbxContent>
                    <w:p w14:paraId="3F2A67F7" w14:textId="77777777" w:rsidR="000A56D2" w:rsidRDefault="000A56D2" w:rsidP="000A56D2">
                      <w:pPr>
                        <w:spacing w:line="276" w:lineRule="auto"/>
                        <w:jc w:val="center"/>
                        <w:rPr>
                          <w:color w:val="000000" w:themeColor="text1"/>
                        </w:rPr>
                      </w:pPr>
                    </w:p>
                    <w:p w14:paraId="673E9CEC" w14:textId="702E66CB" w:rsidR="000A56D2" w:rsidRPr="000A56D2" w:rsidRDefault="000A56D2" w:rsidP="000A56D2">
                      <w:pPr>
                        <w:spacing w:line="276" w:lineRule="auto"/>
                        <w:jc w:val="center"/>
                        <w:rPr>
                          <w:color w:val="000000" w:themeColor="text1"/>
                        </w:rPr>
                      </w:pPr>
                      <w:r>
                        <w:rPr>
                          <w:color w:val="000000" w:themeColor="text1"/>
                        </w:rPr>
                        <w:t>Y</w:t>
                      </w:r>
                      <w:r w:rsidRPr="000A56D2">
                        <w:rPr>
                          <w:color w:val="000000" w:themeColor="text1"/>
                        </w:rPr>
                        <w:t>our body has a frequency.</w:t>
                      </w:r>
                    </w:p>
                    <w:p w14:paraId="6817030B" w14:textId="77777777" w:rsidR="000A56D2" w:rsidRPr="000A56D2" w:rsidRDefault="000A56D2" w:rsidP="000A56D2">
                      <w:pPr>
                        <w:spacing w:line="276" w:lineRule="auto"/>
                        <w:jc w:val="center"/>
                        <w:rPr>
                          <w:color w:val="000000" w:themeColor="text1"/>
                        </w:rPr>
                      </w:pPr>
                      <w:r w:rsidRPr="000A56D2">
                        <w:rPr>
                          <w:color w:val="000000" w:themeColor="text1"/>
                        </w:rPr>
                        <w:t>The things you want have a frequency.</w:t>
                      </w:r>
                    </w:p>
                    <w:p w14:paraId="55DC99C2" w14:textId="77777777" w:rsidR="000A56D2" w:rsidRDefault="000A56D2" w:rsidP="000A56D2">
                      <w:pPr>
                        <w:spacing w:line="276" w:lineRule="auto"/>
                        <w:jc w:val="center"/>
                        <w:rPr>
                          <w:color w:val="000000" w:themeColor="text1"/>
                        </w:rPr>
                      </w:pPr>
                      <w:r w:rsidRPr="000A56D2">
                        <w:rPr>
                          <w:color w:val="000000" w:themeColor="text1"/>
                        </w:rPr>
                        <w:t>Money has a frequency.</w:t>
                      </w:r>
                    </w:p>
                    <w:p w14:paraId="6C32C06D" w14:textId="77777777" w:rsidR="0005613C" w:rsidRDefault="0005613C" w:rsidP="006D31AC">
                      <w:pPr>
                        <w:spacing w:line="276" w:lineRule="auto"/>
                        <w:rPr>
                          <w:color w:val="000000" w:themeColor="text1"/>
                        </w:rPr>
                      </w:pPr>
                    </w:p>
                    <w:p w14:paraId="1FC71AA3" w14:textId="598718A0" w:rsidR="000A56D2" w:rsidRPr="000A56D2" w:rsidRDefault="006D31AC" w:rsidP="000A56D2">
                      <w:pPr>
                        <w:spacing w:line="276" w:lineRule="auto"/>
                        <w:jc w:val="center"/>
                        <w:rPr>
                          <w:color w:val="000000" w:themeColor="text1"/>
                        </w:rPr>
                      </w:pPr>
                      <w:r>
                        <w:rPr>
                          <w:b/>
                          <w:bCs/>
                          <w:color w:val="000000" w:themeColor="text1"/>
                        </w:rPr>
                        <w:t>T</w:t>
                      </w:r>
                      <w:r w:rsidR="000A56D2" w:rsidRPr="000A56D2">
                        <w:rPr>
                          <w:b/>
                          <w:bCs/>
                          <w:color w:val="000000" w:themeColor="text1"/>
                        </w:rPr>
                        <w:t xml:space="preserve">he Zone </w:t>
                      </w:r>
                      <w:r w:rsidR="000A56D2" w:rsidRPr="000A56D2">
                        <w:rPr>
                          <w:color w:val="000000" w:themeColor="text1"/>
                        </w:rPr>
                        <w:t xml:space="preserve">is </w:t>
                      </w:r>
                      <w:r>
                        <w:rPr>
                          <w:color w:val="000000" w:themeColor="text1"/>
                        </w:rPr>
                        <w:t>the</w:t>
                      </w:r>
                      <w:r w:rsidR="000A56D2" w:rsidRPr="000A56D2">
                        <w:rPr>
                          <w:color w:val="000000" w:themeColor="text1"/>
                        </w:rPr>
                        <w:t xml:space="preserve"> frequency</w:t>
                      </w:r>
                      <w:r>
                        <w:rPr>
                          <w:color w:val="000000" w:themeColor="text1"/>
                        </w:rPr>
                        <w:t xml:space="preserve"> that</w:t>
                      </w:r>
                      <w:r w:rsidR="000A56D2" w:rsidRPr="000A56D2">
                        <w:rPr>
                          <w:color w:val="000000" w:themeColor="text1"/>
                        </w:rPr>
                        <w:t xml:space="preserve"> matches that which you want.</w:t>
                      </w:r>
                      <w:r>
                        <w:rPr>
                          <w:color w:val="000000" w:themeColor="text1"/>
                        </w:rPr>
                        <w:t xml:space="preserve"> You are in The Zone when your frequency matches whatever it is you are trying to achieve/manifest/get.</w:t>
                      </w:r>
                    </w:p>
                    <w:p w14:paraId="345595B0" w14:textId="77777777" w:rsidR="000A56D2" w:rsidRPr="000A56D2" w:rsidRDefault="000A56D2" w:rsidP="000A56D2">
                      <w:pPr>
                        <w:spacing w:line="276" w:lineRule="auto"/>
                        <w:jc w:val="center"/>
                        <w:rPr>
                          <w:color w:val="000000" w:themeColor="text1"/>
                        </w:rPr>
                      </w:pPr>
                    </w:p>
                    <w:p w14:paraId="525C5CCC" w14:textId="26053B23" w:rsidR="000A56D2" w:rsidRDefault="000A56D2" w:rsidP="000A56D2">
                      <w:pPr>
                        <w:spacing w:line="276" w:lineRule="auto"/>
                        <w:jc w:val="center"/>
                        <w:rPr>
                          <w:color w:val="000000" w:themeColor="text1"/>
                        </w:rPr>
                      </w:pPr>
                      <w:r w:rsidRPr="000A56D2">
                        <w:rPr>
                          <w:b/>
                          <w:bCs/>
                          <w:color w:val="000000" w:themeColor="text1"/>
                        </w:rPr>
                        <w:t>The Money Zone</w:t>
                      </w:r>
                      <w:r w:rsidRPr="000A56D2">
                        <w:rPr>
                          <w:color w:val="000000" w:themeColor="text1"/>
                        </w:rPr>
                        <w:t xml:space="preserve"> is </w:t>
                      </w:r>
                      <w:r w:rsidR="006D31AC">
                        <w:rPr>
                          <w:color w:val="000000" w:themeColor="text1"/>
                        </w:rPr>
                        <w:t>the frequency of money. You are in The Money Zone when your frequency matches that of money.</w:t>
                      </w:r>
                    </w:p>
                    <w:p w14:paraId="23834DC8" w14:textId="77777777" w:rsidR="000A56D2" w:rsidRPr="000A56D2" w:rsidRDefault="000A56D2" w:rsidP="000A56D2">
                      <w:pPr>
                        <w:spacing w:line="276" w:lineRule="auto"/>
                        <w:jc w:val="center"/>
                        <w:rPr>
                          <w:color w:val="000000" w:themeColor="text1"/>
                        </w:rPr>
                      </w:pPr>
                    </w:p>
                    <w:p w14:paraId="3C60F279" w14:textId="77777777" w:rsidR="000A56D2" w:rsidRPr="000A56D2" w:rsidRDefault="000A56D2" w:rsidP="000A56D2">
                      <w:pPr>
                        <w:spacing w:line="276" w:lineRule="auto"/>
                        <w:ind w:firstLine="720"/>
                        <w:rPr>
                          <w:color w:val="000000" w:themeColor="text1"/>
                        </w:rPr>
                      </w:pPr>
                    </w:p>
                    <w:p w14:paraId="688CFCA7" w14:textId="77777777" w:rsidR="000A56D2" w:rsidRDefault="000A56D2" w:rsidP="000A56D2">
                      <w:pPr>
                        <w:jc w:val="center"/>
                      </w:pPr>
                    </w:p>
                  </w:txbxContent>
                </v:textbox>
                <w10:anchorlock/>
              </v:rect>
            </w:pict>
          </mc:Fallback>
        </mc:AlternateContent>
      </w:r>
    </w:p>
    <w:p w14:paraId="3F983B18" w14:textId="77777777" w:rsidR="000A56D2" w:rsidRDefault="000A56D2" w:rsidP="00DD12AE">
      <w:pPr>
        <w:spacing w:line="276" w:lineRule="auto"/>
        <w:ind w:firstLine="720"/>
      </w:pPr>
    </w:p>
    <w:p w14:paraId="744B36E6" w14:textId="16F33D6B" w:rsidR="000A56D2" w:rsidRDefault="000A56D2" w:rsidP="00DD12AE">
      <w:pPr>
        <w:spacing w:line="276" w:lineRule="auto"/>
        <w:ind w:firstLine="720"/>
      </w:pPr>
      <w:r>
        <w:t>That’s it!</w:t>
      </w:r>
    </w:p>
    <w:p w14:paraId="29A3261C" w14:textId="77777777" w:rsidR="00E71AB0" w:rsidRDefault="00E71AB0" w:rsidP="00DD12AE">
      <w:pPr>
        <w:spacing w:line="276" w:lineRule="auto"/>
        <w:ind w:firstLine="720"/>
      </w:pPr>
    </w:p>
    <w:p w14:paraId="73F3A47E" w14:textId="77777777" w:rsidR="00E71AB0" w:rsidRDefault="00E71AB0" w:rsidP="00E71AB0">
      <w:pPr>
        <w:spacing w:line="276" w:lineRule="auto"/>
        <w:ind w:firstLine="720"/>
      </w:pPr>
      <w:r>
        <w:t xml:space="preserve">The question is, </w:t>
      </w:r>
    </w:p>
    <w:p w14:paraId="2E457315" w14:textId="77777777" w:rsidR="00E71AB0" w:rsidRDefault="00E71AB0" w:rsidP="00E71AB0">
      <w:pPr>
        <w:pStyle w:val="ListParagraph"/>
        <w:numPr>
          <w:ilvl w:val="0"/>
          <w:numId w:val="4"/>
        </w:numPr>
        <w:spacing w:line="276" w:lineRule="auto"/>
      </w:pPr>
      <w:r>
        <w:t xml:space="preserve">What do you want? </w:t>
      </w:r>
    </w:p>
    <w:p w14:paraId="14042491" w14:textId="4CB9C3E9" w:rsidR="00E71AB0" w:rsidRDefault="00E71AB0" w:rsidP="00E71AB0">
      <w:pPr>
        <w:pStyle w:val="ListParagraph"/>
        <w:numPr>
          <w:ilvl w:val="0"/>
          <w:numId w:val="4"/>
        </w:numPr>
        <w:spacing w:line="276" w:lineRule="auto"/>
      </w:pPr>
      <w:r>
        <w:t xml:space="preserve">What frequency is </w:t>
      </w:r>
      <w:r w:rsidR="0053270F">
        <w:t>what you want on</w:t>
      </w:r>
      <w:r>
        <w:t>?</w:t>
      </w:r>
    </w:p>
    <w:p w14:paraId="5A649210" w14:textId="3D27666B" w:rsidR="00E71AB0" w:rsidRDefault="00E71AB0" w:rsidP="00E71AB0">
      <w:pPr>
        <w:pStyle w:val="ListParagraph"/>
        <w:numPr>
          <w:ilvl w:val="0"/>
          <w:numId w:val="4"/>
        </w:numPr>
        <w:spacing w:line="276" w:lineRule="auto"/>
      </w:pPr>
      <w:r>
        <w:t>What frequency are you</w:t>
      </w:r>
      <w:r w:rsidR="0005613C">
        <w:t xml:space="preserve"> </w:t>
      </w:r>
      <w:r w:rsidR="0053270F">
        <w:t>on</w:t>
      </w:r>
      <w:r>
        <w:t>?</w:t>
      </w:r>
    </w:p>
    <w:p w14:paraId="4E9A0FB0" w14:textId="316A4727" w:rsidR="0053270F" w:rsidRDefault="0053270F" w:rsidP="00E71AB0">
      <w:pPr>
        <w:pStyle w:val="ListParagraph"/>
        <w:numPr>
          <w:ilvl w:val="0"/>
          <w:numId w:val="4"/>
        </w:numPr>
        <w:spacing w:line="276" w:lineRule="auto"/>
      </w:pPr>
      <w:r>
        <w:t>How do you move your frequency to match what you want?</w:t>
      </w:r>
    </w:p>
    <w:p w14:paraId="6E44E461" w14:textId="77777777" w:rsidR="00E71AB0" w:rsidRDefault="00E71AB0" w:rsidP="00E71AB0">
      <w:pPr>
        <w:spacing w:line="276" w:lineRule="auto"/>
      </w:pPr>
    </w:p>
    <w:p w14:paraId="768692C0" w14:textId="16B5A99A" w:rsidR="00E71AB0" w:rsidRDefault="0053270F" w:rsidP="00E71AB0">
      <w:pPr>
        <w:spacing w:line="276" w:lineRule="auto"/>
        <w:ind w:firstLine="720"/>
      </w:pPr>
      <w:r>
        <w:t>Once you</w:t>
      </w:r>
      <w:r w:rsidR="00E71AB0">
        <w:t xml:space="preserve"> match the frequency of what you want, you are in The Zone.</w:t>
      </w:r>
    </w:p>
    <w:p w14:paraId="54485B12" w14:textId="77777777" w:rsidR="000A56D2" w:rsidRDefault="000A56D2" w:rsidP="0053270F">
      <w:pPr>
        <w:spacing w:line="276" w:lineRule="auto"/>
      </w:pPr>
    </w:p>
    <w:p w14:paraId="569E80C3" w14:textId="14C2F515" w:rsidR="0057021D" w:rsidRDefault="0057021D" w:rsidP="00DD12AE">
      <w:pPr>
        <w:spacing w:line="276" w:lineRule="auto"/>
        <w:ind w:firstLine="720"/>
      </w:pPr>
      <w:r>
        <w:t xml:space="preserve">There are a lot of </w:t>
      </w:r>
      <w:r w:rsidR="00523397">
        <w:t xml:space="preserve">personal development </w:t>
      </w:r>
      <w:r>
        <w:t xml:space="preserve">‘gurus’ who teach the Law of Attraction, money mindset, energy of money </w:t>
      </w:r>
      <w:r w:rsidR="00523397">
        <w:t xml:space="preserve">etc. There’s other business </w:t>
      </w:r>
      <w:r w:rsidR="00DB18C4">
        <w:t>and</w:t>
      </w:r>
      <w:r w:rsidR="00523397">
        <w:t xml:space="preserve"> marketing ‘gurus’ who teach social media, content creation, lead magnets etc.</w:t>
      </w:r>
    </w:p>
    <w:p w14:paraId="4F4730D8" w14:textId="77777777" w:rsidR="003348A2" w:rsidRDefault="003348A2" w:rsidP="00DD12AE">
      <w:pPr>
        <w:spacing w:line="276" w:lineRule="auto"/>
        <w:ind w:firstLine="720"/>
      </w:pPr>
    </w:p>
    <w:p w14:paraId="03845C7A" w14:textId="5051072D" w:rsidR="00523397" w:rsidRDefault="00927421" w:rsidP="003348A2">
      <w:pPr>
        <w:spacing w:line="276" w:lineRule="auto"/>
        <w:ind w:firstLine="720"/>
      </w:pPr>
      <w:r>
        <w:lastRenderedPageBreak/>
        <w:t>However,</w:t>
      </w:r>
      <w:r w:rsidR="003348A2">
        <w:t xml:space="preserve"> if you’ve done any</w:t>
      </w:r>
      <w:r w:rsidR="0070660B">
        <w:t xml:space="preserve"> traditional</w:t>
      </w:r>
      <w:r w:rsidR="003348A2">
        <w:t xml:space="preserve"> learning around these topics before, you’ll notice that there will be people who do these courses and read these books and get </w:t>
      </w:r>
      <w:r w:rsidR="003348A2" w:rsidRPr="00523397">
        <w:rPr>
          <w:i/>
          <w:iCs/>
        </w:rPr>
        <w:t>amazing</w:t>
      </w:r>
      <w:r w:rsidR="003348A2">
        <w:t xml:space="preserve"> results. </w:t>
      </w:r>
      <w:r w:rsidR="00523397">
        <w:t>You know the ones</w:t>
      </w:r>
      <w:r w:rsidR="00CF098A">
        <w:t>…</w:t>
      </w:r>
      <w:r w:rsidR="00523397">
        <w:t xml:space="preserve"> The ones that finish the course/book, implement it all with ease and the next moment are doing this crazily amazing testimonial about how they’ve tripled their income and manifested their dream car </w:t>
      </w:r>
      <w:r w:rsidR="00DB18C4">
        <w:t>and</w:t>
      </w:r>
      <w:r w:rsidR="00523397">
        <w:t xml:space="preserve"> house.</w:t>
      </w:r>
    </w:p>
    <w:p w14:paraId="2C983984" w14:textId="77777777" w:rsidR="00523397" w:rsidRDefault="00523397" w:rsidP="003348A2">
      <w:pPr>
        <w:spacing w:line="276" w:lineRule="auto"/>
        <w:ind w:firstLine="720"/>
      </w:pPr>
    </w:p>
    <w:p w14:paraId="75BE20D6" w14:textId="25E2E2CD" w:rsidR="003348A2" w:rsidRDefault="00CF098A" w:rsidP="003348A2">
      <w:pPr>
        <w:spacing w:line="276" w:lineRule="auto"/>
        <w:ind w:firstLine="720"/>
      </w:pPr>
      <w:r>
        <w:t>There are o</w:t>
      </w:r>
      <w:r w:rsidR="003348A2">
        <w:t xml:space="preserve">thers who </w:t>
      </w:r>
      <w:r w:rsidR="0053270F">
        <w:t xml:space="preserve">are full of ideas but get home, </w:t>
      </w:r>
      <w:r w:rsidR="003348A2">
        <w:t>don’t</w:t>
      </w:r>
      <w:r w:rsidR="00523397">
        <w:t xml:space="preserve"> </w:t>
      </w:r>
      <w:r w:rsidR="0053270F">
        <w:t xml:space="preserve">take any action </w:t>
      </w:r>
      <w:r w:rsidR="00523397">
        <w:t>and don’t get any results.</w:t>
      </w:r>
    </w:p>
    <w:p w14:paraId="4253AE82" w14:textId="77777777" w:rsidR="00523397" w:rsidRDefault="00523397" w:rsidP="003348A2">
      <w:pPr>
        <w:spacing w:line="276" w:lineRule="auto"/>
        <w:ind w:firstLine="720"/>
      </w:pPr>
    </w:p>
    <w:p w14:paraId="773E6C03" w14:textId="68C610D1" w:rsidR="00523397" w:rsidRDefault="00523397" w:rsidP="003348A2">
      <w:pPr>
        <w:spacing w:line="276" w:lineRule="auto"/>
        <w:ind w:firstLine="720"/>
      </w:pPr>
      <w:r>
        <w:t>And then others who</w:t>
      </w:r>
      <w:r w:rsidR="0053270F">
        <w:t xml:space="preserve"> race to their laptops,</w:t>
      </w:r>
      <w:r>
        <w:t xml:space="preserve"> work mega hard, implement it all</w:t>
      </w:r>
      <w:r w:rsidR="0053270F">
        <w:t xml:space="preserve">, </w:t>
      </w:r>
      <w:r>
        <w:t>but the results last a nanosecond (or nothing changes at all). It was a nice book, or a fun weekend, but frankly it’s just given you more to do with not much to show for it</w:t>
      </w:r>
      <w:r w:rsidR="00CF098A">
        <w:t xml:space="preserve"> (FYI this was always me before I discovered The Money Zone).</w:t>
      </w:r>
    </w:p>
    <w:p w14:paraId="6DECC98A" w14:textId="77777777" w:rsidR="003348A2" w:rsidRDefault="003348A2" w:rsidP="003348A2">
      <w:pPr>
        <w:spacing w:line="276" w:lineRule="auto"/>
        <w:ind w:firstLine="720"/>
      </w:pPr>
    </w:p>
    <w:p w14:paraId="7F663011" w14:textId="77777777" w:rsidR="00CF098A" w:rsidRDefault="00CF098A" w:rsidP="003348A2">
      <w:pPr>
        <w:spacing w:line="276" w:lineRule="auto"/>
        <w:ind w:firstLine="720"/>
      </w:pPr>
      <w:r>
        <w:t>Here's the thing:</w:t>
      </w:r>
    </w:p>
    <w:p w14:paraId="0E2C5F2A" w14:textId="77777777" w:rsidR="00CF098A" w:rsidRDefault="003348A2" w:rsidP="00CF098A">
      <w:pPr>
        <w:pStyle w:val="ListParagraph"/>
        <w:numPr>
          <w:ilvl w:val="0"/>
          <w:numId w:val="5"/>
        </w:numPr>
        <w:spacing w:line="276" w:lineRule="auto"/>
      </w:pPr>
      <w:r>
        <w:t>On the surface</w:t>
      </w:r>
      <w:r w:rsidR="00CF098A">
        <w:t>,</w:t>
      </w:r>
      <w:r>
        <w:t xml:space="preserve"> </w:t>
      </w:r>
      <w:r w:rsidR="00523397">
        <w:t>all these</w:t>
      </w:r>
      <w:r>
        <w:t xml:space="preserve"> methods </w:t>
      </w:r>
      <w:r w:rsidRPr="00CF098A">
        <w:rPr>
          <w:b/>
          <w:bCs/>
        </w:rPr>
        <w:t>do work</w:t>
      </w:r>
      <w:r>
        <w:t xml:space="preserve">. </w:t>
      </w:r>
    </w:p>
    <w:p w14:paraId="7B4E21CC" w14:textId="77777777" w:rsidR="0053270F" w:rsidRDefault="003348A2" w:rsidP="00CF098A">
      <w:pPr>
        <w:pStyle w:val="ListParagraph"/>
        <w:numPr>
          <w:ilvl w:val="0"/>
          <w:numId w:val="5"/>
        </w:numPr>
        <w:spacing w:line="276" w:lineRule="auto"/>
      </w:pPr>
      <w:r>
        <w:t>But</w:t>
      </w:r>
      <w:r w:rsidR="00523397">
        <w:t xml:space="preserve"> they</w:t>
      </w:r>
      <w:r>
        <w:t xml:space="preserve"> often only </w:t>
      </w:r>
      <w:r w:rsidR="00523397">
        <w:t xml:space="preserve">work </w:t>
      </w:r>
      <w:r>
        <w:t xml:space="preserve">for a </w:t>
      </w:r>
      <w:r w:rsidR="00523397">
        <w:t xml:space="preserve">short period. </w:t>
      </w:r>
    </w:p>
    <w:p w14:paraId="7F1F0AA2" w14:textId="77777777" w:rsidR="0053270F" w:rsidRDefault="0053270F" w:rsidP="0053270F">
      <w:pPr>
        <w:spacing w:line="276" w:lineRule="auto"/>
        <w:rPr>
          <w:b/>
          <w:bCs/>
        </w:rPr>
      </w:pPr>
    </w:p>
    <w:p w14:paraId="366D79C6" w14:textId="05971357" w:rsidR="003348A2" w:rsidRDefault="003348A2" w:rsidP="0053270F">
      <w:pPr>
        <w:spacing w:line="276" w:lineRule="auto"/>
        <w:jc w:val="center"/>
        <w:rPr>
          <w:b/>
          <w:bCs/>
        </w:rPr>
      </w:pPr>
      <w:r w:rsidRPr="0053270F">
        <w:rPr>
          <w:b/>
          <w:bCs/>
        </w:rPr>
        <w:t xml:space="preserve">Results </w:t>
      </w:r>
      <w:r w:rsidR="0070660B">
        <w:rPr>
          <w:b/>
          <w:bCs/>
        </w:rPr>
        <w:t xml:space="preserve">the traditional way do </w:t>
      </w:r>
      <w:r w:rsidRPr="0053270F">
        <w:rPr>
          <w:b/>
          <w:bCs/>
        </w:rPr>
        <w:t>come, but they don’t stick.</w:t>
      </w:r>
    </w:p>
    <w:p w14:paraId="3E4EF708" w14:textId="77777777" w:rsidR="0070660B" w:rsidRDefault="0070660B" w:rsidP="0053270F">
      <w:pPr>
        <w:spacing w:line="276" w:lineRule="auto"/>
        <w:jc w:val="center"/>
        <w:rPr>
          <w:b/>
          <w:bCs/>
        </w:rPr>
      </w:pPr>
      <w:r>
        <w:rPr>
          <w:b/>
          <w:bCs/>
        </w:rPr>
        <w:t>Knowing ‘how’ to do something doesn’t mean it suddenly all clicks.</w:t>
      </w:r>
    </w:p>
    <w:p w14:paraId="2A1C05B2" w14:textId="7667CEA3" w:rsidR="0070660B" w:rsidRDefault="0070660B" w:rsidP="0053270F">
      <w:pPr>
        <w:spacing w:line="276" w:lineRule="auto"/>
        <w:jc w:val="center"/>
        <w:rPr>
          <w:b/>
          <w:bCs/>
        </w:rPr>
      </w:pPr>
      <w:r>
        <w:rPr>
          <w:b/>
          <w:bCs/>
        </w:rPr>
        <w:t>You need to also be in The Zone.</w:t>
      </w:r>
    </w:p>
    <w:p w14:paraId="798AA8A7" w14:textId="77777777" w:rsidR="003348A2" w:rsidRDefault="003348A2" w:rsidP="003348A2">
      <w:pPr>
        <w:spacing w:line="276" w:lineRule="auto"/>
        <w:ind w:firstLine="720"/>
      </w:pPr>
    </w:p>
    <w:p w14:paraId="3D392738" w14:textId="10AE6905" w:rsidR="003348A2" w:rsidRDefault="00523397" w:rsidP="003348A2">
      <w:pPr>
        <w:spacing w:line="276" w:lineRule="auto"/>
        <w:ind w:firstLine="720"/>
      </w:pPr>
      <w:r>
        <w:t xml:space="preserve">If </w:t>
      </w:r>
      <w:r w:rsidR="0070660B">
        <w:t xml:space="preserve">you’ve done </w:t>
      </w:r>
      <w:r>
        <w:t xml:space="preserve">a business / marketing type course, you can understand and comprehend it, but it doesn’t necessarily translate for YOUR clients and your way of doing things. </w:t>
      </w:r>
    </w:p>
    <w:p w14:paraId="705D3B57" w14:textId="77777777" w:rsidR="00523397" w:rsidRDefault="00523397" w:rsidP="003348A2">
      <w:pPr>
        <w:spacing w:line="276" w:lineRule="auto"/>
        <w:ind w:firstLine="720"/>
      </w:pPr>
    </w:p>
    <w:p w14:paraId="63ED3828" w14:textId="73DAF206" w:rsidR="00523397" w:rsidRDefault="00523397" w:rsidP="003348A2">
      <w:pPr>
        <w:spacing w:line="276" w:lineRule="auto"/>
        <w:ind w:firstLine="720"/>
      </w:pPr>
      <w:r>
        <w:t xml:space="preserve">If </w:t>
      </w:r>
      <w:r w:rsidR="0070660B">
        <w:t>you do</w:t>
      </w:r>
      <w:r>
        <w:t xml:space="preserve"> a mindset or personal development type </w:t>
      </w:r>
      <w:r w:rsidR="002A3FE3">
        <w:t>course</w:t>
      </w:r>
      <w:r>
        <w:t xml:space="preserve">, you might feel amazing for a </w:t>
      </w:r>
      <w:r w:rsidR="00CF098A">
        <w:t>while,</w:t>
      </w:r>
      <w:r w:rsidR="00F36F83">
        <w:t xml:space="preserve"> but it doesn’t last. Mindset </w:t>
      </w:r>
      <w:r w:rsidR="00F36F83">
        <w:lastRenderedPageBreak/>
        <w:t>come</w:t>
      </w:r>
      <w:r w:rsidR="00CF098A">
        <w:t>s</w:t>
      </w:r>
      <w:r w:rsidR="00F36F83">
        <w:t xml:space="preserve"> </w:t>
      </w:r>
      <w:r w:rsidR="00DB18C4">
        <w:t>and</w:t>
      </w:r>
      <w:r w:rsidR="00F36F83">
        <w:t xml:space="preserve"> go</w:t>
      </w:r>
      <w:r w:rsidR="00CF098A">
        <w:t>es</w:t>
      </w:r>
      <w:r w:rsidR="00F36F83">
        <w:t>. It takes huge effort to apply a mindset change continuously.</w:t>
      </w:r>
    </w:p>
    <w:p w14:paraId="6CF96060" w14:textId="77777777" w:rsidR="00F36F83" w:rsidRDefault="00F36F83" w:rsidP="003348A2">
      <w:pPr>
        <w:spacing w:line="276" w:lineRule="auto"/>
        <w:ind w:firstLine="720"/>
      </w:pPr>
    </w:p>
    <w:p w14:paraId="7D4DB32A" w14:textId="3DC29533" w:rsidR="002A3FE3" w:rsidRDefault="00F36F83" w:rsidP="00F36F83">
      <w:pPr>
        <w:spacing w:line="276" w:lineRule="auto"/>
        <w:ind w:firstLine="720"/>
      </w:pPr>
      <w:r>
        <w:t xml:space="preserve">With </w:t>
      </w:r>
      <w:proofErr w:type="gramStart"/>
      <w:r>
        <w:t>all of</w:t>
      </w:r>
      <w:proofErr w:type="gramEnd"/>
      <w:r>
        <w:t xml:space="preserve"> these</w:t>
      </w:r>
      <w:r w:rsidR="00CF098A">
        <w:t xml:space="preserve"> methods the theory is often spot on </w:t>
      </w:r>
      <w:r w:rsidR="002A3FE3">
        <w:t>(</w:t>
      </w:r>
      <w:r w:rsidR="00CF098A">
        <w:t>and hugely valuable</w:t>
      </w:r>
      <w:r w:rsidR="002A3FE3">
        <w:t>)</w:t>
      </w:r>
      <w:r>
        <w:t xml:space="preserve">. You can learn an enormous amount and </w:t>
      </w:r>
      <w:r w:rsidR="002A3FE3">
        <w:t>if you can maintain consistency, it can be life changing</w:t>
      </w:r>
      <w:r>
        <w:t xml:space="preserve">. </w:t>
      </w:r>
    </w:p>
    <w:p w14:paraId="1A880953" w14:textId="77777777" w:rsidR="002A3FE3" w:rsidRDefault="002A3FE3" w:rsidP="00F36F83">
      <w:pPr>
        <w:spacing w:line="276" w:lineRule="auto"/>
        <w:ind w:firstLine="720"/>
      </w:pPr>
    </w:p>
    <w:p w14:paraId="4D6A6017" w14:textId="2603F233" w:rsidR="0046152C" w:rsidRDefault="002A3FE3" w:rsidP="00F36F83">
      <w:pPr>
        <w:spacing w:line="276" w:lineRule="auto"/>
        <w:ind w:firstLine="720"/>
      </w:pPr>
      <w:r>
        <w:t>BUT</w:t>
      </w:r>
      <w:r w:rsidR="00F36F83">
        <w:t xml:space="preserve"> </w:t>
      </w:r>
      <w:r>
        <w:t>if</w:t>
      </w:r>
      <w:r w:rsidR="00F36F83">
        <w:t xml:space="preserve"> </w:t>
      </w:r>
      <w:r>
        <w:t xml:space="preserve">results </w:t>
      </w:r>
      <w:r w:rsidR="00F36F83">
        <w:t>don’t follow</w:t>
      </w:r>
      <w:r>
        <w:t xml:space="preserve"> </w:t>
      </w:r>
      <w:r w:rsidR="00DB18C4">
        <w:t>and</w:t>
      </w:r>
      <w:r>
        <w:t xml:space="preserve"> stick</w:t>
      </w:r>
      <w:r w:rsidR="00F36F83">
        <w:t>, there’s something missing. If you are doing the actions to bring in the cash and no cash is coming, there’s something that’s not clicked. Something missing. Something out.</w:t>
      </w:r>
    </w:p>
    <w:p w14:paraId="48A2A0F0" w14:textId="77777777" w:rsidR="00F36F83" w:rsidRDefault="00F36F83" w:rsidP="00F36F83">
      <w:pPr>
        <w:spacing w:line="276" w:lineRule="auto"/>
        <w:ind w:firstLine="720"/>
      </w:pPr>
    </w:p>
    <w:p w14:paraId="3168F92F" w14:textId="3D05233F" w:rsidR="00F36F83" w:rsidRDefault="00F36F83" w:rsidP="00F36F83">
      <w:pPr>
        <w:spacing w:line="276" w:lineRule="auto"/>
        <w:ind w:firstLine="720"/>
      </w:pPr>
      <w:r>
        <w:t xml:space="preserve">So why is that? </w:t>
      </w:r>
    </w:p>
    <w:p w14:paraId="5367EFA9" w14:textId="77777777" w:rsidR="007C1F0E" w:rsidRDefault="007C1F0E" w:rsidP="00F36F83">
      <w:pPr>
        <w:spacing w:line="276" w:lineRule="auto"/>
        <w:ind w:firstLine="720"/>
      </w:pPr>
    </w:p>
    <w:p w14:paraId="2D776AEF" w14:textId="3253EFCF" w:rsidR="007C1F0E" w:rsidRDefault="007C1F0E" w:rsidP="00F36F83">
      <w:pPr>
        <w:spacing w:line="276" w:lineRule="auto"/>
        <w:ind w:firstLine="720"/>
      </w:pPr>
      <w:r>
        <w:t>Why are the actions that should bring results not bringing them?</w:t>
      </w:r>
    </w:p>
    <w:p w14:paraId="12568BA9" w14:textId="77777777" w:rsidR="00F36F83" w:rsidRDefault="00F36F83" w:rsidP="00F36F83">
      <w:pPr>
        <w:spacing w:line="276" w:lineRule="auto"/>
        <w:ind w:firstLine="720"/>
      </w:pPr>
    </w:p>
    <w:p w14:paraId="1B88D84A" w14:textId="6CCC68C2" w:rsidR="00F36F83" w:rsidRDefault="00F36F83" w:rsidP="00F36F83">
      <w:pPr>
        <w:spacing w:line="276" w:lineRule="auto"/>
        <w:ind w:firstLine="720"/>
      </w:pPr>
      <w:r>
        <w:t>Why is it that some people can implement the latest marketing or shift their mindset, and others can’t?</w:t>
      </w:r>
    </w:p>
    <w:p w14:paraId="6C2A99D2" w14:textId="77777777" w:rsidR="0046152C" w:rsidRPr="007F1FF5" w:rsidRDefault="0046152C" w:rsidP="009C50A0">
      <w:pPr>
        <w:spacing w:line="276" w:lineRule="auto"/>
      </w:pPr>
    </w:p>
    <w:p w14:paraId="140CA893" w14:textId="52AB62BF" w:rsidR="009C50A0" w:rsidRDefault="0046152C" w:rsidP="00DD12AE">
      <w:pPr>
        <w:spacing w:line="276" w:lineRule="auto"/>
        <w:ind w:firstLine="720"/>
      </w:pPr>
      <w:r w:rsidRPr="007F1FF5">
        <w:t xml:space="preserve">The reason why is because of the </w:t>
      </w:r>
      <w:r w:rsidRPr="009C50A0">
        <w:rPr>
          <w:b/>
          <w:bCs/>
        </w:rPr>
        <w:t>vibration</w:t>
      </w:r>
      <w:r w:rsidRPr="007F1FF5">
        <w:t xml:space="preserve"> that you're giving off.</w:t>
      </w:r>
      <w:r w:rsidR="009C50A0">
        <w:t xml:space="preserve"> The vibration around your body, the vibration in your energy field.</w:t>
      </w:r>
    </w:p>
    <w:p w14:paraId="0B578F50" w14:textId="77777777" w:rsidR="009C50A0" w:rsidRDefault="009C50A0" w:rsidP="00DD12AE">
      <w:pPr>
        <w:spacing w:line="276" w:lineRule="auto"/>
        <w:ind w:firstLine="720"/>
      </w:pPr>
    </w:p>
    <w:p w14:paraId="31EEE83F" w14:textId="77777777" w:rsidR="009C50A0" w:rsidRDefault="0046152C" w:rsidP="00DD12AE">
      <w:pPr>
        <w:spacing w:line="276" w:lineRule="auto"/>
        <w:ind w:firstLine="720"/>
      </w:pPr>
      <w:r w:rsidRPr="007F1FF5">
        <w:t xml:space="preserve">It's a physical frequency that is for some people aligned to success and money and in some areas of your life will be aligned to success and money and in other areas and other people are not. </w:t>
      </w:r>
    </w:p>
    <w:p w14:paraId="700E103F" w14:textId="77777777" w:rsidR="009C50A0" w:rsidRDefault="009C50A0" w:rsidP="00DD12AE">
      <w:pPr>
        <w:spacing w:line="276" w:lineRule="auto"/>
        <w:ind w:firstLine="720"/>
      </w:pPr>
    </w:p>
    <w:p w14:paraId="13060A9F" w14:textId="77777777" w:rsidR="009C50A0" w:rsidRDefault="0046152C" w:rsidP="00DD12AE">
      <w:pPr>
        <w:spacing w:line="276" w:lineRule="auto"/>
        <w:ind w:firstLine="720"/>
      </w:pPr>
      <w:r w:rsidRPr="007F1FF5">
        <w:t xml:space="preserve">It's got nothing, zero to do with intelligence. </w:t>
      </w:r>
    </w:p>
    <w:p w14:paraId="3FA16E07" w14:textId="77777777" w:rsidR="009C50A0" w:rsidRDefault="009C50A0" w:rsidP="00DD12AE">
      <w:pPr>
        <w:spacing w:line="276" w:lineRule="auto"/>
        <w:ind w:firstLine="720"/>
      </w:pPr>
    </w:p>
    <w:p w14:paraId="3749B5DE" w14:textId="2426733D" w:rsidR="009C50A0" w:rsidRDefault="009C50A0" w:rsidP="00DD12AE">
      <w:pPr>
        <w:spacing w:line="276" w:lineRule="auto"/>
        <w:ind w:firstLine="720"/>
      </w:pPr>
      <w:r w:rsidRPr="007F1FF5">
        <w:t>It</w:t>
      </w:r>
      <w:r>
        <w:t xml:space="preserve">’s got </w:t>
      </w:r>
      <w:r w:rsidR="0046152C" w:rsidRPr="007F1FF5">
        <w:t xml:space="preserve">nothing to do with your talent. </w:t>
      </w:r>
    </w:p>
    <w:p w14:paraId="2F36CE37" w14:textId="77777777" w:rsidR="009C50A0" w:rsidRDefault="009C50A0" w:rsidP="00DD12AE">
      <w:pPr>
        <w:spacing w:line="276" w:lineRule="auto"/>
        <w:ind w:firstLine="720"/>
      </w:pPr>
    </w:p>
    <w:p w14:paraId="4D7741CC" w14:textId="11D11CB4" w:rsidR="009C50A0" w:rsidRDefault="0046152C" w:rsidP="00543826">
      <w:pPr>
        <w:spacing w:line="276" w:lineRule="auto"/>
        <w:ind w:firstLine="720"/>
      </w:pPr>
      <w:r w:rsidRPr="007F1FF5">
        <w:lastRenderedPageBreak/>
        <w:t>You can be amazing, the best in the world at what you do</w:t>
      </w:r>
      <w:r w:rsidR="00543826">
        <w:t xml:space="preserve">! Or you </w:t>
      </w:r>
      <w:r w:rsidR="00927421">
        <w:t>cannot</w:t>
      </w:r>
      <w:r w:rsidR="00543826">
        <w:t xml:space="preserve"> have a clue… Talent, effort, struggle, time. None of it has anything </w:t>
      </w:r>
      <w:r w:rsidRPr="007F1FF5">
        <w:t xml:space="preserve">to do with your worthiness. </w:t>
      </w:r>
    </w:p>
    <w:p w14:paraId="25729273" w14:textId="77777777" w:rsidR="009C50A0" w:rsidRDefault="009C50A0" w:rsidP="009C50A0">
      <w:pPr>
        <w:spacing w:line="276" w:lineRule="auto"/>
      </w:pPr>
    </w:p>
    <w:p w14:paraId="1FAD2A26" w14:textId="77777777" w:rsidR="001A4120" w:rsidRDefault="0046152C" w:rsidP="001A4120">
      <w:pPr>
        <w:spacing w:line="276" w:lineRule="auto"/>
        <w:jc w:val="center"/>
        <w:rPr>
          <w:b/>
          <w:bCs/>
        </w:rPr>
      </w:pPr>
      <w:r w:rsidRPr="009C50A0">
        <w:rPr>
          <w:b/>
          <w:bCs/>
        </w:rPr>
        <w:t>You are worthy and you are enough because you are.</w:t>
      </w:r>
      <w:r w:rsidR="001A4120">
        <w:rPr>
          <w:b/>
          <w:bCs/>
        </w:rPr>
        <w:t xml:space="preserve"> </w:t>
      </w:r>
    </w:p>
    <w:p w14:paraId="3E94753F" w14:textId="5164B629" w:rsidR="001A4120" w:rsidRPr="001A4120" w:rsidRDefault="001A4120" w:rsidP="001A4120">
      <w:pPr>
        <w:spacing w:line="276" w:lineRule="auto"/>
        <w:jc w:val="center"/>
        <w:rPr>
          <w:b/>
          <w:bCs/>
        </w:rPr>
      </w:pPr>
      <w:r>
        <w:t>B</w:t>
      </w:r>
      <w:r w:rsidR="0046152C" w:rsidRPr="007F1FF5">
        <w:t xml:space="preserve">ecause you are here on this planet. </w:t>
      </w:r>
    </w:p>
    <w:p w14:paraId="477C63C5" w14:textId="77777777" w:rsidR="001A4120" w:rsidRDefault="001A4120" w:rsidP="00DD12AE">
      <w:pPr>
        <w:spacing w:line="276" w:lineRule="auto"/>
        <w:ind w:firstLine="720"/>
      </w:pPr>
    </w:p>
    <w:p w14:paraId="735BE608" w14:textId="7BA81372" w:rsidR="001A4120" w:rsidRDefault="0046152C" w:rsidP="00DD12AE">
      <w:pPr>
        <w:spacing w:line="276" w:lineRule="auto"/>
        <w:ind w:firstLine="720"/>
      </w:pPr>
      <w:r w:rsidRPr="007F1FF5">
        <w:t xml:space="preserve">Anyone can be in the frequency of money. You don't have to be </w:t>
      </w:r>
      <w:r w:rsidR="001A4120">
        <w:t>“</w:t>
      </w:r>
      <w:r w:rsidRPr="007F1FF5">
        <w:t>good at money</w:t>
      </w:r>
      <w:r w:rsidR="001A4120">
        <w:t>”.</w:t>
      </w:r>
      <w:r w:rsidRPr="007F1FF5">
        <w:t xml:space="preserve"> </w:t>
      </w:r>
      <w:r w:rsidR="001A4120">
        <w:t>Literally</w:t>
      </w:r>
      <w:r w:rsidR="001A4120" w:rsidRPr="001A4120">
        <w:rPr>
          <w:i/>
          <w:iCs/>
        </w:rPr>
        <w:t xml:space="preserve"> a</w:t>
      </w:r>
      <w:r w:rsidRPr="001A4120">
        <w:rPr>
          <w:i/>
          <w:iCs/>
        </w:rPr>
        <w:t>nyone</w:t>
      </w:r>
      <w:r w:rsidRPr="007F1FF5">
        <w:t xml:space="preserve"> can apply the frequency of money to their business or to whatever your income stream is.</w:t>
      </w:r>
    </w:p>
    <w:p w14:paraId="0FAD2D56" w14:textId="77777777" w:rsidR="001A4120" w:rsidRDefault="001A4120" w:rsidP="00DD12AE">
      <w:pPr>
        <w:spacing w:line="276" w:lineRule="auto"/>
        <w:ind w:firstLine="720"/>
      </w:pPr>
    </w:p>
    <w:p w14:paraId="33D004DE" w14:textId="4BC3AD58" w:rsidR="0046152C" w:rsidRDefault="001A4120" w:rsidP="00DD12AE">
      <w:pPr>
        <w:spacing w:line="276" w:lineRule="auto"/>
        <w:ind w:firstLine="720"/>
      </w:pPr>
      <w:r>
        <w:t>I</w:t>
      </w:r>
      <w:r w:rsidR="0046152C" w:rsidRPr="007F1FF5">
        <w:t xml:space="preserve">t's </w:t>
      </w:r>
      <w:r w:rsidRPr="007F1FF5">
        <w:t>simple</w:t>
      </w:r>
      <w:r w:rsidR="0046152C" w:rsidRPr="007F1FF5">
        <w:t xml:space="preserve">. Your vibration needs to be on the same vibration as what you want. </w:t>
      </w:r>
    </w:p>
    <w:p w14:paraId="652A123F" w14:textId="77777777" w:rsidR="004129E7" w:rsidRDefault="004129E7" w:rsidP="00DD12AE">
      <w:pPr>
        <w:spacing w:line="276" w:lineRule="auto"/>
        <w:ind w:firstLine="720"/>
      </w:pPr>
    </w:p>
    <w:p w14:paraId="34E30C20" w14:textId="77777777" w:rsidR="004129E7" w:rsidRDefault="004129E7" w:rsidP="00DD12AE">
      <w:pPr>
        <w:spacing w:line="276" w:lineRule="auto"/>
        <w:ind w:firstLine="720"/>
      </w:pPr>
      <w:r>
        <w:t xml:space="preserve">You need to be in The Zone. </w:t>
      </w:r>
    </w:p>
    <w:p w14:paraId="30CB647D" w14:textId="68B2F80D" w:rsidR="004129E7" w:rsidRPr="007F1FF5" w:rsidRDefault="004129E7" w:rsidP="00DD12AE">
      <w:pPr>
        <w:spacing w:line="276" w:lineRule="auto"/>
        <w:ind w:firstLine="720"/>
      </w:pPr>
      <w:r>
        <w:t>The energetic vibration of what you want.</w:t>
      </w:r>
    </w:p>
    <w:p w14:paraId="4E5791AA" w14:textId="77777777" w:rsidR="0046152C" w:rsidRPr="007F1FF5" w:rsidRDefault="0046152C" w:rsidP="00DD12AE">
      <w:pPr>
        <w:spacing w:line="276" w:lineRule="auto"/>
        <w:ind w:firstLine="720"/>
      </w:pPr>
    </w:p>
    <w:p w14:paraId="69B69CCB" w14:textId="6F9067D9" w:rsidR="001A4120" w:rsidRDefault="001A4120" w:rsidP="00DD12AE">
      <w:pPr>
        <w:spacing w:line="276" w:lineRule="auto"/>
        <w:ind w:firstLine="720"/>
      </w:pPr>
      <w:r>
        <w:t>W</w:t>
      </w:r>
      <w:r w:rsidR="0046152C" w:rsidRPr="007F1FF5">
        <w:t>hatever the vibrational frequency coming off your body is,</w:t>
      </w:r>
      <w:r>
        <w:t xml:space="preserve"> </w:t>
      </w:r>
      <w:r w:rsidR="00927421">
        <w:t xml:space="preserve">it </w:t>
      </w:r>
      <w:r>
        <w:t>needs to match the frequency of whatever it is you want.</w:t>
      </w:r>
    </w:p>
    <w:p w14:paraId="583D645E" w14:textId="77777777" w:rsidR="001A4120" w:rsidRDefault="001A4120" w:rsidP="00DD12AE">
      <w:pPr>
        <w:spacing w:line="276" w:lineRule="auto"/>
        <w:ind w:firstLine="720"/>
      </w:pPr>
    </w:p>
    <w:p w14:paraId="2CB3591B" w14:textId="143818BF" w:rsidR="001A4120" w:rsidRDefault="001A4120" w:rsidP="00DD12AE">
      <w:pPr>
        <w:spacing w:line="276" w:lineRule="auto"/>
        <w:ind w:firstLine="720"/>
      </w:pPr>
      <w:r>
        <w:t xml:space="preserve">If the frequency of what you want is a high fast frequency, that’s the frequency you need. If it’s slower, then that’s what you need. </w:t>
      </w:r>
    </w:p>
    <w:p w14:paraId="4F3BF9A5" w14:textId="77777777" w:rsidR="001A4120" w:rsidRDefault="001A4120" w:rsidP="00DD12AE">
      <w:pPr>
        <w:spacing w:line="276" w:lineRule="auto"/>
        <w:ind w:firstLine="720"/>
      </w:pPr>
    </w:p>
    <w:p w14:paraId="4E5E0009" w14:textId="28D5A104" w:rsidR="001A4120" w:rsidRDefault="001A4120" w:rsidP="00DD12AE">
      <w:pPr>
        <w:spacing w:line="276" w:lineRule="auto"/>
        <w:ind w:firstLine="720"/>
      </w:pPr>
      <w:r>
        <w:t>Most things we aim for have high fast frequencies. In terms of how that equates to how the frequency feels in your body, it’s a happy, content, good-feeling emotion that creates that.</w:t>
      </w:r>
    </w:p>
    <w:p w14:paraId="14242228" w14:textId="77777777" w:rsidR="001A4120" w:rsidRDefault="001A4120" w:rsidP="001A4120">
      <w:pPr>
        <w:spacing w:line="276" w:lineRule="auto"/>
      </w:pPr>
    </w:p>
    <w:p w14:paraId="4D1D2D89" w14:textId="49F8E5B5" w:rsidR="001A4120" w:rsidRDefault="009A6380" w:rsidP="00543826">
      <w:pPr>
        <w:pStyle w:val="Heading3"/>
      </w:pPr>
      <w:r>
        <w:t>Millionaire+</w:t>
      </w:r>
    </w:p>
    <w:p w14:paraId="79351D63" w14:textId="22F8F9B6" w:rsidR="00543826" w:rsidRDefault="00543826" w:rsidP="00DD12AE">
      <w:pPr>
        <w:spacing w:line="276" w:lineRule="auto"/>
        <w:ind w:firstLine="720"/>
      </w:pPr>
    </w:p>
    <w:p w14:paraId="16D1872B" w14:textId="069ED374" w:rsidR="009A6380" w:rsidRDefault="0046152C" w:rsidP="00DD12AE">
      <w:pPr>
        <w:spacing w:line="276" w:lineRule="auto"/>
        <w:ind w:firstLine="720"/>
      </w:pPr>
      <w:r w:rsidRPr="007F1FF5">
        <w:lastRenderedPageBreak/>
        <w:t xml:space="preserve">I know a lot of millionaires </w:t>
      </w:r>
      <w:r w:rsidR="00543826">
        <w:t>(</w:t>
      </w:r>
      <w:r w:rsidRPr="007F1FF5">
        <w:t xml:space="preserve">and </w:t>
      </w:r>
      <w:r w:rsidR="00543826">
        <w:t>beyond!)</w:t>
      </w:r>
      <w:r w:rsidR="009A6380">
        <w:t xml:space="preserve">. Let’s call them </w:t>
      </w:r>
      <w:proofErr w:type="spellStart"/>
      <w:r w:rsidR="009A6380">
        <w:t>Millionaire+s</w:t>
      </w:r>
      <w:proofErr w:type="spellEnd"/>
      <w:r w:rsidR="009A6380">
        <w:t>.</w:t>
      </w:r>
    </w:p>
    <w:p w14:paraId="1D2C9B32" w14:textId="77777777" w:rsidR="009A6380" w:rsidRDefault="009A6380" w:rsidP="009A6380">
      <w:pPr>
        <w:spacing w:line="276" w:lineRule="auto"/>
      </w:pPr>
    </w:p>
    <w:p w14:paraId="25663207" w14:textId="094CABDD" w:rsidR="009A6380" w:rsidRPr="009A6380" w:rsidRDefault="004129E7" w:rsidP="009A6380">
      <w:pPr>
        <w:spacing w:line="276" w:lineRule="auto"/>
        <w:jc w:val="center"/>
      </w:pPr>
      <w:r>
        <w:t>“</w:t>
      </w:r>
      <w:r w:rsidR="009A6380" w:rsidRPr="004129E7">
        <w:rPr>
          <w:b/>
          <w:bCs/>
        </w:rPr>
        <w:t>Millionaire+</w:t>
      </w:r>
      <w:r>
        <w:t>”</w:t>
      </w:r>
      <w:r w:rsidR="009A6380" w:rsidRPr="009A6380">
        <w:t xml:space="preserve"> = Anyone who’s net worth is above a million.</w:t>
      </w:r>
    </w:p>
    <w:p w14:paraId="2A2442D4" w14:textId="77777777" w:rsidR="009A6380" w:rsidRDefault="009A6380" w:rsidP="00DD12AE">
      <w:pPr>
        <w:spacing w:line="276" w:lineRule="auto"/>
        <w:ind w:firstLine="720"/>
      </w:pPr>
    </w:p>
    <w:p w14:paraId="2D5AE629" w14:textId="1C5C3CC9" w:rsidR="009A6380" w:rsidRDefault="009A6380" w:rsidP="00DD12AE">
      <w:pPr>
        <w:spacing w:line="276" w:lineRule="auto"/>
        <w:ind w:firstLine="720"/>
      </w:pPr>
      <w:r>
        <w:t>W</w:t>
      </w:r>
      <w:r w:rsidR="0046152C" w:rsidRPr="007F1FF5">
        <w:t xml:space="preserve">hat I've noticed </w:t>
      </w:r>
      <w:r>
        <w:t xml:space="preserve">about ALL the </w:t>
      </w:r>
      <w:proofErr w:type="spellStart"/>
      <w:r>
        <w:t>Millionaire+s</w:t>
      </w:r>
      <w:proofErr w:type="spellEnd"/>
      <w:r>
        <w:t xml:space="preserve"> I’ve ever met </w:t>
      </w:r>
      <w:r w:rsidR="0046152C" w:rsidRPr="007F1FF5">
        <w:t>is that</w:t>
      </w:r>
      <w:r w:rsidR="00543826">
        <w:t xml:space="preserve"> </w:t>
      </w:r>
      <w:r w:rsidR="00543826" w:rsidRPr="00543826">
        <w:rPr>
          <w:u w:val="single"/>
        </w:rPr>
        <w:t>without exception</w:t>
      </w:r>
      <w:r w:rsidR="00543826">
        <w:t xml:space="preserve">, they do this work. </w:t>
      </w:r>
    </w:p>
    <w:p w14:paraId="111E85F1" w14:textId="77777777" w:rsidR="009A6380" w:rsidRDefault="009A6380" w:rsidP="00DD12AE">
      <w:pPr>
        <w:spacing w:line="276" w:lineRule="auto"/>
        <w:ind w:firstLine="720"/>
      </w:pPr>
    </w:p>
    <w:p w14:paraId="586FECAD" w14:textId="133C7343" w:rsidR="00543826" w:rsidRDefault="00543826" w:rsidP="00DD12AE">
      <w:pPr>
        <w:spacing w:line="276" w:lineRule="auto"/>
        <w:ind w:firstLine="720"/>
      </w:pPr>
      <w:r>
        <w:t xml:space="preserve">They on purpose change their frequency </w:t>
      </w:r>
      <w:proofErr w:type="gramStart"/>
      <w:r>
        <w:t>in order to</w:t>
      </w:r>
      <w:proofErr w:type="gramEnd"/>
      <w:r>
        <w:t xml:space="preserve"> match what they want.</w:t>
      </w:r>
    </w:p>
    <w:p w14:paraId="5D485D3D" w14:textId="77777777" w:rsidR="009A6380" w:rsidRDefault="009A6380" w:rsidP="00DD12AE">
      <w:pPr>
        <w:spacing w:line="276" w:lineRule="auto"/>
        <w:ind w:firstLine="720"/>
      </w:pPr>
    </w:p>
    <w:p w14:paraId="797F045E" w14:textId="77777777" w:rsidR="009A6380" w:rsidRDefault="009A6380" w:rsidP="00DD12AE">
      <w:pPr>
        <w:spacing w:line="276" w:lineRule="auto"/>
        <w:ind w:firstLine="720"/>
      </w:pPr>
      <w:r w:rsidRPr="009A6380">
        <w:rPr>
          <w:b/>
          <w:bCs/>
        </w:rPr>
        <w:t>Some of them have no idea they are doing it</w:t>
      </w:r>
      <w:r>
        <w:t xml:space="preserve">, but </w:t>
      </w:r>
      <w:r w:rsidRPr="004129E7">
        <w:rPr>
          <w:u w:val="single"/>
        </w:rPr>
        <w:t>they are doing it</w:t>
      </w:r>
      <w:r>
        <w:t xml:space="preserve">. </w:t>
      </w:r>
    </w:p>
    <w:p w14:paraId="1CEF7262" w14:textId="77777777" w:rsidR="009A6380" w:rsidRDefault="009A6380" w:rsidP="00DD12AE">
      <w:pPr>
        <w:spacing w:line="276" w:lineRule="auto"/>
        <w:ind w:firstLine="720"/>
      </w:pPr>
    </w:p>
    <w:p w14:paraId="42E4C06C" w14:textId="6D07D4ED" w:rsidR="009A6380" w:rsidRDefault="009A6380" w:rsidP="00DD12AE">
      <w:pPr>
        <w:spacing w:line="276" w:lineRule="auto"/>
        <w:ind w:firstLine="720"/>
      </w:pPr>
      <w:r>
        <w:t xml:space="preserve">Something will irritate </w:t>
      </w:r>
      <w:r w:rsidR="00927421">
        <w:t>them,</w:t>
      </w:r>
      <w:r>
        <w:t xml:space="preserve"> and you’ll see a little flick of their head or a shrug of the shoulder. They’re literally shrugging the energy they don’t want</w:t>
      </w:r>
      <w:r w:rsidR="004129E7">
        <w:t xml:space="preserve"> off and away from them</w:t>
      </w:r>
      <w:r>
        <w:t xml:space="preserve">. They want </w:t>
      </w:r>
      <w:r w:rsidR="00927421">
        <w:t>new</w:t>
      </w:r>
      <w:r>
        <w:t xml:space="preserve"> </w:t>
      </w:r>
      <w:proofErr w:type="gramStart"/>
      <w:r>
        <w:t>energy,</w:t>
      </w:r>
      <w:proofErr w:type="gramEnd"/>
      <w:r>
        <w:t xml:space="preserve"> they stand up and move around. They’ve got no idea why they feel the need, but they know </w:t>
      </w:r>
      <w:r w:rsidR="004129E7">
        <w:t xml:space="preserve">physically moving </w:t>
      </w:r>
      <w:r>
        <w:t>creates an energy that they can feed off. Speaking on stage they</w:t>
      </w:r>
      <w:r w:rsidR="004129E7">
        <w:t>’ll</w:t>
      </w:r>
      <w:r>
        <w:t xml:space="preserve"> have a ‘tell’ when someone asks them a question that isn’t what they wanted (a roll of the shoulders, a shake of the hand, turning on their heel).</w:t>
      </w:r>
    </w:p>
    <w:p w14:paraId="07F0C4C7" w14:textId="77777777" w:rsidR="009A6380" w:rsidRDefault="009A6380" w:rsidP="00DD12AE">
      <w:pPr>
        <w:spacing w:line="276" w:lineRule="auto"/>
        <w:ind w:firstLine="720"/>
      </w:pPr>
    </w:p>
    <w:p w14:paraId="5284B08D" w14:textId="77777777" w:rsidR="009A6380" w:rsidRDefault="009A6380" w:rsidP="00DD12AE">
      <w:pPr>
        <w:spacing w:line="276" w:lineRule="auto"/>
        <w:ind w:firstLine="720"/>
      </w:pPr>
      <w:r>
        <w:t xml:space="preserve">It’s not relevant what the physical shift is (it’s individual to the person and it could be literally anything). </w:t>
      </w:r>
    </w:p>
    <w:p w14:paraId="13A1E126" w14:textId="77777777" w:rsidR="009A6380" w:rsidRDefault="009A6380" w:rsidP="00DD12AE">
      <w:pPr>
        <w:spacing w:line="276" w:lineRule="auto"/>
        <w:ind w:firstLine="720"/>
      </w:pPr>
    </w:p>
    <w:p w14:paraId="039F7AA7" w14:textId="67AC9D24" w:rsidR="009A6380" w:rsidRDefault="009A6380" w:rsidP="00DD12AE">
      <w:pPr>
        <w:spacing w:line="276" w:lineRule="auto"/>
        <w:ind w:firstLine="720"/>
      </w:pPr>
      <w:r>
        <w:t xml:space="preserve">The point is that when the energy is NOT what </w:t>
      </w:r>
      <w:r w:rsidR="004129E7">
        <w:t>a Millionaire+</w:t>
      </w:r>
      <w:r>
        <w:t xml:space="preserve"> want</w:t>
      </w:r>
      <w:r w:rsidR="004129E7">
        <w:t>s</w:t>
      </w:r>
      <w:r>
        <w:t>, the</w:t>
      </w:r>
      <w:r w:rsidR="004129E7">
        <w:t>y will</w:t>
      </w:r>
      <w:r>
        <w:t xml:space="preserve"> physically move the air (the vibration) around their body to change it.</w:t>
      </w:r>
    </w:p>
    <w:p w14:paraId="1746F543" w14:textId="77777777" w:rsidR="00543826" w:rsidRDefault="00543826" w:rsidP="00DD12AE">
      <w:pPr>
        <w:spacing w:line="276" w:lineRule="auto"/>
        <w:ind w:firstLine="720"/>
      </w:pPr>
    </w:p>
    <w:p w14:paraId="1340DA09" w14:textId="77777777" w:rsidR="009A6380" w:rsidRDefault="009A6380" w:rsidP="00DD12AE">
      <w:pPr>
        <w:spacing w:line="276" w:lineRule="auto"/>
        <w:ind w:firstLine="720"/>
      </w:pPr>
      <w:r w:rsidRPr="009A6380">
        <w:rPr>
          <w:b/>
          <w:bCs/>
        </w:rPr>
        <w:t xml:space="preserve">Other Millionaires+ </w:t>
      </w:r>
      <w:r w:rsidR="00543826" w:rsidRPr="009A6380">
        <w:rPr>
          <w:b/>
          <w:bCs/>
        </w:rPr>
        <w:t>do this consciously.</w:t>
      </w:r>
      <w:r w:rsidR="00543826">
        <w:t xml:space="preserve"> </w:t>
      </w:r>
    </w:p>
    <w:p w14:paraId="289E65EF" w14:textId="77777777" w:rsidR="009A6380" w:rsidRDefault="009A6380" w:rsidP="00DD12AE">
      <w:pPr>
        <w:spacing w:line="276" w:lineRule="auto"/>
        <w:ind w:firstLine="720"/>
      </w:pPr>
    </w:p>
    <w:p w14:paraId="6135A603" w14:textId="77777777" w:rsidR="009A6380" w:rsidRDefault="00543826" w:rsidP="00DD12AE">
      <w:pPr>
        <w:spacing w:line="276" w:lineRule="auto"/>
        <w:ind w:firstLine="720"/>
      </w:pPr>
      <w:r>
        <w:lastRenderedPageBreak/>
        <w:t xml:space="preserve">They are aware of their vibration. </w:t>
      </w:r>
    </w:p>
    <w:p w14:paraId="32114197" w14:textId="77777777" w:rsidR="009A6380" w:rsidRDefault="00543826" w:rsidP="00DD12AE">
      <w:pPr>
        <w:spacing w:line="276" w:lineRule="auto"/>
        <w:ind w:firstLine="720"/>
      </w:pPr>
      <w:r>
        <w:t xml:space="preserve">They know money is energy. </w:t>
      </w:r>
    </w:p>
    <w:p w14:paraId="443495EB" w14:textId="77777777" w:rsidR="009A6380" w:rsidRDefault="00543826" w:rsidP="00DD12AE">
      <w:pPr>
        <w:spacing w:line="276" w:lineRule="auto"/>
        <w:ind w:firstLine="720"/>
      </w:pPr>
      <w:r>
        <w:t xml:space="preserve">They know the science. </w:t>
      </w:r>
    </w:p>
    <w:p w14:paraId="491F520F" w14:textId="1E035972" w:rsidR="00543826" w:rsidRDefault="00543826" w:rsidP="00DD12AE">
      <w:pPr>
        <w:spacing w:line="276" w:lineRule="auto"/>
        <w:ind w:firstLine="720"/>
      </w:pPr>
      <w:r>
        <w:t xml:space="preserve">They meditate, they journal, they do energetic releases </w:t>
      </w:r>
      <w:r w:rsidR="00927421">
        <w:t>to</w:t>
      </w:r>
      <w:r>
        <w:t xml:space="preserve"> </w:t>
      </w:r>
      <w:r w:rsidR="009A6380">
        <w:t xml:space="preserve">consciously </w:t>
      </w:r>
      <w:r>
        <w:t>make and sustain the shifts.</w:t>
      </w:r>
    </w:p>
    <w:p w14:paraId="0195B6A5" w14:textId="77777777" w:rsidR="00543826" w:rsidRDefault="00543826" w:rsidP="00DD12AE">
      <w:pPr>
        <w:spacing w:line="276" w:lineRule="auto"/>
        <w:ind w:firstLine="720"/>
      </w:pPr>
    </w:p>
    <w:p w14:paraId="3D144DD0" w14:textId="7840DA4C" w:rsidR="0046152C" w:rsidRDefault="009A6380" w:rsidP="00DD12AE">
      <w:pPr>
        <w:spacing w:line="276" w:lineRule="auto"/>
        <w:ind w:firstLine="720"/>
      </w:pPr>
      <w:r>
        <w:t xml:space="preserve">The interesting thing about those that know about this is </w:t>
      </w:r>
      <w:r w:rsidR="004129E7">
        <w:t xml:space="preserve">- </w:t>
      </w:r>
      <w:r>
        <w:t xml:space="preserve">how few </w:t>
      </w:r>
      <w:r w:rsidR="004129E7">
        <w:t xml:space="preserve">of them </w:t>
      </w:r>
      <w:r>
        <w:t>talk about it</w:t>
      </w:r>
      <w:r w:rsidR="004129E7">
        <w:t>!</w:t>
      </w:r>
      <w:r>
        <w:t xml:space="preserve"> Until recently “energy” has been a taboo topic. </w:t>
      </w:r>
    </w:p>
    <w:p w14:paraId="412540F8" w14:textId="77777777" w:rsidR="009A6380" w:rsidRDefault="009A6380" w:rsidP="00DD12AE">
      <w:pPr>
        <w:spacing w:line="276" w:lineRule="auto"/>
        <w:ind w:firstLine="720"/>
      </w:pPr>
    </w:p>
    <w:p w14:paraId="4D952D48" w14:textId="0CB703F3" w:rsidR="009A6380" w:rsidRDefault="009A6380" w:rsidP="00DD12AE">
      <w:pPr>
        <w:spacing w:line="276" w:lineRule="auto"/>
        <w:ind w:firstLine="720"/>
      </w:pPr>
      <w:r>
        <w:t>It’s a weird woo-woo thing. It’s not something you want the neighbors to know about.</w:t>
      </w:r>
    </w:p>
    <w:p w14:paraId="73FBC17D" w14:textId="77777777" w:rsidR="009A6380" w:rsidRDefault="009A6380" w:rsidP="00DD12AE">
      <w:pPr>
        <w:spacing w:line="276" w:lineRule="auto"/>
        <w:ind w:firstLine="720"/>
      </w:pPr>
    </w:p>
    <w:p w14:paraId="18FF2BED" w14:textId="53C10875" w:rsidR="009A6380" w:rsidRDefault="009A6380" w:rsidP="00DD12AE">
      <w:pPr>
        <w:spacing w:line="276" w:lineRule="auto"/>
        <w:ind w:firstLine="720"/>
      </w:pPr>
      <w:r>
        <w:t xml:space="preserve">It’s embarrassing. </w:t>
      </w:r>
    </w:p>
    <w:p w14:paraId="383A8035" w14:textId="77777777" w:rsidR="009A6380" w:rsidRDefault="009A6380" w:rsidP="00DD12AE">
      <w:pPr>
        <w:spacing w:line="276" w:lineRule="auto"/>
        <w:ind w:firstLine="720"/>
      </w:pPr>
    </w:p>
    <w:p w14:paraId="16937C62" w14:textId="77777777" w:rsidR="004129E7" w:rsidRDefault="009A6380" w:rsidP="00DD12AE">
      <w:pPr>
        <w:spacing w:line="276" w:lineRule="auto"/>
        <w:ind w:firstLine="720"/>
      </w:pPr>
      <w:r>
        <w:t xml:space="preserve">I’ve spoken to quite a few </w:t>
      </w:r>
      <w:proofErr w:type="spellStart"/>
      <w:r>
        <w:t>Millionaire+’s</w:t>
      </w:r>
      <w:proofErr w:type="spellEnd"/>
      <w:r>
        <w:t xml:space="preserve"> about </w:t>
      </w:r>
      <w:r w:rsidR="004129E7">
        <w:t>energy and vibration,</w:t>
      </w:r>
      <w:r>
        <w:t xml:space="preserve"> and the number of them who lower their voice and start talking in hushed tones is </w:t>
      </w:r>
      <w:r w:rsidRPr="004129E7">
        <w:rPr>
          <w:i/>
          <w:iCs/>
        </w:rPr>
        <w:t>fascinating</w:t>
      </w:r>
      <w:r>
        <w:t xml:space="preserve">. </w:t>
      </w:r>
    </w:p>
    <w:p w14:paraId="265D74CF" w14:textId="77777777" w:rsidR="004129E7" w:rsidRDefault="004129E7" w:rsidP="00DD12AE">
      <w:pPr>
        <w:spacing w:line="276" w:lineRule="auto"/>
        <w:ind w:firstLine="720"/>
      </w:pPr>
    </w:p>
    <w:p w14:paraId="5B9F46E0" w14:textId="331777D8" w:rsidR="009A6380" w:rsidRPr="007F1FF5" w:rsidRDefault="009A6380" w:rsidP="00DD12AE">
      <w:pPr>
        <w:spacing w:line="276" w:lineRule="auto"/>
        <w:ind w:firstLine="720"/>
      </w:pPr>
      <w:r>
        <w:t>They’re excited to speak to someone else who does this. To compare notes and figure it out more. But only if we whisper and don’t let Tony in accounting overhear!</w:t>
      </w:r>
    </w:p>
    <w:p w14:paraId="4EF9F0C4" w14:textId="77777777" w:rsidR="0046152C" w:rsidRPr="007F1FF5" w:rsidRDefault="0046152C" w:rsidP="00DD12AE">
      <w:pPr>
        <w:spacing w:line="276" w:lineRule="auto"/>
        <w:ind w:firstLine="720"/>
      </w:pPr>
    </w:p>
    <w:p w14:paraId="7F2AAC11" w14:textId="031B710B" w:rsidR="009A6380" w:rsidRDefault="009A6380" w:rsidP="00DD12AE">
      <w:pPr>
        <w:spacing w:line="276" w:lineRule="auto"/>
        <w:ind w:firstLine="720"/>
      </w:pPr>
      <w:r>
        <w:t xml:space="preserve">Note – not every Millionaire+ I’ve met is embarrassed by this. Some love it and are shouting from the rooftops. The point is that it’s not mainstream. </w:t>
      </w:r>
      <w:r w:rsidR="00206E70">
        <w:t>For many it’s still something that’s uncomfortable (even though Quantum Physics has proven it time and time again).</w:t>
      </w:r>
    </w:p>
    <w:p w14:paraId="6DD50E16" w14:textId="77777777" w:rsidR="009A6380" w:rsidRDefault="009A6380" w:rsidP="00DD12AE">
      <w:pPr>
        <w:spacing w:line="276" w:lineRule="auto"/>
        <w:ind w:firstLine="720"/>
      </w:pPr>
    </w:p>
    <w:p w14:paraId="65F2EC0F" w14:textId="77777777" w:rsidR="00206E70" w:rsidRDefault="00206E70" w:rsidP="00DD12AE">
      <w:pPr>
        <w:spacing w:line="276" w:lineRule="auto"/>
        <w:ind w:firstLine="720"/>
      </w:pPr>
      <w:r>
        <w:t>W</w:t>
      </w:r>
      <w:r w:rsidR="0046152C" w:rsidRPr="007F1FF5">
        <w:t xml:space="preserve">e are embracing the </w:t>
      </w:r>
      <w:r>
        <w:t>woo-woo</w:t>
      </w:r>
      <w:r w:rsidR="0046152C" w:rsidRPr="007F1FF5">
        <w:t xml:space="preserve">-ness of this here. </w:t>
      </w:r>
    </w:p>
    <w:p w14:paraId="25864674" w14:textId="77777777" w:rsidR="00206E70" w:rsidRDefault="00206E70" w:rsidP="00DD12AE">
      <w:pPr>
        <w:spacing w:line="276" w:lineRule="auto"/>
        <w:ind w:firstLine="720"/>
      </w:pPr>
    </w:p>
    <w:p w14:paraId="40A6BAEA" w14:textId="48B968E7" w:rsidR="00206E70" w:rsidRDefault="0046152C" w:rsidP="00DD12AE">
      <w:pPr>
        <w:spacing w:line="276" w:lineRule="auto"/>
        <w:ind w:firstLine="720"/>
      </w:pPr>
      <w:r w:rsidRPr="007F1FF5">
        <w:lastRenderedPageBreak/>
        <w:t xml:space="preserve">If you're not ready to embrace the </w:t>
      </w:r>
      <w:proofErr w:type="gramStart"/>
      <w:r w:rsidRPr="007F1FF5">
        <w:t>woo</w:t>
      </w:r>
      <w:proofErr w:type="gramEnd"/>
      <w:r w:rsidRPr="007F1FF5">
        <w:t xml:space="preserve">, this is not the right place for you. </w:t>
      </w:r>
    </w:p>
    <w:p w14:paraId="35440845" w14:textId="77777777" w:rsidR="00206E70" w:rsidRDefault="00206E70" w:rsidP="00DD12AE">
      <w:pPr>
        <w:spacing w:line="276" w:lineRule="auto"/>
        <w:ind w:firstLine="720"/>
      </w:pPr>
    </w:p>
    <w:p w14:paraId="15F94FF6" w14:textId="318B879E" w:rsidR="00206E70" w:rsidRDefault="00206E70" w:rsidP="00DD12AE">
      <w:pPr>
        <w:spacing w:line="276" w:lineRule="auto"/>
        <w:ind w:firstLine="720"/>
      </w:pPr>
      <w:proofErr w:type="gramStart"/>
      <w:r>
        <w:t>Yes</w:t>
      </w:r>
      <w:proofErr w:type="gramEnd"/>
      <w:r>
        <w:t xml:space="preserve"> we are going to talk about the science too. This whole method is science-based. But because this isn’t what people talk about at the water cooler (in most offices!), some of it is going to feel weird.</w:t>
      </w:r>
    </w:p>
    <w:p w14:paraId="0158B0FB" w14:textId="77777777" w:rsidR="00206E70" w:rsidRDefault="00206E70" w:rsidP="00DD12AE">
      <w:pPr>
        <w:spacing w:line="276" w:lineRule="auto"/>
        <w:ind w:firstLine="720"/>
      </w:pPr>
    </w:p>
    <w:p w14:paraId="3EB76CAF" w14:textId="77777777" w:rsidR="004129E7" w:rsidRDefault="004129E7" w:rsidP="00DD12AE">
      <w:pPr>
        <w:spacing w:line="276" w:lineRule="auto"/>
        <w:ind w:firstLine="720"/>
      </w:pPr>
      <w:r>
        <w:t>If you want more money, e</w:t>
      </w:r>
      <w:r w:rsidR="00206E70">
        <w:t xml:space="preserve">mbrace it. </w:t>
      </w:r>
    </w:p>
    <w:p w14:paraId="039B1344" w14:textId="77777777" w:rsidR="004129E7" w:rsidRDefault="00206E70" w:rsidP="00DD12AE">
      <w:pPr>
        <w:spacing w:line="276" w:lineRule="auto"/>
        <w:ind w:firstLine="720"/>
      </w:pPr>
      <w:r>
        <w:t xml:space="preserve">Live the woo. </w:t>
      </w:r>
    </w:p>
    <w:p w14:paraId="4BC5B1BE" w14:textId="1DD15AF4" w:rsidR="00206E70" w:rsidRDefault="00206E70" w:rsidP="00DD12AE">
      <w:pPr>
        <w:spacing w:line="276" w:lineRule="auto"/>
        <w:ind w:firstLine="720"/>
      </w:pPr>
      <w:r w:rsidRPr="004129E7">
        <w:rPr>
          <w:b/>
          <w:bCs/>
        </w:rPr>
        <w:t>Love the woo</w:t>
      </w:r>
      <w:r>
        <w:t>.</w:t>
      </w:r>
    </w:p>
    <w:p w14:paraId="2B901D1B" w14:textId="77777777" w:rsidR="00206E70" w:rsidRDefault="00206E70" w:rsidP="00DD12AE">
      <w:pPr>
        <w:spacing w:line="276" w:lineRule="auto"/>
        <w:ind w:firstLine="720"/>
      </w:pPr>
    </w:p>
    <w:p w14:paraId="2ADFF5A1" w14:textId="10D82F18" w:rsidR="00206E70" w:rsidRDefault="00206E70" w:rsidP="00DD12AE">
      <w:pPr>
        <w:spacing w:line="276" w:lineRule="auto"/>
        <w:ind w:firstLine="720"/>
      </w:pPr>
      <w:r>
        <w:t xml:space="preserve">The more you jump in with both feet, the faster you’ll “get it”. </w:t>
      </w:r>
    </w:p>
    <w:p w14:paraId="4324B6E7" w14:textId="77777777" w:rsidR="00206E70" w:rsidRDefault="00206E70" w:rsidP="00DD12AE">
      <w:pPr>
        <w:spacing w:line="276" w:lineRule="auto"/>
        <w:ind w:firstLine="720"/>
      </w:pPr>
    </w:p>
    <w:p w14:paraId="2206D360" w14:textId="5B1A5FD9" w:rsidR="00206E70" w:rsidRDefault="00206E70" w:rsidP="00DD12AE">
      <w:pPr>
        <w:spacing w:line="276" w:lineRule="auto"/>
        <w:ind w:firstLine="720"/>
      </w:pPr>
      <w:r>
        <w:t xml:space="preserve">Side note – You do NOT need to understand the science to do this. </w:t>
      </w:r>
      <w:r w:rsidR="00927421">
        <w:t>Yes,</w:t>
      </w:r>
      <w:r>
        <w:t xml:space="preserve"> I’ll go through the science but if that isn’t your jam, don’t worry. Most of us don’t remember (or didn’t understand when we learned it at school!) how electricity really works, but that doesn’t stop us turning on the light switch. We’ll cover the basic science of it as we go, but if that doesn’t float your boat, just skim straight past into the actual ‘how to’. You don’t have to understand it to turn the light on. </w:t>
      </w:r>
    </w:p>
    <w:p w14:paraId="2E080670" w14:textId="77777777" w:rsidR="00206E70" w:rsidRDefault="00206E70" w:rsidP="00206E70">
      <w:pPr>
        <w:spacing w:line="276" w:lineRule="auto"/>
      </w:pPr>
    </w:p>
    <w:p w14:paraId="60F45308" w14:textId="55D7585F" w:rsidR="00206E70" w:rsidRDefault="00206E70" w:rsidP="00206E70">
      <w:pPr>
        <w:pStyle w:val="Heading3"/>
      </w:pPr>
      <w:r>
        <w:t>Who Am I?</w:t>
      </w:r>
    </w:p>
    <w:p w14:paraId="18BD45DA" w14:textId="77777777" w:rsidR="00206E70" w:rsidRDefault="00206E70" w:rsidP="00DD12AE">
      <w:pPr>
        <w:spacing w:line="276" w:lineRule="auto"/>
        <w:ind w:firstLine="720"/>
      </w:pPr>
    </w:p>
    <w:p w14:paraId="734ADEC1" w14:textId="4A95B641" w:rsidR="00206E70" w:rsidRDefault="00206E70" w:rsidP="00DD12AE">
      <w:pPr>
        <w:spacing w:line="276" w:lineRule="auto"/>
        <w:ind w:firstLine="720"/>
      </w:pPr>
      <w:r>
        <w:t xml:space="preserve">I’ve used this method to create huge results in my life and my </w:t>
      </w:r>
      <w:r w:rsidR="00927421">
        <w:t>family’s</w:t>
      </w:r>
      <w:r>
        <w:t xml:space="preserve"> lives. As we go on, you’ll get to know me a little and I’ll share bits and pieces. </w:t>
      </w:r>
    </w:p>
    <w:p w14:paraId="1E29F4B3" w14:textId="77777777" w:rsidR="00206E70" w:rsidRDefault="00206E70" w:rsidP="00DD12AE">
      <w:pPr>
        <w:spacing w:line="276" w:lineRule="auto"/>
        <w:ind w:firstLine="720"/>
      </w:pPr>
    </w:p>
    <w:p w14:paraId="79E97AB0" w14:textId="2E874290" w:rsidR="00206E70" w:rsidRDefault="00206E70" w:rsidP="00DD12AE">
      <w:pPr>
        <w:spacing w:line="276" w:lineRule="auto"/>
        <w:ind w:firstLine="720"/>
      </w:pPr>
      <w:r>
        <w:lastRenderedPageBreak/>
        <w:t xml:space="preserve">For </w:t>
      </w:r>
      <w:r w:rsidR="00927421">
        <w:t>now</w:t>
      </w:r>
      <w:r>
        <w:t xml:space="preserve">, who am I? </w:t>
      </w:r>
    </w:p>
    <w:p w14:paraId="6DD4E2E4" w14:textId="77777777" w:rsidR="00206E70" w:rsidRDefault="00206E70" w:rsidP="00DD12AE">
      <w:pPr>
        <w:spacing w:line="276" w:lineRule="auto"/>
        <w:ind w:firstLine="720"/>
      </w:pPr>
    </w:p>
    <w:p w14:paraId="7FEE3D19" w14:textId="63B0BA24" w:rsidR="00206E70" w:rsidRDefault="00206E70" w:rsidP="00DD12AE">
      <w:pPr>
        <w:spacing w:line="276" w:lineRule="auto"/>
        <w:ind w:firstLine="720"/>
      </w:pPr>
      <w:r>
        <w:t xml:space="preserve">I’m </w:t>
      </w:r>
      <w:r w:rsidRPr="00206E70">
        <w:t>Rebecca Page</w:t>
      </w:r>
      <w:r>
        <w:t xml:space="preserve">. I’m </w:t>
      </w:r>
      <w:r w:rsidRPr="00206E70">
        <w:t>the founder of The Zone Method and</w:t>
      </w:r>
      <w:r>
        <w:t xml:space="preserve"> am</w:t>
      </w:r>
      <w:r w:rsidRPr="00206E70">
        <w:t xml:space="preserve"> a</w:t>
      </w:r>
      <w:r w:rsidR="004129E7">
        <w:t xml:space="preserve"> mama of 3, </w:t>
      </w:r>
      <w:r w:rsidRPr="00206E70">
        <w:t>award-winning, multi-8-figure</w:t>
      </w:r>
      <w:r w:rsidR="004129E7">
        <w:t xml:space="preserve"> serial</w:t>
      </w:r>
      <w:r w:rsidRPr="00206E70">
        <w:t xml:space="preserve"> entrepreneur</w:t>
      </w:r>
      <w:r>
        <w:t xml:space="preserve">. I’m </w:t>
      </w:r>
      <w:r w:rsidRPr="00206E70">
        <w:t xml:space="preserve">on a mission to help entrepreneurs </w:t>
      </w:r>
      <w:r w:rsidR="00DB18C4">
        <w:t>and</w:t>
      </w:r>
      <w:r w:rsidRPr="00206E70">
        <w:t xml:space="preserve"> business owners create wildly profitable businesses </w:t>
      </w:r>
      <w:r w:rsidR="00DB18C4">
        <w:t>and</w:t>
      </w:r>
      <w:r w:rsidRPr="00206E70">
        <w:t xml:space="preserve"> lives.</w:t>
      </w:r>
      <w:r>
        <w:t xml:space="preserve"> I was born </w:t>
      </w:r>
      <w:r w:rsidR="00DB18C4">
        <w:t>and</w:t>
      </w:r>
      <w:r>
        <w:t xml:space="preserve"> brought up in New Zealand </w:t>
      </w:r>
      <w:r w:rsidR="00487607">
        <w:t xml:space="preserve">(kia </w:t>
      </w:r>
      <w:proofErr w:type="spellStart"/>
      <w:r w:rsidR="00487607">
        <w:t>ora</w:t>
      </w:r>
      <w:proofErr w:type="spellEnd"/>
      <w:r w:rsidR="00487607">
        <w:t xml:space="preserve">!) and moved to the United Kingdom in my 20s. </w:t>
      </w:r>
    </w:p>
    <w:p w14:paraId="574DC49E" w14:textId="77777777" w:rsidR="00487607" w:rsidRDefault="00487607" w:rsidP="00DD12AE">
      <w:pPr>
        <w:spacing w:line="276" w:lineRule="auto"/>
        <w:ind w:firstLine="720"/>
      </w:pPr>
    </w:p>
    <w:p w14:paraId="18669F76" w14:textId="2FECA16F" w:rsidR="00487607" w:rsidRDefault="00487607" w:rsidP="00DD12AE">
      <w:pPr>
        <w:spacing w:line="276" w:lineRule="auto"/>
        <w:ind w:firstLine="720"/>
      </w:pPr>
      <w:r>
        <w:t xml:space="preserve">I’ve ALWAYS wanted my own business. Right from being a little child I </w:t>
      </w:r>
      <w:r w:rsidR="004129E7">
        <w:t>started</w:t>
      </w:r>
      <w:r>
        <w:t xml:space="preserve"> and </w:t>
      </w:r>
      <w:r w:rsidR="004129E7">
        <w:t>grew</w:t>
      </w:r>
      <w:r>
        <w:t xml:space="preserve"> businesses. </w:t>
      </w:r>
      <w:r w:rsidR="004129E7">
        <w:t>I devoured anything and everything I could</w:t>
      </w:r>
      <w:r>
        <w:t xml:space="preserve"> about personal development and money </w:t>
      </w:r>
      <w:r w:rsidR="00DB18C4">
        <w:t>and</w:t>
      </w:r>
      <w:r>
        <w:t xml:space="preserve"> growth. I’ve gone from 0 to multi </w:t>
      </w:r>
      <w:proofErr w:type="gramStart"/>
      <w:r>
        <w:t>millions</w:t>
      </w:r>
      <w:proofErr w:type="gramEnd"/>
      <w:r>
        <w:t xml:space="preserve"> twice, grown and sold 6 businesses, and created literally thousands of digital products, courses, memberships and classes. </w:t>
      </w:r>
    </w:p>
    <w:p w14:paraId="018C1F8D" w14:textId="77777777" w:rsidR="00487607" w:rsidRDefault="00487607" w:rsidP="00DD12AE">
      <w:pPr>
        <w:spacing w:line="276" w:lineRule="auto"/>
        <w:ind w:firstLine="720"/>
      </w:pPr>
    </w:p>
    <w:p w14:paraId="46EDBE68" w14:textId="67D7D83D" w:rsidR="00487607" w:rsidRDefault="00487607" w:rsidP="00DD12AE">
      <w:pPr>
        <w:spacing w:line="276" w:lineRule="auto"/>
        <w:ind w:firstLine="720"/>
      </w:pPr>
      <w:r>
        <w:t xml:space="preserve">I’ve had a blessed and very privileged upbringing in many ways. I’ve also been homeless and massively in debt. I’ve had businesses which were massively successful, and I’ve had ones where I thought it was ‘my big one’ </w:t>
      </w:r>
      <w:r w:rsidR="004129E7">
        <w:t>but</w:t>
      </w:r>
      <w:r>
        <w:t xml:space="preserve"> fallen flat on my face.</w:t>
      </w:r>
    </w:p>
    <w:p w14:paraId="22F6E5DF" w14:textId="77777777" w:rsidR="00487607" w:rsidRDefault="00487607" w:rsidP="00DD12AE">
      <w:pPr>
        <w:spacing w:line="276" w:lineRule="auto"/>
        <w:ind w:firstLine="720"/>
      </w:pPr>
    </w:p>
    <w:p w14:paraId="693F4014" w14:textId="20300A61" w:rsidR="00487607" w:rsidRDefault="00487607" w:rsidP="00DD12AE">
      <w:pPr>
        <w:spacing w:line="276" w:lineRule="auto"/>
        <w:ind w:firstLine="720"/>
      </w:pPr>
      <w:r>
        <w:t xml:space="preserve">What I’ve got out of all of that is that </w:t>
      </w:r>
      <w:r w:rsidR="004674A7">
        <w:t>everything I’ve achieved</w:t>
      </w:r>
      <w:r>
        <w:t xml:space="preserve"> has nothing to do with me. </w:t>
      </w:r>
    </w:p>
    <w:p w14:paraId="3CBBFEAA" w14:textId="77777777" w:rsidR="00487607" w:rsidRDefault="00487607" w:rsidP="00DD12AE">
      <w:pPr>
        <w:spacing w:line="276" w:lineRule="auto"/>
        <w:ind w:firstLine="720"/>
      </w:pPr>
    </w:p>
    <w:p w14:paraId="2296CA5F" w14:textId="442E9716" w:rsidR="00487607" w:rsidRDefault="00487607" w:rsidP="00DD12AE">
      <w:pPr>
        <w:spacing w:line="276" w:lineRule="auto"/>
        <w:ind w:firstLine="720"/>
      </w:pPr>
      <w:r>
        <w:t>Zilch.</w:t>
      </w:r>
    </w:p>
    <w:p w14:paraId="6F18C035" w14:textId="77777777" w:rsidR="00487607" w:rsidRDefault="00487607" w:rsidP="00DD12AE">
      <w:pPr>
        <w:spacing w:line="276" w:lineRule="auto"/>
        <w:ind w:firstLine="720"/>
      </w:pPr>
    </w:p>
    <w:p w14:paraId="4DDF84FA" w14:textId="46AD9F61" w:rsidR="00487607" w:rsidRDefault="00927421" w:rsidP="00DD12AE">
      <w:pPr>
        <w:spacing w:line="276" w:lineRule="auto"/>
        <w:ind w:firstLine="720"/>
      </w:pPr>
      <w:r>
        <w:t>Yes,</w:t>
      </w:r>
      <w:r w:rsidR="004674A7">
        <w:t xml:space="preserve"> I’ve taken the actions and done the things. But t</w:t>
      </w:r>
      <w:r w:rsidR="00487607">
        <w:t xml:space="preserve">he </w:t>
      </w:r>
      <w:r w:rsidR="004674A7">
        <w:t>“</w:t>
      </w:r>
      <w:r w:rsidR="00487607">
        <w:t>successes</w:t>
      </w:r>
      <w:r w:rsidR="004674A7">
        <w:t>”</w:t>
      </w:r>
      <w:r w:rsidR="00487607">
        <w:t xml:space="preserve"> (and “failures”) have all been to do with my energy. My vibration. The vibration of my business. The ‘feeling’ </w:t>
      </w:r>
      <w:r w:rsidR="004674A7">
        <w:t>that’s</w:t>
      </w:r>
      <w:r w:rsidR="00487607">
        <w:t xml:space="preserve"> </w:t>
      </w:r>
      <w:r w:rsidR="004674A7">
        <w:t>emitted</w:t>
      </w:r>
      <w:r w:rsidR="00487607">
        <w:t xml:space="preserve"> to customers. The connectedness (or not) of the team, the products </w:t>
      </w:r>
      <w:r w:rsidR="00DB18C4">
        <w:t>and</w:t>
      </w:r>
      <w:r w:rsidR="00487607">
        <w:t xml:space="preserve"> the service.</w:t>
      </w:r>
    </w:p>
    <w:p w14:paraId="505D7784" w14:textId="77777777" w:rsidR="00487607" w:rsidRDefault="00487607" w:rsidP="00DD12AE">
      <w:pPr>
        <w:spacing w:line="276" w:lineRule="auto"/>
        <w:ind w:firstLine="720"/>
      </w:pPr>
    </w:p>
    <w:p w14:paraId="32205E4C" w14:textId="2A506759" w:rsidR="00487607" w:rsidRDefault="00487607" w:rsidP="00DD12AE">
      <w:pPr>
        <w:spacing w:line="276" w:lineRule="auto"/>
        <w:ind w:firstLine="720"/>
      </w:pPr>
      <w:r>
        <w:lastRenderedPageBreak/>
        <w:t>It’s all vibration. Frequency.</w:t>
      </w:r>
    </w:p>
    <w:p w14:paraId="41D4DBD5" w14:textId="77777777" w:rsidR="00487607" w:rsidRDefault="00487607" w:rsidP="00DD12AE">
      <w:pPr>
        <w:spacing w:line="276" w:lineRule="auto"/>
        <w:ind w:firstLine="720"/>
      </w:pPr>
    </w:p>
    <w:p w14:paraId="7F243FFC" w14:textId="53555455" w:rsidR="00487607" w:rsidRDefault="00487607" w:rsidP="00487607">
      <w:pPr>
        <w:spacing w:line="276" w:lineRule="auto"/>
        <w:ind w:firstLine="720"/>
      </w:pPr>
      <w:r>
        <w:t xml:space="preserve">One of my first businesses (before I discovered The Zone Method) was a small beauty salon I bought for $20k from the previous owner. I’d done a course, learned how to buy </w:t>
      </w:r>
      <w:r w:rsidR="00DB18C4">
        <w:t>and</w:t>
      </w:r>
      <w:r>
        <w:t xml:space="preserve"> sell businesses and I was ready. This was going to be my first big break. On paper it was perfect.</w:t>
      </w:r>
    </w:p>
    <w:p w14:paraId="1CCFA223" w14:textId="77777777" w:rsidR="00487607" w:rsidRDefault="00487607" w:rsidP="00487607">
      <w:pPr>
        <w:spacing w:line="276" w:lineRule="auto"/>
        <w:ind w:firstLine="720"/>
      </w:pPr>
    </w:p>
    <w:p w14:paraId="5794F3F2" w14:textId="77777777" w:rsidR="00487607" w:rsidRDefault="00487607" w:rsidP="00487607">
      <w:pPr>
        <w:spacing w:line="276" w:lineRule="auto"/>
        <w:ind w:firstLine="720"/>
      </w:pPr>
      <w:r>
        <w:t xml:space="preserve">However rather than the hands-off profit I’d imagined, I ended up working all hours, in an industry I didn’t know, with constant stress about making payroll. </w:t>
      </w:r>
    </w:p>
    <w:p w14:paraId="4EC8B05D" w14:textId="77777777" w:rsidR="00487607" w:rsidRDefault="00487607" w:rsidP="00487607">
      <w:pPr>
        <w:spacing w:line="276" w:lineRule="auto"/>
        <w:ind w:firstLine="720"/>
      </w:pPr>
    </w:p>
    <w:p w14:paraId="5449FF2F" w14:textId="59C34A9E" w:rsidR="00487607" w:rsidRDefault="00487607" w:rsidP="00487607">
      <w:pPr>
        <w:spacing w:line="276" w:lineRule="auto"/>
        <w:ind w:firstLine="720"/>
      </w:pPr>
      <w:r>
        <w:t xml:space="preserve">I knew I needed </w:t>
      </w:r>
      <w:r w:rsidR="004674A7">
        <w:t>help,</w:t>
      </w:r>
      <w:r>
        <w:t xml:space="preserve"> so I religiously studied funnels, marketing, systems </w:t>
      </w:r>
      <w:r w:rsidR="00DB18C4">
        <w:t>and</w:t>
      </w:r>
      <w:r>
        <w:t xml:space="preserve"> mindset.</w:t>
      </w:r>
    </w:p>
    <w:p w14:paraId="35CF7FF9" w14:textId="77777777" w:rsidR="00487607" w:rsidRDefault="00487607" w:rsidP="00487607">
      <w:pPr>
        <w:spacing w:line="276" w:lineRule="auto"/>
        <w:ind w:firstLine="720"/>
      </w:pPr>
    </w:p>
    <w:p w14:paraId="590BF73E" w14:textId="41F753D9" w:rsidR="00E81A92" w:rsidRDefault="00487607" w:rsidP="00487607">
      <w:pPr>
        <w:spacing w:line="276" w:lineRule="auto"/>
        <w:ind w:firstLine="720"/>
      </w:pPr>
      <w:r>
        <w:t xml:space="preserve">A few months in, there was a massive 100-year storm </w:t>
      </w:r>
      <w:r w:rsidR="00DB18C4">
        <w:t>and</w:t>
      </w:r>
      <w:r>
        <w:t xml:space="preserve"> the salon flooded. </w:t>
      </w:r>
    </w:p>
    <w:p w14:paraId="4457A34B" w14:textId="77777777" w:rsidR="00E81A92" w:rsidRDefault="00E81A92" w:rsidP="00487607">
      <w:pPr>
        <w:spacing w:line="276" w:lineRule="auto"/>
        <w:ind w:firstLine="720"/>
      </w:pPr>
    </w:p>
    <w:p w14:paraId="7F80123D" w14:textId="77777777" w:rsidR="00E81A92" w:rsidRDefault="00487607" w:rsidP="00487607">
      <w:pPr>
        <w:spacing w:line="276" w:lineRule="auto"/>
        <w:ind w:firstLine="720"/>
      </w:pPr>
      <w:r>
        <w:t xml:space="preserve">At rock bottom I sat on the soaking floor and had a huge cry. </w:t>
      </w:r>
    </w:p>
    <w:p w14:paraId="513C4435" w14:textId="77777777" w:rsidR="00E81A92" w:rsidRDefault="00E81A92" w:rsidP="00487607">
      <w:pPr>
        <w:spacing w:line="276" w:lineRule="auto"/>
        <w:ind w:firstLine="720"/>
      </w:pPr>
    </w:p>
    <w:p w14:paraId="746D3B63" w14:textId="6F48A704" w:rsidR="00487607" w:rsidRDefault="00487607" w:rsidP="00487607">
      <w:pPr>
        <w:spacing w:line="276" w:lineRule="auto"/>
        <w:ind w:firstLine="720"/>
      </w:pPr>
      <w:r>
        <w:t>My dream was gone.</w:t>
      </w:r>
    </w:p>
    <w:p w14:paraId="1D8C2D31" w14:textId="77777777" w:rsidR="00487607" w:rsidRDefault="00487607" w:rsidP="00487607">
      <w:pPr>
        <w:spacing w:line="276" w:lineRule="auto"/>
        <w:ind w:firstLine="720"/>
      </w:pPr>
    </w:p>
    <w:p w14:paraId="25AE7DC1" w14:textId="77777777" w:rsidR="00487607" w:rsidRDefault="00487607" w:rsidP="00487607">
      <w:pPr>
        <w:spacing w:line="276" w:lineRule="auto"/>
        <w:ind w:firstLine="720"/>
      </w:pPr>
      <w:r>
        <w:t>When I finally got up, it was like a literal parting of the clouds… The things I’d been learning suddenly clicked together and The Zone Method was born.</w:t>
      </w:r>
    </w:p>
    <w:p w14:paraId="321B1D7F" w14:textId="77777777" w:rsidR="00487607" w:rsidRDefault="00487607" w:rsidP="00487607">
      <w:pPr>
        <w:spacing w:line="276" w:lineRule="auto"/>
        <w:ind w:firstLine="720"/>
      </w:pPr>
    </w:p>
    <w:p w14:paraId="55475672" w14:textId="0820DCBF" w:rsidR="00487607" w:rsidRDefault="00487607" w:rsidP="00487607">
      <w:pPr>
        <w:spacing w:line="276" w:lineRule="auto"/>
        <w:ind w:firstLine="720"/>
      </w:pPr>
      <w:r>
        <w:t xml:space="preserve">Over the next year I restructured, got </w:t>
      </w:r>
      <w:r w:rsidR="00E81A92">
        <w:t>the salon</w:t>
      </w:r>
      <w:r>
        <w:t xml:space="preserve"> to work without me </w:t>
      </w:r>
      <w:r w:rsidR="00DB18C4">
        <w:t>and</w:t>
      </w:r>
      <w:r>
        <w:t xml:space="preserve"> </w:t>
      </w:r>
      <w:r w:rsidR="00E81A92">
        <w:t xml:space="preserve">totally </w:t>
      </w:r>
      <w:r>
        <w:t xml:space="preserve">overhauled our marketing. It went from loss making to a gorgeous little business. I then sold it on to a lovely couple for $270k who </w:t>
      </w:r>
      <w:r w:rsidR="00E81A92">
        <w:t>were still running it last I checked (23 years later).</w:t>
      </w:r>
    </w:p>
    <w:p w14:paraId="2CCC2DEE" w14:textId="77777777" w:rsidR="00487607" w:rsidRDefault="00487607" w:rsidP="00487607">
      <w:pPr>
        <w:spacing w:line="276" w:lineRule="auto"/>
        <w:ind w:firstLine="720"/>
      </w:pPr>
    </w:p>
    <w:p w14:paraId="5B966C4E" w14:textId="300AC71F" w:rsidR="00487607" w:rsidRDefault="00487607" w:rsidP="00487607">
      <w:pPr>
        <w:spacing w:line="276" w:lineRule="auto"/>
        <w:ind w:firstLine="720"/>
      </w:pPr>
      <w:r>
        <w:t>I’ve replicated this same growth repeatedly, tweaking and improving my methodology. Funnel set up, marketing methods, automation, processes, energy, money flow and mindset.</w:t>
      </w:r>
    </w:p>
    <w:p w14:paraId="25C5D630" w14:textId="77777777" w:rsidR="00487607" w:rsidRDefault="00487607" w:rsidP="00DD12AE">
      <w:pPr>
        <w:spacing w:line="276" w:lineRule="auto"/>
        <w:ind w:firstLine="720"/>
      </w:pPr>
    </w:p>
    <w:p w14:paraId="282F2404" w14:textId="171D867F" w:rsidR="00E81A92" w:rsidRDefault="0046152C" w:rsidP="00DD12AE">
      <w:pPr>
        <w:spacing w:line="276" w:lineRule="auto"/>
        <w:ind w:firstLine="720"/>
      </w:pPr>
      <w:r w:rsidRPr="007F1FF5">
        <w:t xml:space="preserve">Now I'm going to share </w:t>
      </w:r>
      <w:r w:rsidR="00E81A92">
        <w:t>the energetic side of how I do this</w:t>
      </w:r>
      <w:r w:rsidRPr="007F1FF5">
        <w:t xml:space="preserve"> with you. </w:t>
      </w:r>
    </w:p>
    <w:p w14:paraId="2400414B" w14:textId="77777777" w:rsidR="00E81A92" w:rsidRDefault="00E81A92" w:rsidP="00DD12AE">
      <w:pPr>
        <w:spacing w:line="276" w:lineRule="auto"/>
        <w:ind w:firstLine="720"/>
      </w:pPr>
    </w:p>
    <w:p w14:paraId="30EE0C8D" w14:textId="1AF4750F" w:rsidR="00FB1198" w:rsidRDefault="0046152C" w:rsidP="00DD12AE">
      <w:pPr>
        <w:spacing w:line="276" w:lineRule="auto"/>
        <w:ind w:firstLine="720"/>
      </w:pPr>
      <w:r w:rsidRPr="007F1FF5">
        <w:t xml:space="preserve">This is my mission to get this out in the </w:t>
      </w:r>
      <w:r w:rsidR="004674A7" w:rsidRPr="007F1FF5">
        <w:t>world,</w:t>
      </w:r>
      <w:r w:rsidRPr="007F1FF5">
        <w:t xml:space="preserve"> so people get this. </w:t>
      </w:r>
      <w:proofErr w:type="gramStart"/>
      <w:r w:rsidR="00FB1198">
        <w:t>So</w:t>
      </w:r>
      <w:proofErr w:type="gramEnd"/>
      <w:r w:rsidR="00FB1198">
        <w:t xml:space="preserve"> anyone can have money, make money, attract money. Live the life they dream of (whatever that is). </w:t>
      </w:r>
    </w:p>
    <w:p w14:paraId="1C0E7949" w14:textId="77777777" w:rsidR="00FB1198" w:rsidRDefault="00FB1198" w:rsidP="00DD12AE">
      <w:pPr>
        <w:spacing w:line="276" w:lineRule="auto"/>
        <w:ind w:firstLine="720"/>
      </w:pPr>
    </w:p>
    <w:p w14:paraId="3FB2F431" w14:textId="47E80B5E" w:rsidR="0046152C" w:rsidRPr="007F1FF5" w:rsidRDefault="00FB1198" w:rsidP="00DD12AE">
      <w:pPr>
        <w:spacing w:line="276" w:lineRule="auto"/>
        <w:ind w:firstLine="720"/>
      </w:pPr>
      <w:r>
        <w:t>The</w:t>
      </w:r>
      <w:r w:rsidR="0046152C" w:rsidRPr="007F1FF5">
        <w:t xml:space="preserve"> Zone Method teaches you how to get results beyond just the technical </w:t>
      </w:r>
      <w:r>
        <w:t>/ tactical stuff (</w:t>
      </w:r>
      <w:r w:rsidR="0046152C" w:rsidRPr="007F1FF5">
        <w:t>send this email, ask for a raise, post on social media, beyond the like the physical what to do</w:t>
      </w:r>
      <w:r>
        <w:t>).</w:t>
      </w:r>
      <w:r w:rsidR="0046152C" w:rsidRPr="007F1FF5">
        <w:t xml:space="preserve"> Loads of people teach </w:t>
      </w:r>
      <w:r w:rsidR="004674A7">
        <w:t>tactical</w:t>
      </w:r>
      <w:r>
        <w:t xml:space="preserve"> things</w:t>
      </w:r>
      <w:r w:rsidR="0046152C" w:rsidRPr="007F1FF5">
        <w:t>.</w:t>
      </w:r>
      <w:r w:rsidR="004674A7">
        <w:t xml:space="preserve"> You can get that almost anywhere.</w:t>
      </w:r>
    </w:p>
    <w:p w14:paraId="4F4EE4DA" w14:textId="77777777" w:rsidR="0046152C" w:rsidRPr="007F1FF5" w:rsidRDefault="0046152C" w:rsidP="00DD12AE">
      <w:pPr>
        <w:spacing w:line="276" w:lineRule="auto"/>
        <w:ind w:firstLine="720"/>
      </w:pPr>
    </w:p>
    <w:p w14:paraId="011F8583" w14:textId="7D6F82B7" w:rsidR="00FB1198" w:rsidRDefault="00FB1198" w:rsidP="00DD12AE">
      <w:pPr>
        <w:spacing w:line="276" w:lineRule="auto"/>
        <w:ind w:firstLine="720"/>
      </w:pPr>
      <w:r>
        <w:t>T</w:t>
      </w:r>
      <w:r w:rsidR="0046152C" w:rsidRPr="007F1FF5">
        <w:t xml:space="preserve">his is </w:t>
      </w:r>
      <w:r>
        <w:t>‘</w:t>
      </w:r>
      <w:r w:rsidR="0046152C" w:rsidRPr="007F1FF5">
        <w:t>the how</w:t>
      </w:r>
      <w:r>
        <w:t>’</w:t>
      </w:r>
      <w:r w:rsidR="0046152C" w:rsidRPr="007F1FF5">
        <w:t xml:space="preserve"> you do </w:t>
      </w:r>
      <w:r w:rsidR="004674A7">
        <w:t>the actions</w:t>
      </w:r>
      <w:r w:rsidR="0046152C" w:rsidRPr="007F1FF5">
        <w:t xml:space="preserve"> in a way where your mindset, your vibration, your being, all of that is aligned with what you want. </w:t>
      </w:r>
    </w:p>
    <w:p w14:paraId="25A17D3D" w14:textId="77777777" w:rsidR="00FB1198" w:rsidRDefault="00FB1198" w:rsidP="00DD12AE">
      <w:pPr>
        <w:spacing w:line="276" w:lineRule="auto"/>
        <w:ind w:firstLine="720"/>
      </w:pPr>
    </w:p>
    <w:p w14:paraId="7F21C5BB" w14:textId="77777777" w:rsidR="00FB1198" w:rsidRDefault="0046152C" w:rsidP="00DD12AE">
      <w:pPr>
        <w:spacing w:line="276" w:lineRule="auto"/>
        <w:ind w:firstLine="720"/>
      </w:pPr>
      <w:r w:rsidRPr="007F1FF5">
        <w:t xml:space="preserve">It's not a cognitive process. </w:t>
      </w:r>
    </w:p>
    <w:p w14:paraId="4CF132F2" w14:textId="77777777" w:rsidR="00FB1198" w:rsidRDefault="00FB1198" w:rsidP="00DD12AE">
      <w:pPr>
        <w:spacing w:line="276" w:lineRule="auto"/>
        <w:ind w:firstLine="720"/>
      </w:pPr>
    </w:p>
    <w:p w14:paraId="0DCABD9C" w14:textId="77777777" w:rsidR="00FB1198" w:rsidRDefault="0046152C" w:rsidP="00DD12AE">
      <w:pPr>
        <w:spacing w:line="276" w:lineRule="auto"/>
        <w:ind w:firstLine="720"/>
      </w:pPr>
      <w:r w:rsidRPr="007F1FF5">
        <w:t>It's science -based</w:t>
      </w:r>
      <w:r w:rsidR="00FB1198">
        <w:t xml:space="preserve">. </w:t>
      </w:r>
    </w:p>
    <w:p w14:paraId="587DF9B9" w14:textId="77777777" w:rsidR="00FB1198" w:rsidRDefault="00FB1198" w:rsidP="00DD12AE">
      <w:pPr>
        <w:spacing w:line="276" w:lineRule="auto"/>
        <w:ind w:firstLine="720"/>
      </w:pPr>
      <w:r>
        <w:t>It’</w:t>
      </w:r>
      <w:r w:rsidR="0046152C" w:rsidRPr="007F1FF5">
        <w:t xml:space="preserve">s vibrational. </w:t>
      </w:r>
    </w:p>
    <w:p w14:paraId="43BA0ABE" w14:textId="77777777" w:rsidR="00FB1198" w:rsidRDefault="00FB1198" w:rsidP="00DD12AE">
      <w:pPr>
        <w:spacing w:line="276" w:lineRule="auto"/>
        <w:ind w:firstLine="720"/>
      </w:pPr>
    </w:p>
    <w:p w14:paraId="6C6356D0" w14:textId="39E18C0A" w:rsidR="00FB1198" w:rsidRDefault="0046152C" w:rsidP="00DD12AE">
      <w:pPr>
        <w:spacing w:line="276" w:lineRule="auto"/>
        <w:ind w:firstLine="720"/>
      </w:pPr>
      <w:r w:rsidRPr="007F1FF5">
        <w:t>And no one</w:t>
      </w:r>
      <w:r w:rsidR="004674A7">
        <w:t xml:space="preserve"> is</w:t>
      </w:r>
      <w:r w:rsidRPr="007F1FF5">
        <w:t xml:space="preserve"> </w:t>
      </w:r>
      <w:r w:rsidR="00FB1198">
        <w:t>teaching this in this way</w:t>
      </w:r>
      <w:r w:rsidRPr="007F1FF5">
        <w:t xml:space="preserve">. </w:t>
      </w:r>
      <w:r w:rsidR="004674A7" w:rsidRPr="007F1FF5">
        <w:t>There are</w:t>
      </w:r>
      <w:r w:rsidRPr="007F1FF5">
        <w:t xml:space="preserve"> different variations, different ways, but this is the </w:t>
      </w:r>
      <w:r w:rsidRPr="00FB1198">
        <w:rPr>
          <w:i/>
          <w:iCs/>
        </w:rPr>
        <w:t>nailed</w:t>
      </w:r>
      <w:r w:rsidRPr="007F1FF5">
        <w:t xml:space="preserve"> </w:t>
      </w:r>
      <w:r w:rsidR="00FB1198">
        <w:t xml:space="preserve">on-point </w:t>
      </w:r>
      <w:r w:rsidRPr="007F1FF5">
        <w:t xml:space="preserve">money way. </w:t>
      </w:r>
    </w:p>
    <w:p w14:paraId="22901BE7" w14:textId="77777777" w:rsidR="00FB1198" w:rsidRDefault="00FB1198" w:rsidP="00DD12AE">
      <w:pPr>
        <w:spacing w:line="276" w:lineRule="auto"/>
        <w:ind w:firstLine="720"/>
      </w:pPr>
    </w:p>
    <w:p w14:paraId="20AE4C00" w14:textId="1A70460C" w:rsidR="0046152C" w:rsidRDefault="00FB1198" w:rsidP="00DD12AE">
      <w:pPr>
        <w:spacing w:line="276" w:lineRule="auto"/>
        <w:ind w:firstLine="720"/>
      </w:pPr>
      <w:r>
        <w:t>It’s going to</w:t>
      </w:r>
      <w:r w:rsidR="0046152C" w:rsidRPr="007F1FF5">
        <w:t xml:space="preserve"> feel familiar.</w:t>
      </w:r>
    </w:p>
    <w:p w14:paraId="7690175E" w14:textId="77777777" w:rsidR="00FB1198" w:rsidRDefault="00FB1198" w:rsidP="00DD12AE">
      <w:pPr>
        <w:spacing w:line="276" w:lineRule="auto"/>
        <w:ind w:firstLine="720"/>
      </w:pPr>
    </w:p>
    <w:p w14:paraId="192A48B1" w14:textId="7851F477" w:rsidR="00FB1198" w:rsidRPr="007F1FF5" w:rsidRDefault="00FB1198" w:rsidP="00DD12AE">
      <w:pPr>
        <w:spacing w:line="276" w:lineRule="auto"/>
        <w:ind w:firstLine="720"/>
      </w:pPr>
      <w:r>
        <w:t>It’s also going to feel completely new and different.</w:t>
      </w:r>
    </w:p>
    <w:p w14:paraId="59A65671" w14:textId="77777777" w:rsidR="0046152C" w:rsidRPr="007F1FF5" w:rsidRDefault="0046152C" w:rsidP="00DD12AE">
      <w:pPr>
        <w:spacing w:line="276" w:lineRule="auto"/>
        <w:ind w:firstLine="720"/>
      </w:pPr>
    </w:p>
    <w:p w14:paraId="20A2A5D6" w14:textId="2D6A9788" w:rsidR="00FB1198" w:rsidRDefault="0046152C" w:rsidP="00DD12AE">
      <w:pPr>
        <w:spacing w:line="276" w:lineRule="auto"/>
        <w:ind w:firstLine="720"/>
      </w:pPr>
      <w:r w:rsidRPr="007F1FF5">
        <w:t xml:space="preserve">But consider this is the </w:t>
      </w:r>
      <w:r w:rsidR="00927421" w:rsidRPr="007F1FF5">
        <w:t>way</w:t>
      </w:r>
      <w:r w:rsidRPr="007F1FF5">
        <w:t xml:space="preserve"> of putting things together that you've been missing</w:t>
      </w:r>
      <w:r w:rsidR="00FB1198">
        <w:t>.</w:t>
      </w:r>
    </w:p>
    <w:p w14:paraId="73203A34" w14:textId="77777777" w:rsidR="00FB1198" w:rsidRDefault="00FB1198" w:rsidP="00DD12AE">
      <w:pPr>
        <w:spacing w:line="276" w:lineRule="auto"/>
        <w:ind w:firstLine="720"/>
      </w:pPr>
    </w:p>
    <w:p w14:paraId="1C2C8700" w14:textId="77777777" w:rsidR="00FB1198" w:rsidRDefault="0046152C" w:rsidP="00DD12AE">
      <w:pPr>
        <w:spacing w:line="276" w:lineRule="auto"/>
        <w:ind w:firstLine="720"/>
      </w:pPr>
      <w:r w:rsidRPr="007F1FF5">
        <w:t>If you are here, you have likely worked on yourself</w:t>
      </w:r>
      <w:r w:rsidR="00FB1198">
        <w:t>,</w:t>
      </w:r>
      <w:r w:rsidRPr="007F1FF5">
        <w:t xml:space="preserve"> your business</w:t>
      </w:r>
      <w:r w:rsidR="00FB1198">
        <w:t xml:space="preserve">, </w:t>
      </w:r>
      <w:r w:rsidRPr="007F1FF5">
        <w:t>your career</w:t>
      </w:r>
      <w:r w:rsidR="00FB1198">
        <w:t>, your</w:t>
      </w:r>
      <w:r w:rsidRPr="007F1FF5">
        <w:t xml:space="preserve"> whatever</w:t>
      </w:r>
      <w:r w:rsidR="00FB1198">
        <w:t>-it-is-you-want</w:t>
      </w:r>
      <w:r w:rsidRPr="007F1FF5">
        <w:t xml:space="preserve"> before. This is </w:t>
      </w:r>
      <w:r w:rsidR="00FB1198">
        <w:t xml:space="preserve">going to go beyond where you’ve been before and put it </w:t>
      </w:r>
      <w:r w:rsidRPr="007F1FF5">
        <w:t>all together in a new way</w:t>
      </w:r>
      <w:r w:rsidR="00FB1198">
        <w:t>.</w:t>
      </w:r>
    </w:p>
    <w:p w14:paraId="0ABB0B4E" w14:textId="77777777" w:rsidR="00FB1198" w:rsidRDefault="00FB1198" w:rsidP="00DD12AE">
      <w:pPr>
        <w:spacing w:line="276" w:lineRule="auto"/>
        <w:ind w:firstLine="720"/>
      </w:pPr>
    </w:p>
    <w:p w14:paraId="0C6DECC7" w14:textId="77777777" w:rsidR="00FB1198" w:rsidRDefault="00FB1198" w:rsidP="00DD12AE">
      <w:pPr>
        <w:spacing w:line="276" w:lineRule="auto"/>
        <w:ind w:firstLine="720"/>
      </w:pPr>
      <w:r>
        <w:t xml:space="preserve">The Zone Method </w:t>
      </w:r>
      <w:r w:rsidR="0046152C" w:rsidRPr="007F1FF5">
        <w:t>explains why two</w:t>
      </w:r>
      <w:r>
        <w:t xml:space="preserve"> </w:t>
      </w:r>
      <w:r w:rsidR="0046152C" w:rsidRPr="007F1FF5">
        <w:t>aspiring entrepreneurs can do the same stuff</w:t>
      </w:r>
      <w:r>
        <w:t xml:space="preserve"> but get wholly different results…</w:t>
      </w:r>
      <w:r w:rsidR="0046152C" w:rsidRPr="007F1FF5">
        <w:t xml:space="preserve"> </w:t>
      </w:r>
    </w:p>
    <w:p w14:paraId="48F8BC50" w14:textId="77777777" w:rsidR="00FB1198" w:rsidRDefault="00FB1198" w:rsidP="00DD12AE">
      <w:pPr>
        <w:spacing w:line="276" w:lineRule="auto"/>
        <w:ind w:firstLine="720"/>
      </w:pPr>
    </w:p>
    <w:p w14:paraId="0CF1896E" w14:textId="70214FA1" w:rsidR="00FB1198" w:rsidRDefault="0046152C" w:rsidP="00DD12AE">
      <w:pPr>
        <w:spacing w:line="276" w:lineRule="auto"/>
        <w:ind w:firstLine="720"/>
      </w:pPr>
      <w:r w:rsidRPr="007F1FF5">
        <w:t xml:space="preserve">They can have the </w:t>
      </w:r>
      <w:r w:rsidRPr="00FB1198">
        <w:rPr>
          <w:i/>
          <w:iCs/>
        </w:rPr>
        <w:t>same</w:t>
      </w:r>
      <w:r w:rsidRPr="007F1FF5">
        <w:t xml:space="preserve"> business idea. They can do the </w:t>
      </w:r>
      <w:r w:rsidRPr="00FB1198">
        <w:rPr>
          <w:i/>
          <w:iCs/>
        </w:rPr>
        <w:t>same</w:t>
      </w:r>
      <w:r w:rsidRPr="007F1FF5">
        <w:t xml:space="preserve"> courses. They can have the </w:t>
      </w:r>
      <w:r w:rsidR="00FB1198" w:rsidRPr="00FB1198">
        <w:rPr>
          <w:i/>
          <w:iCs/>
        </w:rPr>
        <w:t>same</w:t>
      </w:r>
      <w:r w:rsidR="00FB1198" w:rsidRPr="007F1FF5">
        <w:t xml:space="preserve"> </w:t>
      </w:r>
      <w:r w:rsidRPr="007F1FF5">
        <w:t>idea of how they set up their business, the</w:t>
      </w:r>
      <w:r w:rsidR="00FB1198" w:rsidRPr="00FB1198">
        <w:rPr>
          <w:i/>
          <w:iCs/>
        </w:rPr>
        <w:t xml:space="preserve"> same</w:t>
      </w:r>
      <w:r w:rsidRPr="007F1FF5">
        <w:t xml:space="preserve"> </w:t>
      </w:r>
      <w:r w:rsidR="00FB1198">
        <w:t>t</w:t>
      </w:r>
      <w:r w:rsidRPr="007F1FF5">
        <w:t>ype of marketing</w:t>
      </w:r>
      <w:r w:rsidR="00FB1198">
        <w:t xml:space="preserve"> etc.</w:t>
      </w:r>
      <w:r w:rsidRPr="007F1FF5">
        <w:t xml:space="preserve"> </w:t>
      </w:r>
    </w:p>
    <w:p w14:paraId="7B504BCE" w14:textId="77777777" w:rsidR="00FB1198" w:rsidRDefault="00FB1198" w:rsidP="00DD12AE">
      <w:pPr>
        <w:spacing w:line="276" w:lineRule="auto"/>
        <w:ind w:firstLine="720"/>
      </w:pPr>
    </w:p>
    <w:p w14:paraId="3FC3849E" w14:textId="6F98847F" w:rsidR="0046152C" w:rsidRDefault="0046152C" w:rsidP="00DD12AE">
      <w:pPr>
        <w:spacing w:line="276" w:lineRule="auto"/>
        <w:ind w:firstLine="720"/>
      </w:pPr>
      <w:r w:rsidRPr="007F1FF5">
        <w:t>They send very similar emails. They</w:t>
      </w:r>
      <w:r w:rsidR="004674A7">
        <w:t xml:space="preserve"> create</w:t>
      </w:r>
      <w:r w:rsidRPr="007F1FF5">
        <w:t xml:space="preserve"> very similar lead magnets</w:t>
      </w:r>
      <w:r w:rsidR="00FB1198">
        <w:t xml:space="preserve">. They </w:t>
      </w:r>
      <w:r w:rsidRPr="007F1FF5">
        <w:t xml:space="preserve">both launched their business at the same time </w:t>
      </w:r>
      <w:r w:rsidR="00FB1198">
        <w:t>in very similar marketing conditions in the same niche.</w:t>
      </w:r>
    </w:p>
    <w:p w14:paraId="430C2156" w14:textId="77777777" w:rsidR="00FB1198" w:rsidRDefault="00FB1198" w:rsidP="00DD12AE">
      <w:pPr>
        <w:spacing w:line="276" w:lineRule="auto"/>
        <w:ind w:firstLine="720"/>
      </w:pPr>
    </w:p>
    <w:p w14:paraId="07D6BD35" w14:textId="77777777" w:rsidR="00FB1198" w:rsidRDefault="00FB1198" w:rsidP="00DD12AE">
      <w:pPr>
        <w:spacing w:line="276" w:lineRule="auto"/>
        <w:ind w:firstLine="720"/>
      </w:pPr>
      <w:r>
        <w:t xml:space="preserve">One entrepreneur </w:t>
      </w:r>
      <w:r w:rsidR="0046152C" w:rsidRPr="007F1FF5">
        <w:t>gets amazing results and goes on to build a multi -million dollar</w:t>
      </w:r>
      <w:r>
        <w:t>/</w:t>
      </w:r>
      <w:r w:rsidR="0046152C" w:rsidRPr="007F1FF5">
        <w:t>pound</w:t>
      </w:r>
      <w:r>
        <w:t>/</w:t>
      </w:r>
      <w:r w:rsidR="0046152C" w:rsidRPr="007F1FF5">
        <w:t>euro</w:t>
      </w:r>
      <w:r>
        <w:t>/insert-your-currency-here</w:t>
      </w:r>
      <w:r w:rsidR="0046152C" w:rsidRPr="007F1FF5">
        <w:t xml:space="preserve"> business. And the other one doesn't. </w:t>
      </w:r>
    </w:p>
    <w:p w14:paraId="34ED5E93" w14:textId="77777777" w:rsidR="00FB1198" w:rsidRDefault="00FB1198" w:rsidP="00DD12AE">
      <w:pPr>
        <w:spacing w:line="276" w:lineRule="auto"/>
        <w:ind w:firstLine="720"/>
      </w:pPr>
    </w:p>
    <w:p w14:paraId="7596B9E8" w14:textId="50EFC33F" w:rsidR="00FB1198" w:rsidRPr="00FB1198" w:rsidRDefault="00FB1198" w:rsidP="00DD12AE">
      <w:pPr>
        <w:spacing w:line="276" w:lineRule="auto"/>
        <w:ind w:firstLine="720"/>
        <w:rPr>
          <w:i/>
          <w:iCs/>
        </w:rPr>
      </w:pPr>
      <w:r>
        <w:t xml:space="preserve">The other one is stuck. Their experience is </w:t>
      </w:r>
      <w:r w:rsidRPr="00FB1198">
        <w:rPr>
          <w:i/>
          <w:iCs/>
        </w:rPr>
        <w:t>“</w:t>
      </w:r>
      <w:r w:rsidR="0046152C" w:rsidRPr="00FB1198">
        <w:rPr>
          <w:i/>
          <w:iCs/>
        </w:rPr>
        <w:t>I don't get it. I'm doing the same stuff. Why is this not working for me? I am smart. I know how to do this stuff. I'm good at what I do. Why are people not buying it</w:t>
      </w:r>
      <w:r w:rsidRPr="00FB1198">
        <w:rPr>
          <w:i/>
          <w:iCs/>
        </w:rPr>
        <w:t>?”</w:t>
      </w:r>
    </w:p>
    <w:p w14:paraId="5148E224" w14:textId="77777777" w:rsidR="00FB1198" w:rsidRDefault="00FB1198" w:rsidP="00DD12AE">
      <w:pPr>
        <w:spacing w:line="276" w:lineRule="auto"/>
        <w:ind w:firstLine="720"/>
      </w:pPr>
    </w:p>
    <w:p w14:paraId="3FE29764" w14:textId="47423646" w:rsidR="001A4120" w:rsidRDefault="00FB1198" w:rsidP="00FB1198">
      <w:pPr>
        <w:spacing w:line="276" w:lineRule="auto"/>
        <w:ind w:firstLine="720"/>
      </w:pPr>
      <w:r>
        <w:t>The difference is their vibration. The frequency they and their business give off.</w:t>
      </w:r>
      <w:r w:rsidR="0046152C" w:rsidRPr="007F1FF5">
        <w:t xml:space="preserve"> </w:t>
      </w:r>
    </w:p>
    <w:p w14:paraId="2F100A8C" w14:textId="77777777" w:rsidR="001A4120" w:rsidRDefault="001A4120" w:rsidP="001A4120">
      <w:pPr>
        <w:spacing w:line="276" w:lineRule="auto"/>
      </w:pPr>
    </w:p>
    <w:p w14:paraId="48A8D002" w14:textId="5FBCC7D9" w:rsidR="001A4120" w:rsidRDefault="001A4120" w:rsidP="001A4120">
      <w:pPr>
        <w:pStyle w:val="Heading3"/>
      </w:pPr>
      <w:r>
        <w:lastRenderedPageBreak/>
        <w:t>The Science-y Bit</w:t>
      </w:r>
    </w:p>
    <w:p w14:paraId="3BB89026" w14:textId="77777777" w:rsidR="001A4120" w:rsidRDefault="001A4120" w:rsidP="00DD12AE">
      <w:pPr>
        <w:spacing w:line="276" w:lineRule="auto"/>
        <w:ind w:firstLine="720"/>
      </w:pPr>
    </w:p>
    <w:p w14:paraId="250CC6B6" w14:textId="77777777" w:rsidR="00913FAF" w:rsidRDefault="00913FAF" w:rsidP="00913FAF">
      <w:pPr>
        <w:spacing w:line="276" w:lineRule="auto"/>
        <w:ind w:firstLine="720"/>
      </w:pPr>
      <w:r>
        <w:t>We are going to dive a little into the science of this in just a moment.</w:t>
      </w:r>
    </w:p>
    <w:p w14:paraId="2BE4E991" w14:textId="77777777" w:rsidR="00913FAF" w:rsidRDefault="00913FAF" w:rsidP="00913FAF">
      <w:pPr>
        <w:spacing w:line="276" w:lineRule="auto"/>
        <w:ind w:firstLine="720"/>
      </w:pPr>
    </w:p>
    <w:p w14:paraId="63DB2B59" w14:textId="1CC57A9A" w:rsidR="0046152C" w:rsidRDefault="00913FAF" w:rsidP="004674A7">
      <w:pPr>
        <w:spacing w:line="276" w:lineRule="auto"/>
        <w:ind w:firstLine="720"/>
      </w:pPr>
      <w:r>
        <w:t xml:space="preserve">Now, fair warning… This is going to be </w:t>
      </w:r>
      <w:r w:rsidR="000161C0">
        <w:t xml:space="preserve">an extremely </w:t>
      </w:r>
      <w:r>
        <w:t xml:space="preserve">light </w:t>
      </w:r>
      <w:r w:rsidR="004674A7">
        <w:t xml:space="preserve">science </w:t>
      </w:r>
      <w:r>
        <w:t>overview only.</w:t>
      </w:r>
      <w:r w:rsidR="004674A7">
        <w:t xml:space="preserve"> </w:t>
      </w:r>
      <w:r w:rsidR="0046152C" w:rsidRPr="007F1FF5">
        <w:t>I'm not a scientist</w:t>
      </w:r>
      <w:r w:rsidR="004674A7">
        <w:t xml:space="preserve"> and you didn’t buy this </w:t>
      </w:r>
      <w:r w:rsidR="00927421">
        <w:t>to</w:t>
      </w:r>
      <w:r w:rsidR="004674A7">
        <w:t xml:space="preserve"> learn that. You are here for the how-to, which we’ll get to in just a moment.</w:t>
      </w:r>
    </w:p>
    <w:p w14:paraId="4B7049FE" w14:textId="77777777" w:rsidR="00913FAF" w:rsidRDefault="00913FAF" w:rsidP="00913FAF">
      <w:pPr>
        <w:spacing w:line="276" w:lineRule="auto"/>
        <w:ind w:firstLine="720"/>
      </w:pPr>
    </w:p>
    <w:p w14:paraId="24BEED2C" w14:textId="1A7FF821" w:rsidR="00913FAF" w:rsidRDefault="004674A7" w:rsidP="00913FAF">
      <w:pPr>
        <w:spacing w:line="276" w:lineRule="auto"/>
        <w:ind w:firstLine="720"/>
      </w:pPr>
      <w:r>
        <w:t>That said</w:t>
      </w:r>
      <w:r w:rsidR="00913FAF">
        <w:t xml:space="preserve">, if you want to know more than </w:t>
      </w:r>
      <w:r>
        <w:t>the basic overview here</w:t>
      </w:r>
      <w:r w:rsidR="00913FAF">
        <w:t xml:space="preserve">, there are many excellent resources out there. Start with introductory texts to Quantum </w:t>
      </w:r>
      <w:r>
        <w:t>Physics</w:t>
      </w:r>
      <w:r w:rsidR="00913FAF">
        <w:t xml:space="preserve"> and you’ll fall down the rabbit hole from there.</w:t>
      </w:r>
    </w:p>
    <w:p w14:paraId="5BD41CA6" w14:textId="77777777" w:rsidR="00913FAF" w:rsidRDefault="00913FAF" w:rsidP="00913FAF">
      <w:pPr>
        <w:spacing w:line="276" w:lineRule="auto"/>
        <w:ind w:firstLine="720"/>
      </w:pPr>
    </w:p>
    <w:p w14:paraId="27F4E6FA" w14:textId="7F4A4FF1" w:rsidR="00913FAF" w:rsidRDefault="00913FAF" w:rsidP="00913FAF">
      <w:pPr>
        <w:spacing w:line="276" w:lineRule="auto"/>
        <w:ind w:firstLine="720"/>
      </w:pPr>
      <w:r>
        <w:t xml:space="preserve">Secondly, you </w:t>
      </w:r>
      <w:r w:rsidRPr="000161C0">
        <w:rPr>
          <w:i/>
          <w:iCs/>
        </w:rPr>
        <w:t xml:space="preserve">don’t need </w:t>
      </w:r>
      <w:r>
        <w:t xml:space="preserve">to know </w:t>
      </w:r>
      <w:r w:rsidR="000161C0">
        <w:t xml:space="preserve">the science. You don’t need to know </w:t>
      </w:r>
      <w:r>
        <w:t xml:space="preserve">any more than what I’m going to explain </w:t>
      </w:r>
      <w:r w:rsidR="000161C0">
        <w:t>here.</w:t>
      </w:r>
    </w:p>
    <w:p w14:paraId="2C0AC54D" w14:textId="77777777" w:rsidR="00913FAF" w:rsidRDefault="00913FAF" w:rsidP="00913FAF">
      <w:pPr>
        <w:spacing w:line="276" w:lineRule="auto"/>
        <w:ind w:firstLine="720"/>
      </w:pPr>
    </w:p>
    <w:p w14:paraId="433A3E61" w14:textId="77777777" w:rsidR="000161C0" w:rsidRDefault="00913FAF" w:rsidP="00913FAF">
      <w:pPr>
        <w:spacing w:line="276" w:lineRule="auto"/>
        <w:ind w:firstLine="720"/>
      </w:pPr>
      <w:r>
        <w:t>In fact, as I said earlier, you don’t need to</w:t>
      </w:r>
      <w:r w:rsidR="000161C0">
        <w:t xml:space="preserve"> </w:t>
      </w:r>
      <w:r>
        <w:t xml:space="preserve">understand the science </w:t>
      </w:r>
      <w:r w:rsidRPr="000161C0">
        <w:rPr>
          <w:i/>
          <w:iCs/>
        </w:rPr>
        <w:t xml:space="preserve">at all </w:t>
      </w:r>
      <w:proofErr w:type="gramStart"/>
      <w:r>
        <w:t>in order to</w:t>
      </w:r>
      <w:proofErr w:type="gramEnd"/>
      <w:r>
        <w:t xml:space="preserve"> be able to use the method we’re going to </w:t>
      </w:r>
      <w:r w:rsidR="000161C0">
        <w:t xml:space="preserve">do </w:t>
      </w:r>
      <w:r>
        <w:t>later.</w:t>
      </w:r>
    </w:p>
    <w:p w14:paraId="0D020F4A" w14:textId="77777777" w:rsidR="000161C0" w:rsidRDefault="000161C0" w:rsidP="00913FAF">
      <w:pPr>
        <w:spacing w:line="276" w:lineRule="auto"/>
        <w:ind w:firstLine="720"/>
      </w:pPr>
    </w:p>
    <w:p w14:paraId="13A2AC9E" w14:textId="728BDD8A" w:rsidR="00913FAF" w:rsidRDefault="00927421" w:rsidP="00913FAF">
      <w:pPr>
        <w:spacing w:line="276" w:lineRule="auto"/>
        <w:ind w:firstLine="720"/>
      </w:pPr>
      <w:r>
        <w:t>Personally,</w:t>
      </w:r>
      <w:r w:rsidR="00913FAF">
        <w:t xml:space="preserve"> I find the science empowering, so I’m going to explain it. But if it doesn’t light you up, or it gets you ‘stuck’, just move past. Keep reading and </w:t>
      </w:r>
      <w:r w:rsidR="000161C0">
        <w:t>skim through</w:t>
      </w:r>
      <w:r w:rsidR="00913FAF">
        <w:t xml:space="preserve"> to the next chapter!</w:t>
      </w:r>
    </w:p>
    <w:p w14:paraId="43288C52" w14:textId="77777777" w:rsidR="00913FAF" w:rsidRDefault="00913FAF" w:rsidP="00913FAF">
      <w:pPr>
        <w:spacing w:line="276" w:lineRule="auto"/>
        <w:ind w:firstLine="720"/>
      </w:pPr>
    </w:p>
    <w:p w14:paraId="0197E89F" w14:textId="3CCDBA77" w:rsidR="000161C0" w:rsidRDefault="000161C0" w:rsidP="00913FAF">
      <w:pPr>
        <w:spacing w:line="276" w:lineRule="auto"/>
        <w:ind w:firstLine="720"/>
      </w:pPr>
      <w:r>
        <w:t>Now….</w:t>
      </w:r>
    </w:p>
    <w:p w14:paraId="6A1934EC" w14:textId="77777777" w:rsidR="000161C0" w:rsidRDefault="000161C0" w:rsidP="00913FAF">
      <w:pPr>
        <w:spacing w:line="276" w:lineRule="auto"/>
        <w:ind w:firstLine="720"/>
      </w:pPr>
    </w:p>
    <w:p w14:paraId="7EB46894" w14:textId="77777777" w:rsidR="00C3079C" w:rsidRDefault="000161C0" w:rsidP="00C3079C">
      <w:pPr>
        <w:spacing w:line="276" w:lineRule="auto"/>
        <w:ind w:firstLine="720"/>
      </w:pPr>
      <w:r>
        <w:t xml:space="preserve">You’ve </w:t>
      </w:r>
      <w:r w:rsidR="0046152C" w:rsidRPr="007F1FF5">
        <w:t xml:space="preserve">probably heard people say before, </w:t>
      </w:r>
      <w:r w:rsidR="0046152C" w:rsidRPr="00C3079C">
        <w:rPr>
          <w:b/>
          <w:bCs/>
        </w:rPr>
        <w:t>everything is made of energy.</w:t>
      </w:r>
      <w:r w:rsidR="0046152C" w:rsidRPr="007F1FF5">
        <w:t xml:space="preserve"> </w:t>
      </w:r>
    </w:p>
    <w:p w14:paraId="71773B0C" w14:textId="77777777" w:rsidR="00C3079C" w:rsidRDefault="00C3079C" w:rsidP="00C3079C">
      <w:pPr>
        <w:spacing w:line="276" w:lineRule="auto"/>
        <w:ind w:firstLine="720"/>
      </w:pPr>
    </w:p>
    <w:p w14:paraId="48B508B7" w14:textId="72DE67AD" w:rsidR="0046152C" w:rsidRDefault="0046152C" w:rsidP="00C3079C">
      <w:pPr>
        <w:spacing w:line="276" w:lineRule="auto"/>
        <w:ind w:firstLine="720"/>
      </w:pPr>
      <w:r w:rsidRPr="007F1FF5">
        <w:lastRenderedPageBreak/>
        <w:t>Sure, great</w:t>
      </w:r>
      <w:r w:rsidR="00C3079C">
        <w:t>!</w:t>
      </w:r>
      <w:r w:rsidRPr="007F1FF5">
        <w:t xml:space="preserve"> What does that mean? Well, everything</w:t>
      </w:r>
      <w:r w:rsidR="00C3079C">
        <w:t xml:space="preserve"> - </w:t>
      </w:r>
      <w:r w:rsidRPr="007F1FF5">
        <w:t xml:space="preserve">me, </w:t>
      </w:r>
      <w:r w:rsidR="00C3079C">
        <w:t xml:space="preserve">you, your clothes, the ground under you, the air around you, the water in your taps, </w:t>
      </w:r>
      <w:r w:rsidR="00C3079C" w:rsidRPr="00C3079C">
        <w:rPr>
          <w:i/>
          <w:iCs/>
        </w:rPr>
        <w:t>everything</w:t>
      </w:r>
      <w:r w:rsidR="00C3079C">
        <w:t xml:space="preserve"> – is all made up of molecules.</w:t>
      </w:r>
    </w:p>
    <w:p w14:paraId="789DD867" w14:textId="77777777" w:rsidR="00C3079C" w:rsidRDefault="00C3079C" w:rsidP="00C3079C">
      <w:pPr>
        <w:spacing w:line="276" w:lineRule="auto"/>
        <w:ind w:firstLine="720"/>
      </w:pPr>
    </w:p>
    <w:p w14:paraId="0DBEDA1A" w14:textId="62D2C528" w:rsidR="00C3079C" w:rsidRDefault="00C3079C" w:rsidP="00C3079C">
      <w:pPr>
        <w:spacing w:line="276" w:lineRule="auto"/>
        <w:ind w:firstLine="720"/>
      </w:pPr>
      <w:r>
        <w:t>Inside molecules are atoms.</w:t>
      </w:r>
    </w:p>
    <w:p w14:paraId="7052153C" w14:textId="77777777" w:rsidR="00C3079C" w:rsidRDefault="00C3079C" w:rsidP="00C3079C">
      <w:pPr>
        <w:spacing w:line="276" w:lineRule="auto"/>
        <w:ind w:firstLine="720"/>
      </w:pPr>
    </w:p>
    <w:p w14:paraId="28029395" w14:textId="2E3C11C3" w:rsidR="00C3079C" w:rsidRPr="007F1FF5" w:rsidRDefault="00C3079C" w:rsidP="00C3079C">
      <w:pPr>
        <w:spacing w:line="276" w:lineRule="auto"/>
        <w:ind w:firstLine="720"/>
      </w:pPr>
      <w:r>
        <w:t>Inside atoms are subatomic particles.</w:t>
      </w:r>
    </w:p>
    <w:p w14:paraId="59BCE326" w14:textId="77777777" w:rsidR="00C3079C" w:rsidRDefault="00C3079C" w:rsidP="00DD12AE">
      <w:pPr>
        <w:spacing w:line="276" w:lineRule="auto"/>
        <w:ind w:firstLine="720"/>
      </w:pPr>
    </w:p>
    <w:p w14:paraId="68E83B70" w14:textId="0E961E90" w:rsidR="00476674" w:rsidRDefault="0046152C" w:rsidP="00DD12AE">
      <w:pPr>
        <w:spacing w:line="276" w:lineRule="auto"/>
        <w:ind w:firstLine="720"/>
      </w:pPr>
      <w:r w:rsidRPr="007F1FF5">
        <w:t>Now,</w:t>
      </w:r>
      <w:r w:rsidR="00C3079C">
        <w:t xml:space="preserve"> t</w:t>
      </w:r>
      <w:r w:rsidRPr="007F1FF5">
        <w:t xml:space="preserve">he subatomic particles </w:t>
      </w:r>
      <w:r w:rsidR="00C3079C">
        <w:t>are</w:t>
      </w:r>
      <w:r w:rsidRPr="007F1FF5">
        <w:t xml:space="preserve"> what we're talking about. </w:t>
      </w:r>
      <w:r w:rsidR="00476674">
        <w:t xml:space="preserve">It’s what everything is ultimately made of and is what people are referring to when they </w:t>
      </w:r>
      <w:r w:rsidR="00927421">
        <w:t>say,</w:t>
      </w:r>
      <w:r w:rsidR="00476674">
        <w:t xml:space="preserve"> “everything is energy”.</w:t>
      </w:r>
    </w:p>
    <w:p w14:paraId="34711BB6" w14:textId="77777777" w:rsidR="00476674" w:rsidRDefault="00476674" w:rsidP="00DD12AE">
      <w:pPr>
        <w:spacing w:line="276" w:lineRule="auto"/>
        <w:ind w:firstLine="720"/>
      </w:pPr>
    </w:p>
    <w:p w14:paraId="215C26DD" w14:textId="28271011" w:rsidR="00C3079C" w:rsidRDefault="00927421" w:rsidP="00DD12AE">
      <w:pPr>
        <w:spacing w:line="276" w:lineRule="auto"/>
        <w:ind w:firstLine="720"/>
      </w:pPr>
      <w:r>
        <w:t>Subatomic</w:t>
      </w:r>
      <w:r w:rsidR="00476674">
        <w:t xml:space="preserve"> particles are </w:t>
      </w:r>
      <w:r w:rsidR="00C3079C">
        <w:t>made up of various things (</w:t>
      </w:r>
      <w:r w:rsidR="00476674">
        <w:t xml:space="preserve">including </w:t>
      </w:r>
      <w:r w:rsidR="00C3079C">
        <w:t xml:space="preserve">some </w:t>
      </w:r>
      <w:r w:rsidR="00476674">
        <w:t xml:space="preserve">that </w:t>
      </w:r>
      <w:r w:rsidR="00C3079C">
        <w:t>are literally just</w:t>
      </w:r>
      <w:r w:rsidR="00476674">
        <w:t xml:space="preserve"> energy</w:t>
      </w:r>
      <w:r w:rsidR="00C3079C">
        <w:t xml:space="preserve">), </w:t>
      </w:r>
      <w:r w:rsidR="00476674">
        <w:t>and</w:t>
      </w:r>
      <w:r w:rsidR="00C3079C">
        <w:t xml:space="preserve"> they are all jiggling </w:t>
      </w:r>
      <w:r w:rsidR="00476674">
        <w:t>all the time</w:t>
      </w:r>
      <w:r w:rsidR="00C3079C">
        <w:t>.</w:t>
      </w:r>
    </w:p>
    <w:p w14:paraId="1087E301" w14:textId="77777777" w:rsidR="00C3079C" w:rsidRDefault="00C3079C" w:rsidP="00DD12AE">
      <w:pPr>
        <w:spacing w:line="276" w:lineRule="auto"/>
        <w:ind w:firstLine="720"/>
      </w:pPr>
    </w:p>
    <w:p w14:paraId="00E31EF4" w14:textId="5FFC0EA6" w:rsidR="00C3079C" w:rsidRDefault="00C3079C" w:rsidP="00DD12AE">
      <w:pPr>
        <w:spacing w:line="276" w:lineRule="auto"/>
        <w:ind w:firstLine="720"/>
      </w:pPr>
      <w:r>
        <w:t xml:space="preserve">They are moving </w:t>
      </w:r>
      <w:r w:rsidR="00476674">
        <w:t>and vibrating</w:t>
      </w:r>
      <w:r>
        <w:t xml:space="preserve"> constantly. Never still.</w:t>
      </w:r>
    </w:p>
    <w:p w14:paraId="67CCE168" w14:textId="77777777" w:rsidR="0046152C" w:rsidRPr="007F1FF5" w:rsidRDefault="0046152C" w:rsidP="00C3079C">
      <w:pPr>
        <w:spacing w:line="276" w:lineRule="auto"/>
      </w:pPr>
    </w:p>
    <w:p w14:paraId="0424E983" w14:textId="1D8A75F9" w:rsidR="00476674" w:rsidRDefault="0046152C" w:rsidP="00476674">
      <w:pPr>
        <w:spacing w:line="276" w:lineRule="auto"/>
        <w:ind w:firstLine="720"/>
      </w:pPr>
      <w:r w:rsidRPr="007F1FF5">
        <w:t xml:space="preserve">Now </w:t>
      </w:r>
      <w:r w:rsidR="00476674">
        <w:t>for them to move means there are</w:t>
      </w:r>
      <w:r w:rsidRPr="007F1FF5">
        <w:t xml:space="preserve"> gaps in between them. </w:t>
      </w:r>
      <w:r w:rsidR="00C3079C">
        <w:t>I</w:t>
      </w:r>
      <w:r w:rsidRPr="007F1FF5">
        <w:t xml:space="preserve">f you've ever seen a diagram of balls next to each other in rows and columns, there's </w:t>
      </w:r>
      <w:proofErr w:type="gramStart"/>
      <w:r w:rsidR="00C3079C">
        <w:t>spaces</w:t>
      </w:r>
      <w:proofErr w:type="gramEnd"/>
      <w:r w:rsidR="00C3079C">
        <w:t xml:space="preserve"> </w:t>
      </w:r>
      <w:r w:rsidR="00927421">
        <w:t>in between</w:t>
      </w:r>
      <w:r w:rsidR="00C3079C">
        <w:t xml:space="preserve"> </w:t>
      </w:r>
      <w:r w:rsidR="006F158C">
        <w:t>all</w:t>
      </w:r>
      <w:r w:rsidR="00C3079C">
        <w:t xml:space="preserve"> the balls. </w:t>
      </w:r>
    </w:p>
    <w:p w14:paraId="77FA2775" w14:textId="77777777" w:rsidR="00C3079C" w:rsidRDefault="00C3079C" w:rsidP="00DD12AE">
      <w:pPr>
        <w:spacing w:line="276" w:lineRule="auto"/>
        <w:ind w:firstLine="720"/>
      </w:pPr>
    </w:p>
    <w:p w14:paraId="512CC531" w14:textId="3168F86E" w:rsidR="00C3079C" w:rsidRDefault="00C3079C" w:rsidP="00DD12AE">
      <w:pPr>
        <w:spacing w:line="276" w:lineRule="auto"/>
        <w:ind w:firstLine="720"/>
      </w:pPr>
      <w:r>
        <w:t xml:space="preserve">Same thing with </w:t>
      </w:r>
      <w:r w:rsidR="00927421">
        <w:t>subatomic</w:t>
      </w:r>
      <w:r>
        <w:t xml:space="preserve"> particles. </w:t>
      </w:r>
      <w:r w:rsidR="006F158C">
        <w:t>There are</w:t>
      </w:r>
      <w:r>
        <w:t xml:space="preserve"> gaps </w:t>
      </w:r>
      <w:r w:rsidR="00927421">
        <w:t>in between</w:t>
      </w:r>
      <w:r>
        <w:t xml:space="preserve"> them all, and they are all constantly moving.</w:t>
      </w:r>
    </w:p>
    <w:p w14:paraId="3392B3AF" w14:textId="77777777" w:rsidR="00C3079C" w:rsidRDefault="00C3079C" w:rsidP="00DD12AE">
      <w:pPr>
        <w:spacing w:line="276" w:lineRule="auto"/>
        <w:ind w:firstLine="720"/>
      </w:pPr>
    </w:p>
    <w:p w14:paraId="46FCAC29" w14:textId="77777777" w:rsidR="00C3079C" w:rsidRDefault="00C3079C" w:rsidP="00DD12AE">
      <w:pPr>
        <w:spacing w:line="276" w:lineRule="auto"/>
        <w:ind w:firstLine="720"/>
      </w:pPr>
      <w:r>
        <w:t>Why is that important?</w:t>
      </w:r>
    </w:p>
    <w:p w14:paraId="5D89F6D2" w14:textId="77777777" w:rsidR="00C3079C" w:rsidRDefault="00C3079C" w:rsidP="00DD12AE">
      <w:pPr>
        <w:spacing w:line="276" w:lineRule="auto"/>
        <w:ind w:firstLine="720"/>
      </w:pPr>
    </w:p>
    <w:p w14:paraId="26DC173F" w14:textId="77777777" w:rsidR="00C3079C" w:rsidRDefault="00C3079C" w:rsidP="00DD12AE">
      <w:pPr>
        <w:spacing w:line="276" w:lineRule="auto"/>
        <w:ind w:firstLine="720"/>
      </w:pPr>
      <w:r>
        <w:t xml:space="preserve">Well, it means that </w:t>
      </w:r>
      <w:r w:rsidR="0046152C" w:rsidRPr="007F1FF5">
        <w:t xml:space="preserve">no one, nothing is solid. </w:t>
      </w:r>
    </w:p>
    <w:p w14:paraId="652FB9FB" w14:textId="77777777" w:rsidR="00C3079C" w:rsidRDefault="00C3079C" w:rsidP="00DD12AE">
      <w:pPr>
        <w:spacing w:line="276" w:lineRule="auto"/>
        <w:ind w:firstLine="720"/>
      </w:pPr>
    </w:p>
    <w:p w14:paraId="39F0492B" w14:textId="0E2EE1D7" w:rsidR="0046152C" w:rsidRPr="007F1FF5" w:rsidRDefault="0046152C" w:rsidP="00DD12AE">
      <w:pPr>
        <w:spacing w:line="276" w:lineRule="auto"/>
        <w:ind w:firstLine="720"/>
      </w:pPr>
      <w:r w:rsidRPr="007F1FF5">
        <w:t xml:space="preserve">My body is not solid. My brain is not solid. </w:t>
      </w:r>
      <w:r w:rsidR="00C3079C">
        <w:t>The laptop I’m writing on, the wall next to me, the water bottle in front of me. No</w:t>
      </w:r>
      <w:r w:rsidRPr="007F1FF5">
        <w:t>ne of it's solid.</w:t>
      </w:r>
    </w:p>
    <w:p w14:paraId="5233D029" w14:textId="77777777" w:rsidR="0046152C" w:rsidRPr="007F1FF5" w:rsidRDefault="0046152C" w:rsidP="00DD12AE">
      <w:pPr>
        <w:spacing w:line="276" w:lineRule="auto"/>
        <w:ind w:firstLine="720"/>
      </w:pPr>
    </w:p>
    <w:p w14:paraId="2AEB669E" w14:textId="77777777" w:rsidR="00C3079C" w:rsidRDefault="0046152C" w:rsidP="00DD12AE">
      <w:pPr>
        <w:spacing w:line="276" w:lineRule="auto"/>
        <w:ind w:firstLine="720"/>
      </w:pPr>
      <w:r w:rsidRPr="007F1FF5">
        <w:t>It is all things moving around constantly</w:t>
      </w:r>
      <w:r w:rsidR="00C3079C">
        <w:t>.</w:t>
      </w:r>
    </w:p>
    <w:p w14:paraId="7A9FF5AA" w14:textId="77777777" w:rsidR="00C3079C" w:rsidRDefault="00C3079C" w:rsidP="00DD12AE">
      <w:pPr>
        <w:spacing w:line="276" w:lineRule="auto"/>
        <w:ind w:firstLine="720"/>
      </w:pPr>
    </w:p>
    <w:p w14:paraId="4EE03D65" w14:textId="305A63AC" w:rsidR="00C3079C" w:rsidRDefault="00C3079C" w:rsidP="00DD12AE">
      <w:pPr>
        <w:spacing w:line="276" w:lineRule="auto"/>
        <w:ind w:firstLine="720"/>
      </w:pPr>
      <w:r>
        <w:t>Literally n</w:t>
      </w:r>
      <w:r w:rsidR="0046152C" w:rsidRPr="007F1FF5">
        <w:t xml:space="preserve">othing is still. </w:t>
      </w:r>
      <w:r>
        <w:t xml:space="preserve">Everything (including the air you can’t see all around you) is </w:t>
      </w:r>
      <w:r w:rsidR="0046152C" w:rsidRPr="007F1FF5">
        <w:t xml:space="preserve">all ultimately made up of lots of little </w:t>
      </w:r>
      <w:r>
        <w:t>stuff</w:t>
      </w:r>
      <w:r w:rsidR="0046152C" w:rsidRPr="007F1FF5">
        <w:t xml:space="preserve"> that's </w:t>
      </w:r>
      <w:r>
        <w:t>continually</w:t>
      </w:r>
      <w:r w:rsidR="0046152C" w:rsidRPr="007F1FF5">
        <w:t xml:space="preserve"> moving</w:t>
      </w:r>
      <w:r>
        <w:t>.</w:t>
      </w:r>
    </w:p>
    <w:p w14:paraId="197947D5" w14:textId="77777777" w:rsidR="00C3079C" w:rsidRDefault="00C3079C" w:rsidP="00DD12AE">
      <w:pPr>
        <w:spacing w:line="276" w:lineRule="auto"/>
        <w:ind w:firstLine="720"/>
      </w:pPr>
    </w:p>
    <w:p w14:paraId="1B4CA85F" w14:textId="4B8AEC8B" w:rsidR="00C3079C" w:rsidRDefault="0046152C" w:rsidP="00DD12AE">
      <w:pPr>
        <w:spacing w:line="276" w:lineRule="auto"/>
        <w:ind w:firstLine="720"/>
      </w:pPr>
      <w:r w:rsidRPr="007F1FF5">
        <w:t xml:space="preserve">I like to imagine everything is different forms of liquid. </w:t>
      </w:r>
    </w:p>
    <w:p w14:paraId="016C6E8F" w14:textId="77777777" w:rsidR="00281990" w:rsidRDefault="00281990" w:rsidP="00281990">
      <w:pPr>
        <w:spacing w:line="276"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2"/>
        <w:gridCol w:w="2133"/>
        <w:gridCol w:w="2136"/>
      </w:tblGrid>
      <w:tr w:rsidR="00281990" w14:paraId="519D1879" w14:textId="77777777" w:rsidTr="00281990">
        <w:tc>
          <w:tcPr>
            <w:tcW w:w="2132" w:type="dxa"/>
          </w:tcPr>
          <w:p w14:paraId="6BE68D0A" w14:textId="77777777" w:rsidR="00281990" w:rsidRPr="00281990" w:rsidRDefault="00281990" w:rsidP="00281990">
            <w:pPr>
              <w:spacing w:line="276" w:lineRule="auto"/>
              <w:jc w:val="center"/>
              <w:rPr>
                <w:b/>
                <w:bCs/>
              </w:rPr>
            </w:pPr>
            <w:r w:rsidRPr="00281990">
              <w:rPr>
                <w:b/>
                <w:bCs/>
                <w:noProof/>
              </w:rPr>
              <w:drawing>
                <wp:inline distT="0" distB="0" distL="0" distR="0" wp14:anchorId="078F9D6D" wp14:editId="4808AFDB">
                  <wp:extent cx="1196340" cy="1196340"/>
                  <wp:effectExtent l="0" t="0" r="3810" b="3810"/>
                  <wp:docPr id="1590883725" name="Picture 4" descr="Blue spheres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83725" name="Picture 4" descr="Blue spheres in a circl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196340" cy="1196340"/>
                          </a:xfrm>
                          <a:prstGeom prst="rect">
                            <a:avLst/>
                          </a:prstGeom>
                        </pic:spPr>
                      </pic:pic>
                    </a:graphicData>
                  </a:graphic>
                </wp:inline>
              </w:drawing>
            </w:r>
          </w:p>
          <w:p w14:paraId="025A14F9" w14:textId="5F7AEA2D" w:rsidR="00281990" w:rsidRPr="00281990" w:rsidRDefault="00281990" w:rsidP="00281990">
            <w:pPr>
              <w:spacing w:line="276" w:lineRule="auto"/>
              <w:jc w:val="center"/>
              <w:rPr>
                <w:b/>
                <w:bCs/>
              </w:rPr>
            </w:pPr>
            <w:r w:rsidRPr="00281990">
              <w:rPr>
                <w:b/>
                <w:bCs/>
              </w:rPr>
              <w:t>Gas</w:t>
            </w:r>
          </w:p>
        </w:tc>
        <w:tc>
          <w:tcPr>
            <w:tcW w:w="2133" w:type="dxa"/>
          </w:tcPr>
          <w:p w14:paraId="6F3288DE" w14:textId="77777777" w:rsidR="00281990" w:rsidRPr="00281990" w:rsidRDefault="00281990" w:rsidP="00281990">
            <w:pPr>
              <w:spacing w:line="276" w:lineRule="auto"/>
              <w:jc w:val="center"/>
              <w:rPr>
                <w:b/>
                <w:bCs/>
              </w:rPr>
            </w:pPr>
            <w:r w:rsidRPr="00281990">
              <w:rPr>
                <w:b/>
                <w:bCs/>
                <w:noProof/>
              </w:rPr>
              <w:drawing>
                <wp:inline distT="0" distB="0" distL="0" distR="0" wp14:anchorId="650B4F16" wp14:editId="7129F9F5">
                  <wp:extent cx="1203960" cy="1203960"/>
                  <wp:effectExtent l="0" t="0" r="0" b="0"/>
                  <wp:docPr id="2428456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45633" name="Picture 242845633"/>
                          <pic:cNvPicPr/>
                        </pic:nvPicPr>
                        <pic:blipFill>
                          <a:blip r:embed="rId15">
                            <a:extLst>
                              <a:ext uri="{28A0092B-C50C-407E-A947-70E740481C1C}">
                                <a14:useLocalDpi xmlns:a14="http://schemas.microsoft.com/office/drawing/2010/main" val="0"/>
                              </a:ext>
                            </a:extLst>
                          </a:blip>
                          <a:stretch>
                            <a:fillRect/>
                          </a:stretch>
                        </pic:blipFill>
                        <pic:spPr>
                          <a:xfrm>
                            <a:off x="0" y="0"/>
                            <a:ext cx="1203960" cy="1203960"/>
                          </a:xfrm>
                          <a:prstGeom prst="rect">
                            <a:avLst/>
                          </a:prstGeom>
                        </pic:spPr>
                      </pic:pic>
                    </a:graphicData>
                  </a:graphic>
                </wp:inline>
              </w:drawing>
            </w:r>
          </w:p>
          <w:p w14:paraId="54E3539F" w14:textId="3CA3944F" w:rsidR="00281990" w:rsidRPr="00281990" w:rsidRDefault="00281990" w:rsidP="00281990">
            <w:pPr>
              <w:spacing w:line="276" w:lineRule="auto"/>
              <w:jc w:val="center"/>
              <w:rPr>
                <w:b/>
                <w:bCs/>
              </w:rPr>
            </w:pPr>
            <w:r w:rsidRPr="00281990">
              <w:rPr>
                <w:b/>
                <w:bCs/>
              </w:rPr>
              <w:t>Liquid</w:t>
            </w:r>
          </w:p>
        </w:tc>
        <w:tc>
          <w:tcPr>
            <w:tcW w:w="2133" w:type="dxa"/>
          </w:tcPr>
          <w:p w14:paraId="1CB282EA" w14:textId="77777777" w:rsidR="00281990" w:rsidRPr="00281990" w:rsidRDefault="00281990" w:rsidP="00281990">
            <w:pPr>
              <w:spacing w:line="276" w:lineRule="auto"/>
              <w:jc w:val="center"/>
              <w:rPr>
                <w:b/>
                <w:bCs/>
              </w:rPr>
            </w:pPr>
            <w:r w:rsidRPr="00281990">
              <w:rPr>
                <w:b/>
                <w:bCs/>
                <w:noProof/>
              </w:rPr>
              <w:drawing>
                <wp:inline distT="0" distB="0" distL="0" distR="0" wp14:anchorId="2415DB73" wp14:editId="33B12EB5">
                  <wp:extent cx="1219200" cy="1213569"/>
                  <wp:effectExtent l="0" t="0" r="0" b="5715"/>
                  <wp:docPr id="357173686" name="Picture 6" descr="A blue balls in a whit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73686" name="Picture 6" descr="A blue balls in a white circl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1232605" cy="1226912"/>
                          </a:xfrm>
                          <a:prstGeom prst="rect">
                            <a:avLst/>
                          </a:prstGeom>
                        </pic:spPr>
                      </pic:pic>
                    </a:graphicData>
                  </a:graphic>
                </wp:inline>
              </w:drawing>
            </w:r>
          </w:p>
          <w:p w14:paraId="300BD953" w14:textId="64DAAB27" w:rsidR="00281990" w:rsidRPr="00281990" w:rsidRDefault="00281990" w:rsidP="00281990">
            <w:pPr>
              <w:spacing w:line="276" w:lineRule="auto"/>
              <w:jc w:val="center"/>
              <w:rPr>
                <w:b/>
                <w:bCs/>
              </w:rPr>
            </w:pPr>
            <w:r w:rsidRPr="00281990">
              <w:rPr>
                <w:b/>
                <w:bCs/>
              </w:rPr>
              <w:t>Solid</w:t>
            </w:r>
          </w:p>
        </w:tc>
      </w:tr>
    </w:tbl>
    <w:p w14:paraId="4739E5D2" w14:textId="7F18A674" w:rsidR="00281990" w:rsidRDefault="00281990" w:rsidP="00281990">
      <w:pPr>
        <w:spacing w:line="276" w:lineRule="auto"/>
      </w:pPr>
      <w:r>
        <w:t xml:space="preserve"> </w:t>
      </w:r>
    </w:p>
    <w:p w14:paraId="2AA2F606" w14:textId="6DB76776" w:rsidR="00281990" w:rsidRDefault="00281990" w:rsidP="00DD12AE">
      <w:pPr>
        <w:spacing w:line="276" w:lineRule="auto"/>
        <w:ind w:firstLine="720"/>
      </w:pPr>
      <w:r>
        <w:t>In my imagination:</w:t>
      </w:r>
    </w:p>
    <w:p w14:paraId="3DE1CC51" w14:textId="77777777" w:rsidR="00281990" w:rsidRDefault="00281990" w:rsidP="00281990">
      <w:pPr>
        <w:pStyle w:val="ListParagraph"/>
        <w:numPr>
          <w:ilvl w:val="0"/>
          <w:numId w:val="5"/>
        </w:numPr>
        <w:spacing w:line="276" w:lineRule="auto"/>
      </w:pPr>
      <w:r>
        <w:t>A gas has so many gaps between the particles it’s so liquid you can’t even see it.</w:t>
      </w:r>
    </w:p>
    <w:p w14:paraId="62BF569B" w14:textId="77777777" w:rsidR="00281990" w:rsidRDefault="00281990" w:rsidP="00281990">
      <w:pPr>
        <w:pStyle w:val="ListParagraph"/>
        <w:numPr>
          <w:ilvl w:val="0"/>
          <w:numId w:val="5"/>
        </w:numPr>
        <w:spacing w:line="276" w:lineRule="auto"/>
      </w:pPr>
      <w:r>
        <w:t>A liquid has less gaps so it’s more “liquid”.</w:t>
      </w:r>
    </w:p>
    <w:p w14:paraId="10E3A91D" w14:textId="22BA5E46" w:rsidR="00281990" w:rsidRDefault="00281990" w:rsidP="00281990">
      <w:pPr>
        <w:pStyle w:val="ListParagraph"/>
        <w:numPr>
          <w:ilvl w:val="0"/>
          <w:numId w:val="5"/>
        </w:numPr>
        <w:spacing w:line="276" w:lineRule="auto"/>
      </w:pPr>
      <w:r>
        <w:t>A solid is less “liquid” with less gaps.</w:t>
      </w:r>
    </w:p>
    <w:p w14:paraId="42AC48AF" w14:textId="77777777" w:rsidR="00281990" w:rsidRDefault="00281990" w:rsidP="00DD12AE">
      <w:pPr>
        <w:spacing w:line="276" w:lineRule="auto"/>
        <w:ind w:firstLine="720"/>
      </w:pPr>
    </w:p>
    <w:p w14:paraId="47376978" w14:textId="2C4722E6" w:rsidR="00281990" w:rsidRDefault="00C3079C" w:rsidP="00DD12AE">
      <w:pPr>
        <w:spacing w:line="276" w:lineRule="auto"/>
        <w:ind w:firstLine="720"/>
      </w:pPr>
      <w:r>
        <w:t xml:space="preserve">Some things like your coffee or tea </w:t>
      </w:r>
      <w:r w:rsidR="00927421">
        <w:t>are</w:t>
      </w:r>
      <w:r>
        <w:t xml:space="preserve"> more liquid than a table or chair. </w:t>
      </w:r>
    </w:p>
    <w:p w14:paraId="30FE3CA1" w14:textId="77777777" w:rsidR="00281990" w:rsidRDefault="00281990" w:rsidP="00DD12AE">
      <w:pPr>
        <w:spacing w:line="276" w:lineRule="auto"/>
        <w:ind w:firstLine="720"/>
      </w:pPr>
    </w:p>
    <w:p w14:paraId="2B68DB7E" w14:textId="1F1268EB" w:rsidR="00C3079C" w:rsidRDefault="00281990" w:rsidP="00DD12AE">
      <w:pPr>
        <w:spacing w:line="276" w:lineRule="auto"/>
        <w:ind w:firstLine="720"/>
      </w:pPr>
      <w:r>
        <w:t xml:space="preserve">That’s just how I like to think of it! But </w:t>
      </w:r>
      <w:proofErr w:type="gramStart"/>
      <w:r>
        <w:t>however</w:t>
      </w:r>
      <w:proofErr w:type="gramEnd"/>
      <w:r>
        <w:t xml:space="preserve"> you do, it’s </w:t>
      </w:r>
      <w:r w:rsidRPr="00281990">
        <w:rPr>
          <w:b/>
          <w:bCs/>
        </w:rPr>
        <w:t>all different levels of fluidity</w:t>
      </w:r>
      <w:r>
        <w:t xml:space="preserve">. </w:t>
      </w:r>
      <w:r w:rsidR="00C3079C">
        <w:t xml:space="preserve">It’s all tiny little </w:t>
      </w:r>
      <w:r w:rsidR="006F158C">
        <w:t>subatomic</w:t>
      </w:r>
      <w:r w:rsidR="00C3079C">
        <w:t xml:space="preserve"> particles jiggling around and moving about with spaces in between.</w:t>
      </w:r>
    </w:p>
    <w:p w14:paraId="0DA72F46" w14:textId="77777777" w:rsidR="00C3079C" w:rsidRDefault="00C3079C" w:rsidP="00DD12AE">
      <w:pPr>
        <w:spacing w:line="276" w:lineRule="auto"/>
        <w:ind w:firstLine="720"/>
      </w:pPr>
    </w:p>
    <w:p w14:paraId="40ABB763" w14:textId="77777777" w:rsidR="00C3079C" w:rsidRDefault="00C3079C" w:rsidP="00DD12AE">
      <w:pPr>
        <w:spacing w:line="276" w:lineRule="auto"/>
        <w:ind w:firstLine="720"/>
      </w:pPr>
      <w:r>
        <w:t>N</w:t>
      </w:r>
      <w:r w:rsidR="0046152C" w:rsidRPr="007F1FF5">
        <w:t>ow when things move</w:t>
      </w:r>
      <w:r>
        <w:t>, what happens?</w:t>
      </w:r>
    </w:p>
    <w:p w14:paraId="285DF8C6" w14:textId="77777777" w:rsidR="00C3079C" w:rsidRDefault="00C3079C" w:rsidP="00DD12AE">
      <w:pPr>
        <w:spacing w:line="276" w:lineRule="auto"/>
        <w:ind w:firstLine="720"/>
      </w:pPr>
    </w:p>
    <w:p w14:paraId="0A0BAE01" w14:textId="77777777" w:rsidR="00C3079C" w:rsidRDefault="00C3079C" w:rsidP="00DD12AE">
      <w:pPr>
        <w:spacing w:line="276" w:lineRule="auto"/>
        <w:ind w:firstLine="720"/>
      </w:pPr>
      <w:r>
        <w:lastRenderedPageBreak/>
        <w:t>T</w:t>
      </w:r>
      <w:r w:rsidR="0046152C" w:rsidRPr="007F1FF5">
        <w:t>hey give off a vibration</w:t>
      </w:r>
      <w:r>
        <w:t>.</w:t>
      </w:r>
    </w:p>
    <w:p w14:paraId="2E5E7DDF" w14:textId="77777777" w:rsidR="00C3079C" w:rsidRDefault="00C3079C" w:rsidP="00DD12AE">
      <w:pPr>
        <w:spacing w:line="276" w:lineRule="auto"/>
        <w:ind w:firstLine="720"/>
      </w:pPr>
    </w:p>
    <w:p w14:paraId="381D3D18" w14:textId="69EE4662" w:rsidR="0046152C" w:rsidRDefault="00C3079C" w:rsidP="00281990">
      <w:pPr>
        <w:spacing w:line="276" w:lineRule="auto"/>
        <w:jc w:val="center"/>
        <w:rPr>
          <w:b/>
          <w:bCs/>
        </w:rPr>
      </w:pPr>
      <w:r w:rsidRPr="00281990">
        <w:rPr>
          <w:b/>
          <w:bCs/>
        </w:rPr>
        <w:t>A</w:t>
      </w:r>
      <w:r w:rsidR="0046152C" w:rsidRPr="00281990">
        <w:rPr>
          <w:b/>
          <w:bCs/>
        </w:rPr>
        <w:t>nything that moves gives off a vibration</w:t>
      </w:r>
      <w:r w:rsidRPr="00281990">
        <w:rPr>
          <w:b/>
          <w:bCs/>
        </w:rPr>
        <w:t>.</w:t>
      </w:r>
    </w:p>
    <w:p w14:paraId="72533993" w14:textId="77777777" w:rsidR="00281990" w:rsidRDefault="00281990" w:rsidP="00281990">
      <w:pPr>
        <w:spacing w:line="276" w:lineRule="auto"/>
        <w:ind w:firstLine="720"/>
        <w:jc w:val="center"/>
        <w:rPr>
          <w:b/>
          <w:bCs/>
        </w:rPr>
      </w:pPr>
    </w:p>
    <w:p w14:paraId="63744D93" w14:textId="29540EC1" w:rsidR="00281990" w:rsidRPr="00281990" w:rsidRDefault="00281990" w:rsidP="00281990">
      <w:pPr>
        <w:spacing w:line="276" w:lineRule="auto"/>
        <w:jc w:val="center"/>
        <w:rPr>
          <w:b/>
          <w:bCs/>
        </w:rPr>
      </w:pPr>
      <w:r>
        <w:rPr>
          <w:b/>
          <w:bCs/>
        </w:rPr>
        <w:t>Which means everything is vibrating all the time.</w:t>
      </w:r>
    </w:p>
    <w:p w14:paraId="54BD9B8F" w14:textId="77777777" w:rsidR="0046152C" w:rsidRPr="007F1FF5" w:rsidRDefault="0046152C" w:rsidP="00DD12AE">
      <w:pPr>
        <w:spacing w:line="276" w:lineRule="auto"/>
        <w:ind w:firstLine="720"/>
      </w:pPr>
    </w:p>
    <w:p w14:paraId="47571217" w14:textId="16315491" w:rsidR="00FE3BC1" w:rsidRDefault="0046152C" w:rsidP="00DD12AE">
      <w:pPr>
        <w:spacing w:line="276" w:lineRule="auto"/>
        <w:ind w:firstLine="720"/>
      </w:pPr>
      <w:r w:rsidRPr="007F1FF5">
        <w:t>Anything audible, anything that you can hear with your ears, it's just a vibration of something that's</w:t>
      </w:r>
      <w:r w:rsidR="004F0F4D">
        <w:t xml:space="preserve"> </w:t>
      </w:r>
      <w:r w:rsidR="006F158C">
        <w:t>moving,</w:t>
      </w:r>
      <w:r w:rsidRPr="007F1FF5">
        <w:t xml:space="preserve"> and your ears are interpreting it </w:t>
      </w:r>
      <w:r w:rsidR="00281990">
        <w:t>as noise</w:t>
      </w:r>
      <w:r w:rsidRPr="007F1FF5">
        <w:t xml:space="preserve">. </w:t>
      </w:r>
      <w:r w:rsidR="00FE3BC1">
        <w:t>If</w:t>
      </w:r>
      <w:r w:rsidRPr="007F1FF5">
        <w:t xml:space="preserve"> things move enough, you can hear the movement that they make</w:t>
      </w:r>
      <w:r w:rsidR="00FE3BC1">
        <w:t xml:space="preserve">. </w:t>
      </w:r>
      <w:r w:rsidRPr="007F1FF5">
        <w:t xml:space="preserve">It's just vibration. </w:t>
      </w:r>
    </w:p>
    <w:p w14:paraId="56D730D6" w14:textId="77777777" w:rsidR="004F0F4D" w:rsidRDefault="004F0F4D" w:rsidP="00DD12AE">
      <w:pPr>
        <w:spacing w:line="276" w:lineRule="auto"/>
        <w:ind w:firstLine="720"/>
      </w:pPr>
    </w:p>
    <w:p w14:paraId="05CBFCF6" w14:textId="0D649A56" w:rsidR="004F0F4D" w:rsidRDefault="004F0F4D" w:rsidP="00DD12AE">
      <w:pPr>
        <w:spacing w:line="276" w:lineRule="auto"/>
        <w:ind w:firstLine="720"/>
      </w:pPr>
      <w:r>
        <w:t>Your voice box creates a vibration which travels through the air (vibrating through all the particles in the air) to someone’s ears and they ‘hear’ it as words.</w:t>
      </w:r>
    </w:p>
    <w:p w14:paraId="12656B11" w14:textId="77777777" w:rsidR="00FE3BC1" w:rsidRDefault="00FE3BC1" w:rsidP="00DD12AE">
      <w:pPr>
        <w:spacing w:line="276" w:lineRule="auto"/>
        <w:ind w:firstLine="720"/>
      </w:pPr>
    </w:p>
    <w:p w14:paraId="765101DB" w14:textId="2EF33009" w:rsidR="00543826" w:rsidRDefault="004F0F4D" w:rsidP="00DD12AE">
      <w:pPr>
        <w:spacing w:line="276" w:lineRule="auto"/>
        <w:ind w:firstLine="720"/>
      </w:pPr>
      <w:r>
        <w:t>It’s just a vibration.</w:t>
      </w:r>
    </w:p>
    <w:p w14:paraId="3E4F6755" w14:textId="77777777" w:rsidR="004F0F4D" w:rsidRDefault="004F0F4D" w:rsidP="00DD12AE">
      <w:pPr>
        <w:spacing w:line="276" w:lineRule="auto"/>
        <w:ind w:firstLine="720"/>
      </w:pPr>
    </w:p>
    <w:p w14:paraId="23C48566" w14:textId="18B8F3B0" w:rsidR="004F0F4D" w:rsidRDefault="004F0F4D" w:rsidP="00DD12AE">
      <w:pPr>
        <w:spacing w:line="276" w:lineRule="auto"/>
        <w:ind w:firstLine="720"/>
      </w:pPr>
      <w:r>
        <w:t xml:space="preserve">It’s just energy </w:t>
      </w:r>
      <w:r w:rsidR="006F158C">
        <w:t>moving,</w:t>
      </w:r>
      <w:r>
        <w:t xml:space="preserve"> and we are interpreting it as noise.</w:t>
      </w:r>
    </w:p>
    <w:p w14:paraId="0C6C992C" w14:textId="77777777" w:rsidR="004F0F4D" w:rsidRDefault="004F0F4D" w:rsidP="00DD12AE">
      <w:pPr>
        <w:spacing w:line="276" w:lineRule="auto"/>
        <w:ind w:firstLine="720"/>
      </w:pPr>
    </w:p>
    <w:p w14:paraId="00E742F1" w14:textId="6696FF10" w:rsidR="004F0F4D" w:rsidRPr="004F0F4D" w:rsidRDefault="004F0F4D" w:rsidP="004F0F4D">
      <w:pPr>
        <w:pStyle w:val="Heading3"/>
      </w:pPr>
      <w:r>
        <w:t>Your Emotions Are Energy Too</w:t>
      </w:r>
    </w:p>
    <w:p w14:paraId="073150A1" w14:textId="77777777" w:rsidR="00543826" w:rsidRDefault="00543826" w:rsidP="00543826">
      <w:pPr>
        <w:spacing w:line="276" w:lineRule="auto"/>
        <w:ind w:firstLine="720"/>
      </w:pPr>
    </w:p>
    <w:p w14:paraId="09EEF414" w14:textId="61B84B6C" w:rsidR="00543826" w:rsidRDefault="004F0F4D" w:rsidP="00543826">
      <w:pPr>
        <w:spacing w:line="276" w:lineRule="auto"/>
        <w:ind w:firstLine="720"/>
      </w:pPr>
      <w:r>
        <w:t>Everything is literally energy, i</w:t>
      </w:r>
      <w:r w:rsidR="00543826">
        <w:t xml:space="preserve">ncluding your thoughts </w:t>
      </w:r>
      <w:r w:rsidR="00DB18C4">
        <w:t>and</w:t>
      </w:r>
      <w:r w:rsidR="00543826">
        <w:t xml:space="preserve"> emotions.</w:t>
      </w:r>
    </w:p>
    <w:p w14:paraId="3FADABAD" w14:textId="77777777" w:rsidR="004F0F4D" w:rsidRDefault="004F0F4D" w:rsidP="00543826">
      <w:pPr>
        <w:spacing w:line="276" w:lineRule="auto"/>
        <w:ind w:firstLine="720"/>
      </w:pPr>
    </w:p>
    <w:p w14:paraId="02390546" w14:textId="4A0BEF74" w:rsidR="004F0F4D" w:rsidRDefault="004F0F4D" w:rsidP="00543826">
      <w:pPr>
        <w:spacing w:line="276" w:lineRule="auto"/>
        <w:ind w:firstLine="720"/>
      </w:pPr>
      <w:r>
        <w:t>Everything thought you have. Every emotion you feel. Every reaction you have. Every one of them sends vibration out from your body into the space around your body.</w:t>
      </w:r>
    </w:p>
    <w:p w14:paraId="6ACD2480" w14:textId="77777777" w:rsidR="004F0F4D" w:rsidRDefault="004F0F4D" w:rsidP="00543826">
      <w:pPr>
        <w:spacing w:line="276" w:lineRule="auto"/>
        <w:ind w:firstLine="720"/>
      </w:pPr>
    </w:p>
    <w:p w14:paraId="67A5214F" w14:textId="11F1D714" w:rsidR="004F0F4D" w:rsidRDefault="004F0F4D" w:rsidP="00543826">
      <w:pPr>
        <w:spacing w:line="276" w:lineRule="auto"/>
        <w:ind w:firstLine="720"/>
      </w:pPr>
      <w:r>
        <w:t xml:space="preserve">You can measure your thoughts and emotions as a vibrational frequency around your body with very similar tools to </w:t>
      </w:r>
      <w:r>
        <w:lastRenderedPageBreak/>
        <w:t xml:space="preserve">how you’d measure the vibration of your body, or of words coming out of your </w:t>
      </w:r>
      <w:r w:rsidR="006F158C">
        <w:t>mouth</w:t>
      </w:r>
      <w:r>
        <w:t>.</w:t>
      </w:r>
    </w:p>
    <w:p w14:paraId="3DD36092" w14:textId="77777777" w:rsidR="004F0F4D" w:rsidRDefault="004F0F4D" w:rsidP="00543826">
      <w:pPr>
        <w:spacing w:line="276" w:lineRule="auto"/>
        <w:ind w:firstLine="720"/>
      </w:pPr>
    </w:p>
    <w:p w14:paraId="566F84B8" w14:textId="020D64B7" w:rsidR="004F0F4D" w:rsidRDefault="004F0F4D" w:rsidP="00543826">
      <w:pPr>
        <w:spacing w:line="276" w:lineRule="auto"/>
        <w:ind w:firstLine="720"/>
      </w:pPr>
      <w:r>
        <w:t>Interestingly, different emotions have a different frequency.</w:t>
      </w:r>
    </w:p>
    <w:p w14:paraId="2F165099" w14:textId="77777777" w:rsidR="00543826" w:rsidRDefault="00543826" w:rsidP="00543826">
      <w:pPr>
        <w:spacing w:line="276" w:lineRule="auto"/>
        <w:ind w:firstLine="720"/>
      </w:pPr>
    </w:p>
    <w:p w14:paraId="63397079" w14:textId="06BB1C43" w:rsidR="004F0F4D" w:rsidRDefault="00543826" w:rsidP="00543826">
      <w:pPr>
        <w:spacing w:line="276" w:lineRule="auto"/>
        <w:ind w:firstLine="720"/>
      </w:pPr>
      <w:r>
        <w:t>W</w:t>
      </w:r>
      <w:r w:rsidR="004F0F4D">
        <w:t xml:space="preserve">hich means our bodies are not emitting a static vibration like a chair or a table does. We are emitting a changeable vibration. It shifts </w:t>
      </w:r>
      <w:r w:rsidR="006F158C">
        <w:t>consistently</w:t>
      </w:r>
      <w:r w:rsidR="004F0F4D">
        <w:t xml:space="preserve"> according to what we are thinking, feeling </w:t>
      </w:r>
      <w:r w:rsidR="00DB18C4">
        <w:t>and</w:t>
      </w:r>
      <w:r w:rsidR="004F0F4D">
        <w:t xml:space="preserve"> doing.</w:t>
      </w:r>
    </w:p>
    <w:p w14:paraId="73C165DE" w14:textId="77777777" w:rsidR="004F0F4D" w:rsidRDefault="004F0F4D" w:rsidP="00543826">
      <w:pPr>
        <w:spacing w:line="276" w:lineRule="auto"/>
        <w:ind w:firstLine="720"/>
      </w:pPr>
    </w:p>
    <w:p w14:paraId="061ED34E" w14:textId="02EC22B9" w:rsidR="00543826" w:rsidRDefault="004F0F4D" w:rsidP="00543826">
      <w:pPr>
        <w:spacing w:line="276" w:lineRule="auto"/>
        <w:ind w:firstLine="720"/>
      </w:pPr>
      <w:r>
        <w:t>W</w:t>
      </w:r>
      <w:r w:rsidR="00543826">
        <w:t xml:space="preserve">e have a new thought, bam, </w:t>
      </w:r>
      <w:r>
        <w:t xml:space="preserve">we </w:t>
      </w:r>
      <w:r w:rsidR="00543826">
        <w:t>send out a new frequency. We feel a new feeling, it either raises or lowers our current frequency.</w:t>
      </w:r>
    </w:p>
    <w:p w14:paraId="679D0304" w14:textId="77777777" w:rsidR="00543826" w:rsidRDefault="00543826" w:rsidP="00543826">
      <w:pPr>
        <w:spacing w:line="276" w:lineRule="auto"/>
        <w:ind w:firstLine="720"/>
      </w:pPr>
    </w:p>
    <w:p w14:paraId="0D89ACB0" w14:textId="503BFFD1" w:rsidR="00543826" w:rsidRDefault="00543826" w:rsidP="00543826">
      <w:pPr>
        <w:spacing w:line="276" w:lineRule="auto"/>
        <w:ind w:firstLine="720"/>
      </w:pPr>
      <w:r>
        <w:t xml:space="preserve">There are many studies which have measured different emotions. </w:t>
      </w:r>
      <w:r w:rsidR="006F158C">
        <w:t>Everyone</w:t>
      </w:r>
      <w:r>
        <w:t xml:space="preserve"> shows that positive emotions are high frequency, and negative emotions are low frequency.</w:t>
      </w:r>
    </w:p>
    <w:p w14:paraId="40B6D1BC" w14:textId="77777777" w:rsidR="0053270F" w:rsidRDefault="0053270F" w:rsidP="00543826">
      <w:pPr>
        <w:spacing w:line="276" w:lineRule="auto"/>
        <w:ind w:firstLine="720"/>
      </w:pPr>
    </w:p>
    <w:p w14:paraId="2202870A" w14:textId="2F70F5E3" w:rsidR="004F0F4D" w:rsidRDefault="006F158C" w:rsidP="004F0F4D">
      <w:pPr>
        <w:spacing w:line="276" w:lineRule="auto"/>
        <w:ind w:firstLine="720"/>
      </w:pPr>
      <w:r w:rsidRPr="007F1FF5">
        <w:t>So,</w:t>
      </w:r>
      <w:r w:rsidR="004F0F4D" w:rsidRPr="007F1FF5">
        <w:t xml:space="preserve"> when I'm feeling sad, low emotions, my frequency goes down</w:t>
      </w:r>
      <w:r w:rsidR="004F0F4D">
        <w:t xml:space="preserve">. When I’m feeling happy, </w:t>
      </w:r>
      <w:proofErr w:type="gramStart"/>
      <w:r w:rsidR="004F0F4D">
        <w:t>my</w:t>
      </w:r>
      <w:proofErr w:type="gramEnd"/>
      <w:r w:rsidR="004F0F4D">
        <w:t xml:space="preserve"> frequency I emit goes up.</w:t>
      </w:r>
    </w:p>
    <w:p w14:paraId="421B07AE" w14:textId="77777777" w:rsidR="004F0F4D" w:rsidRDefault="004F0F4D" w:rsidP="00543826">
      <w:pPr>
        <w:spacing w:line="276" w:lineRule="auto"/>
        <w:ind w:firstLine="720"/>
      </w:pPr>
    </w:p>
    <w:p w14:paraId="486F0378" w14:textId="7FBCF503" w:rsidR="0053270F" w:rsidRDefault="0053270F" w:rsidP="0053270F">
      <w:pPr>
        <w:spacing w:line="276" w:lineRule="auto"/>
      </w:pPr>
      <w:r>
        <w:rPr>
          <w:noProof/>
        </w:rPr>
        <w:lastRenderedPageBreak/>
        <w:drawing>
          <wp:inline distT="0" distB="0" distL="0" distR="0" wp14:anchorId="0F107738" wp14:editId="0FCE9288">
            <wp:extent cx="4069080" cy="3116580"/>
            <wp:effectExtent l="0" t="0" r="7620" b="7620"/>
            <wp:docPr id="1718841250" name="Picture 1" descr="A chart of emotional sca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41250" name="Picture 1" descr="A chart of emotional scal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4069080" cy="3116580"/>
                    </a:xfrm>
                    <a:prstGeom prst="rect">
                      <a:avLst/>
                    </a:prstGeom>
                  </pic:spPr>
                </pic:pic>
              </a:graphicData>
            </a:graphic>
          </wp:inline>
        </w:drawing>
      </w:r>
    </w:p>
    <w:p w14:paraId="09CFC036" w14:textId="77777777" w:rsidR="00543826" w:rsidRDefault="00543826" w:rsidP="00543826">
      <w:pPr>
        <w:spacing w:line="276" w:lineRule="auto"/>
        <w:ind w:firstLine="720"/>
      </w:pPr>
    </w:p>
    <w:p w14:paraId="4DA59EB7" w14:textId="648FFE4D" w:rsidR="004F0F4D" w:rsidRDefault="004F0F4D" w:rsidP="004F0F4D">
      <w:pPr>
        <w:spacing w:line="276" w:lineRule="auto"/>
        <w:ind w:firstLine="720"/>
      </w:pPr>
      <w:r>
        <w:t xml:space="preserve">As I said earlier, money has a frequency. It vibrates too. </w:t>
      </w:r>
    </w:p>
    <w:p w14:paraId="583A17A1" w14:textId="77777777" w:rsidR="004F0F4D" w:rsidRDefault="004F0F4D" w:rsidP="004F0F4D">
      <w:pPr>
        <w:spacing w:line="276" w:lineRule="auto"/>
        <w:ind w:firstLine="720"/>
      </w:pPr>
    </w:p>
    <w:p w14:paraId="0DEC5EC5" w14:textId="54C81182" w:rsidR="004F0F4D" w:rsidRDefault="004F0F4D" w:rsidP="004F0F4D">
      <w:pPr>
        <w:spacing w:line="276" w:lineRule="auto"/>
        <w:ind w:firstLine="720"/>
      </w:pPr>
      <w:r>
        <w:t xml:space="preserve">Whether you are talking about physical bank notes or coins (which are vibrating as they are physically made of </w:t>
      </w:r>
      <w:proofErr w:type="gramStart"/>
      <w:r>
        <w:t>sub atomic</w:t>
      </w:r>
      <w:proofErr w:type="gramEnd"/>
      <w:r>
        <w:t xml:space="preserve"> particles moving around to form a solid piece of paper you can hold), or a digital currency that is sub atomic particles vibrating to create a digit on a screen. No matter what type of money you are talking about, it will have a frequency.</w:t>
      </w:r>
    </w:p>
    <w:p w14:paraId="378D1228" w14:textId="77777777" w:rsidR="004F0F4D" w:rsidRDefault="004F0F4D" w:rsidP="004F0F4D">
      <w:pPr>
        <w:spacing w:line="276" w:lineRule="auto"/>
        <w:ind w:firstLine="720"/>
      </w:pPr>
    </w:p>
    <w:p w14:paraId="7091D6DA" w14:textId="7A743B1D" w:rsidR="004F0F4D" w:rsidRDefault="00E90231" w:rsidP="004F0F4D">
      <w:pPr>
        <w:spacing w:line="276" w:lineRule="auto"/>
        <w:ind w:firstLine="720"/>
      </w:pPr>
      <w:r>
        <w:t>So,</w:t>
      </w:r>
      <w:r w:rsidR="004F0F4D">
        <w:t xml:space="preserve"> what is the frequency of money?</w:t>
      </w:r>
    </w:p>
    <w:p w14:paraId="0472B400" w14:textId="77777777" w:rsidR="004F0F4D" w:rsidRDefault="004F0F4D" w:rsidP="004F0F4D">
      <w:pPr>
        <w:spacing w:line="276" w:lineRule="auto"/>
        <w:ind w:firstLine="720"/>
      </w:pPr>
    </w:p>
    <w:p w14:paraId="49BD3AF1" w14:textId="7B29C87E" w:rsidR="004F0F4D" w:rsidRDefault="004F0F4D" w:rsidP="004F0F4D">
      <w:pPr>
        <w:spacing w:line="276" w:lineRule="auto"/>
        <w:ind w:firstLine="720"/>
      </w:pPr>
      <w:r>
        <w:t>That’s a long</w:t>
      </w:r>
      <w:r w:rsidR="0004668E">
        <w:t xml:space="preserve"> answer (and a book on </w:t>
      </w:r>
      <w:r w:rsidR="00E90231">
        <w:t>its</w:t>
      </w:r>
      <w:r w:rsidR="0004668E">
        <w:t xml:space="preserve"> own!) but for the purposes of us attracting, earning and having more of it, it’s one of the highest vibrations. Right up there.</w:t>
      </w:r>
    </w:p>
    <w:p w14:paraId="7EFF1122" w14:textId="65C6BD67" w:rsidR="0046152C" w:rsidRPr="007F1FF5" w:rsidRDefault="0046152C" w:rsidP="00DD12AE">
      <w:pPr>
        <w:spacing w:line="276" w:lineRule="auto"/>
        <w:ind w:firstLine="720"/>
      </w:pPr>
    </w:p>
    <w:p w14:paraId="643003CE" w14:textId="51EA1E7F" w:rsidR="0004668E" w:rsidRDefault="0004668E" w:rsidP="00DD12AE">
      <w:pPr>
        <w:spacing w:line="276" w:lineRule="auto"/>
        <w:ind w:firstLine="720"/>
      </w:pPr>
      <w:r>
        <w:lastRenderedPageBreak/>
        <w:t xml:space="preserve">The Money Zone is right up the top in terms of frequency. Which means you need </w:t>
      </w:r>
      <w:r w:rsidR="002D0397">
        <w:t>your frequency</w:t>
      </w:r>
      <w:r>
        <w:t xml:space="preserve"> to be right up the top.</w:t>
      </w:r>
    </w:p>
    <w:p w14:paraId="541065AD" w14:textId="77777777" w:rsidR="0004668E" w:rsidRDefault="0004668E" w:rsidP="00DD12AE">
      <w:pPr>
        <w:spacing w:line="276" w:lineRule="auto"/>
        <w:ind w:firstLine="720"/>
      </w:pPr>
    </w:p>
    <w:p w14:paraId="0CB61677" w14:textId="4D74C0AE" w:rsidR="0004668E" w:rsidRDefault="0004668E" w:rsidP="00DD12AE">
      <w:pPr>
        <w:spacing w:line="276" w:lineRule="auto"/>
        <w:ind w:firstLine="720"/>
      </w:pPr>
      <w:r>
        <w:t xml:space="preserve">If you want more money but you’re </w:t>
      </w:r>
      <w:r w:rsidR="0046152C" w:rsidRPr="007F1FF5">
        <w:t>feeling sad and crappy</w:t>
      </w:r>
      <w:r>
        <w:t xml:space="preserve">, </w:t>
      </w:r>
      <w:r w:rsidR="0046152C" w:rsidRPr="007F1FF5">
        <w:t>you're not on the same frequency</w:t>
      </w:r>
      <w:r>
        <w:t xml:space="preserve"> as money</w:t>
      </w:r>
      <w:r w:rsidR="0046152C" w:rsidRPr="007F1FF5">
        <w:t>.</w:t>
      </w:r>
      <w:r>
        <w:t xml:space="preserve"> You are </w:t>
      </w:r>
      <w:r w:rsidRPr="0004668E">
        <w:rPr>
          <w:i/>
          <w:iCs/>
        </w:rPr>
        <w:t>not</w:t>
      </w:r>
      <w:r>
        <w:t xml:space="preserve"> in The Zone.</w:t>
      </w:r>
    </w:p>
    <w:p w14:paraId="52B2A7C2" w14:textId="77777777" w:rsidR="0004668E" w:rsidRDefault="0004668E" w:rsidP="00DD12AE">
      <w:pPr>
        <w:spacing w:line="276" w:lineRule="auto"/>
        <w:ind w:firstLine="720"/>
      </w:pPr>
    </w:p>
    <w:p w14:paraId="1A41415C" w14:textId="4088946B" w:rsidR="0046152C" w:rsidRPr="007F1FF5" w:rsidRDefault="0004668E" w:rsidP="00DD12AE">
      <w:pPr>
        <w:spacing w:line="276" w:lineRule="auto"/>
        <w:ind w:firstLine="720"/>
      </w:pPr>
      <w:r>
        <w:t xml:space="preserve">If you’re feeling peaceful, joyous, happy, you are matching The Money Zone. </w:t>
      </w:r>
      <w:r w:rsidRPr="0004668E">
        <w:rPr>
          <w:b/>
          <w:bCs/>
        </w:rPr>
        <w:t>You are in The Zone.</w:t>
      </w:r>
    </w:p>
    <w:p w14:paraId="54753193" w14:textId="77777777" w:rsidR="0046152C" w:rsidRDefault="0046152C" w:rsidP="00DD12AE">
      <w:pPr>
        <w:spacing w:line="276" w:lineRule="auto"/>
        <w:ind w:firstLine="720"/>
      </w:pPr>
    </w:p>
    <w:p w14:paraId="7BB46CBE" w14:textId="146C729E" w:rsidR="0004668E" w:rsidRDefault="0004668E" w:rsidP="0004668E">
      <w:pPr>
        <w:pStyle w:val="Heading3"/>
      </w:pPr>
      <w:r>
        <w:t xml:space="preserve">A Few </w:t>
      </w:r>
      <w:proofErr w:type="gramStart"/>
      <w:r w:rsidR="00F428E7">
        <w:t>Super Duper</w:t>
      </w:r>
      <w:proofErr w:type="gramEnd"/>
      <w:r w:rsidR="00F428E7">
        <w:t xml:space="preserve"> Important</w:t>
      </w:r>
      <w:r w:rsidR="006D31AC">
        <w:t xml:space="preserve"> </w:t>
      </w:r>
      <w:r>
        <w:t>Notes</w:t>
      </w:r>
    </w:p>
    <w:p w14:paraId="681C4C21" w14:textId="77777777" w:rsidR="0004668E" w:rsidRDefault="0004668E" w:rsidP="0004668E">
      <w:pPr>
        <w:spacing w:line="276" w:lineRule="auto"/>
      </w:pPr>
    </w:p>
    <w:p w14:paraId="5035286C" w14:textId="77777777" w:rsidR="0004668E" w:rsidRPr="004F0C9A" w:rsidRDefault="0004668E" w:rsidP="00DD12AE">
      <w:pPr>
        <w:spacing w:line="276" w:lineRule="auto"/>
        <w:ind w:firstLine="720"/>
        <w:rPr>
          <w:b/>
          <w:bCs/>
        </w:rPr>
      </w:pPr>
      <w:r w:rsidRPr="004F0C9A">
        <w:rPr>
          <w:b/>
          <w:bCs/>
        </w:rPr>
        <w:t xml:space="preserve">This isn’t a meditate-your-way-to-a-lump-of-cash-falling-in-your-lap kind of method. </w:t>
      </w:r>
    </w:p>
    <w:p w14:paraId="55168D7C" w14:textId="77777777" w:rsidR="0004668E" w:rsidRDefault="0004668E" w:rsidP="00DD12AE">
      <w:pPr>
        <w:spacing w:line="276" w:lineRule="auto"/>
        <w:ind w:firstLine="720"/>
      </w:pPr>
    </w:p>
    <w:p w14:paraId="144D4CD0" w14:textId="456AE765" w:rsidR="0004668E" w:rsidRDefault="00E90231" w:rsidP="00DD12AE">
      <w:pPr>
        <w:spacing w:line="276" w:lineRule="auto"/>
        <w:ind w:firstLine="720"/>
      </w:pPr>
      <w:r>
        <w:t>Yes,</w:t>
      </w:r>
      <w:r w:rsidR="0004668E">
        <w:t xml:space="preserve"> </w:t>
      </w:r>
      <w:r w:rsidR="004F0C9A">
        <w:t>having that happen IS</w:t>
      </w:r>
      <w:r w:rsidR="0004668E">
        <w:t xml:space="preserve"> more likely the more in The Zone you are. But that isn’t what I’m teaching here. </w:t>
      </w:r>
    </w:p>
    <w:p w14:paraId="326685FF" w14:textId="77777777" w:rsidR="0004668E" w:rsidRDefault="0004668E" w:rsidP="00DD12AE">
      <w:pPr>
        <w:spacing w:line="276" w:lineRule="auto"/>
        <w:ind w:firstLine="720"/>
      </w:pPr>
    </w:p>
    <w:p w14:paraId="0D1D699E" w14:textId="73DDD708" w:rsidR="0004668E" w:rsidRDefault="004F0C9A" w:rsidP="00DD12AE">
      <w:pPr>
        <w:spacing w:line="276" w:lineRule="auto"/>
        <w:ind w:firstLine="720"/>
      </w:pPr>
      <w:r>
        <w:t>There are</w:t>
      </w:r>
      <w:r w:rsidR="0004668E">
        <w:t xml:space="preserve"> specific steps we are going to take </w:t>
      </w:r>
      <w:proofErr w:type="gramStart"/>
      <w:r w:rsidR="0004668E">
        <w:t>later on</w:t>
      </w:r>
      <w:proofErr w:type="gramEnd"/>
      <w:r w:rsidR="0004668E">
        <w:t xml:space="preserve"> in the book to release resistance that’s holding you back and raise your vibration… then you’re going to go do the actions. </w:t>
      </w:r>
    </w:p>
    <w:p w14:paraId="39E255C9" w14:textId="77777777" w:rsidR="0004668E" w:rsidRDefault="0004668E" w:rsidP="00DD12AE">
      <w:pPr>
        <w:spacing w:line="276" w:lineRule="auto"/>
        <w:ind w:firstLine="720"/>
      </w:pPr>
    </w:p>
    <w:p w14:paraId="58BD400D" w14:textId="6892208B" w:rsidR="0004668E" w:rsidRDefault="0004668E" w:rsidP="00DD12AE">
      <w:pPr>
        <w:spacing w:line="276" w:lineRule="auto"/>
        <w:ind w:firstLine="720"/>
      </w:pPr>
      <w:r>
        <w:t xml:space="preserve">The difference is whatever your actions are (ask for a raise, start that business, create that sales campaign) are a million times </w:t>
      </w:r>
      <w:r w:rsidRPr="008032E6">
        <w:rPr>
          <w:i/>
          <w:iCs/>
        </w:rPr>
        <w:t>easier and more aligned</w:t>
      </w:r>
      <w:r>
        <w:t xml:space="preserve"> when your vibration matches that which you want.</w:t>
      </w:r>
      <w:r w:rsidR="008032E6">
        <w:t xml:space="preserve"> Which means the results you want become far more likely.</w:t>
      </w:r>
    </w:p>
    <w:p w14:paraId="579290B7" w14:textId="77777777" w:rsidR="008032E6" w:rsidRDefault="008032E6" w:rsidP="00DD12AE">
      <w:pPr>
        <w:spacing w:line="276" w:lineRule="auto"/>
        <w:ind w:firstLine="720"/>
      </w:pPr>
    </w:p>
    <w:p w14:paraId="067617CB" w14:textId="41986212" w:rsidR="008032E6" w:rsidRDefault="008032E6" w:rsidP="00DD12AE">
      <w:pPr>
        <w:spacing w:line="276" w:lineRule="auto"/>
        <w:ind w:firstLine="720"/>
      </w:pPr>
      <w:r>
        <w:t>You can</w:t>
      </w:r>
      <w:r w:rsidR="00E90231">
        <w:t xml:space="preserve"> ignore</w:t>
      </w:r>
      <w:r>
        <w:t xml:space="preserve"> this and just force results. But it’s hard.</w:t>
      </w:r>
    </w:p>
    <w:p w14:paraId="4DB02FFD" w14:textId="77777777" w:rsidR="008032E6" w:rsidRDefault="008032E6" w:rsidP="00DD12AE">
      <w:pPr>
        <w:spacing w:line="276" w:lineRule="auto"/>
        <w:ind w:firstLine="720"/>
      </w:pPr>
    </w:p>
    <w:p w14:paraId="5D3BEE86" w14:textId="21FDDDE5" w:rsidR="008032E6" w:rsidRDefault="008032E6" w:rsidP="00DD12AE">
      <w:pPr>
        <w:spacing w:line="276" w:lineRule="auto"/>
        <w:ind w:firstLine="720"/>
      </w:pPr>
      <w:r>
        <w:lastRenderedPageBreak/>
        <w:t>Bottom line is you can do this, or not do it. It’s up to you. But doing it means you’re FAR more likely to succeed in what you’re up to. I know which I choose.</w:t>
      </w:r>
    </w:p>
    <w:p w14:paraId="4A1FB9C4" w14:textId="77777777" w:rsidR="0004668E" w:rsidRDefault="0004668E" w:rsidP="00DD12AE">
      <w:pPr>
        <w:spacing w:line="276" w:lineRule="auto"/>
        <w:ind w:firstLine="720"/>
      </w:pPr>
    </w:p>
    <w:p w14:paraId="2EFBB55C" w14:textId="6CA3274B" w:rsidR="0046152C" w:rsidRPr="004F0C9A" w:rsidRDefault="0004668E" w:rsidP="00DD12AE">
      <w:pPr>
        <w:spacing w:line="276" w:lineRule="auto"/>
        <w:ind w:firstLine="720"/>
        <w:rPr>
          <w:b/>
          <w:bCs/>
        </w:rPr>
      </w:pPr>
      <w:r w:rsidRPr="004F0C9A">
        <w:rPr>
          <w:b/>
          <w:bCs/>
        </w:rPr>
        <w:t>Y</w:t>
      </w:r>
      <w:r w:rsidR="0046152C" w:rsidRPr="004F0C9A">
        <w:rPr>
          <w:b/>
          <w:bCs/>
        </w:rPr>
        <w:t xml:space="preserve">our frequency changes depending on </w:t>
      </w:r>
      <w:r w:rsidR="004F0C9A">
        <w:rPr>
          <w:b/>
          <w:bCs/>
        </w:rPr>
        <w:t>what you are thinking about as well as your emotions AND what’s already in your energy field</w:t>
      </w:r>
      <w:r w:rsidR="0046152C" w:rsidRPr="004F0C9A">
        <w:rPr>
          <w:b/>
          <w:bCs/>
        </w:rPr>
        <w:t>.</w:t>
      </w:r>
    </w:p>
    <w:p w14:paraId="096965EA" w14:textId="77777777" w:rsidR="0046152C" w:rsidRPr="007F1FF5" w:rsidRDefault="0046152C" w:rsidP="00DD12AE">
      <w:pPr>
        <w:spacing w:line="276" w:lineRule="auto"/>
        <w:ind w:firstLine="720"/>
      </w:pPr>
    </w:p>
    <w:p w14:paraId="7A871184" w14:textId="551F07B4" w:rsidR="00AA7E7A" w:rsidRDefault="00AA7E7A" w:rsidP="00DD12AE">
      <w:pPr>
        <w:spacing w:line="276" w:lineRule="auto"/>
        <w:ind w:firstLine="720"/>
      </w:pPr>
      <w:r>
        <w:t>H</w:t>
      </w:r>
      <w:r w:rsidR="0046152C" w:rsidRPr="007F1FF5">
        <w:t xml:space="preserve">ow you feel about particular topics, different things you're thinking about, </w:t>
      </w:r>
      <w:r>
        <w:t xml:space="preserve">your emotions, your physical movements </w:t>
      </w:r>
      <w:r w:rsidR="00DB18C4">
        <w:t>and</w:t>
      </w:r>
      <w:r>
        <w:t xml:space="preserve"> actions, your words, how you’re saying them… all of these are vibrations. They all emit from your body in various forms </w:t>
      </w:r>
      <w:r w:rsidR="00DB18C4">
        <w:t>and</w:t>
      </w:r>
      <w:r>
        <w:t xml:space="preserve"> frequencies and come into the air around you. We will deal with how to release vibrations that don’t match what you want, but the first thing is to be aware of how continually you are emitting vibration. It’s part of being alive! Aligning this is a continual thing you will do forevermore. It’s not a </w:t>
      </w:r>
      <w:r w:rsidR="006974EB">
        <w:t>one-time</w:t>
      </w:r>
      <w:r>
        <w:t xml:space="preserve"> process. </w:t>
      </w:r>
    </w:p>
    <w:p w14:paraId="1FA3D614" w14:textId="77777777" w:rsidR="0046152C" w:rsidRDefault="0046152C" w:rsidP="00AA7E7A">
      <w:pPr>
        <w:spacing w:line="276" w:lineRule="auto"/>
      </w:pPr>
    </w:p>
    <w:p w14:paraId="649138F0" w14:textId="7433A8C7" w:rsidR="004F0C9A" w:rsidRPr="004F0C9A" w:rsidRDefault="004F0C9A" w:rsidP="00DD12AE">
      <w:pPr>
        <w:spacing w:line="276" w:lineRule="auto"/>
        <w:ind w:firstLine="720"/>
        <w:rPr>
          <w:b/>
          <w:bCs/>
        </w:rPr>
      </w:pPr>
      <w:r w:rsidRPr="004F0C9A">
        <w:rPr>
          <w:b/>
          <w:bCs/>
        </w:rPr>
        <w:t xml:space="preserve">Your energy field is what people call </w:t>
      </w:r>
      <w:r>
        <w:rPr>
          <w:b/>
          <w:bCs/>
        </w:rPr>
        <w:t>“</w:t>
      </w:r>
      <w:r w:rsidRPr="004F0C9A">
        <w:rPr>
          <w:b/>
          <w:bCs/>
        </w:rPr>
        <w:t>your aura</w:t>
      </w:r>
      <w:r>
        <w:rPr>
          <w:b/>
          <w:bCs/>
        </w:rPr>
        <w:t>”</w:t>
      </w:r>
      <w:r w:rsidRPr="004F0C9A">
        <w:rPr>
          <w:b/>
          <w:bCs/>
        </w:rPr>
        <w:t>.</w:t>
      </w:r>
    </w:p>
    <w:p w14:paraId="3448A85F" w14:textId="77777777" w:rsidR="004F0C9A" w:rsidRPr="007F1FF5" w:rsidRDefault="004F0C9A" w:rsidP="00DD12AE">
      <w:pPr>
        <w:spacing w:line="276" w:lineRule="auto"/>
        <w:ind w:firstLine="720"/>
      </w:pPr>
    </w:p>
    <w:p w14:paraId="4E7B5599" w14:textId="77777777" w:rsidR="00AA7E7A" w:rsidRDefault="0046152C" w:rsidP="00DD12AE">
      <w:pPr>
        <w:spacing w:line="276" w:lineRule="auto"/>
        <w:ind w:firstLine="720"/>
      </w:pPr>
      <w:r w:rsidRPr="007F1FF5">
        <w:t xml:space="preserve">You can refer to it as an aura, but you could also just refer to it as your energy field. </w:t>
      </w:r>
    </w:p>
    <w:p w14:paraId="5DDB4D4D" w14:textId="77777777" w:rsidR="00AA7E7A" w:rsidRDefault="00AA7E7A" w:rsidP="00DD12AE">
      <w:pPr>
        <w:spacing w:line="276" w:lineRule="auto"/>
        <w:ind w:firstLine="720"/>
      </w:pPr>
    </w:p>
    <w:p w14:paraId="21713ED1" w14:textId="77777777" w:rsidR="00AA7E7A" w:rsidRDefault="0046152C" w:rsidP="00DD12AE">
      <w:pPr>
        <w:spacing w:line="276" w:lineRule="auto"/>
        <w:ind w:firstLine="720"/>
      </w:pPr>
      <w:r w:rsidRPr="007F1FF5">
        <w:t xml:space="preserve">It's just the space around your body that is giving off vibration. That's where you could measure your energy around your body. </w:t>
      </w:r>
    </w:p>
    <w:p w14:paraId="25DD4E2C" w14:textId="77777777" w:rsidR="00AA7E7A" w:rsidRDefault="00AA7E7A" w:rsidP="00DD12AE">
      <w:pPr>
        <w:spacing w:line="276" w:lineRule="auto"/>
        <w:ind w:firstLine="720"/>
      </w:pPr>
    </w:p>
    <w:p w14:paraId="60C52EAE" w14:textId="54BC4620" w:rsidR="0094335E" w:rsidRDefault="0046152C" w:rsidP="00DD12AE">
      <w:pPr>
        <w:spacing w:line="276" w:lineRule="auto"/>
        <w:ind w:firstLine="720"/>
      </w:pPr>
      <w:r w:rsidRPr="007F1FF5">
        <w:t xml:space="preserve">To </w:t>
      </w:r>
      <w:r w:rsidR="00AA7E7A">
        <w:t>g</w:t>
      </w:r>
      <w:r w:rsidRPr="007F1FF5">
        <w:t xml:space="preserve">ive you a practical example that </w:t>
      </w:r>
      <w:r w:rsidR="00AA7E7A">
        <w:t>you may</w:t>
      </w:r>
      <w:r w:rsidRPr="007F1FF5">
        <w:t xml:space="preserve"> have experienced is </w:t>
      </w:r>
      <w:r w:rsidR="006974EB" w:rsidRPr="007F1FF5">
        <w:t>to imagine</w:t>
      </w:r>
      <w:r w:rsidRPr="007F1FF5">
        <w:t xml:space="preserve"> an angry person walking into a room. You usually know they've walked in before you've heard or seen them. </w:t>
      </w:r>
      <w:r w:rsidR="00AA7E7A">
        <w:t xml:space="preserve">You’re happily sitting there chatting or working. Then they enter the room and the whole atmosphere changes. </w:t>
      </w:r>
    </w:p>
    <w:p w14:paraId="23D6A578" w14:textId="77777777" w:rsidR="0094335E" w:rsidRDefault="0094335E" w:rsidP="00DD12AE">
      <w:pPr>
        <w:spacing w:line="276" w:lineRule="auto"/>
        <w:ind w:firstLine="720"/>
      </w:pPr>
    </w:p>
    <w:p w14:paraId="17CE2893" w14:textId="079CC24C" w:rsidR="00AA7E7A" w:rsidRDefault="00AA7E7A" w:rsidP="00DD12AE">
      <w:pPr>
        <w:spacing w:line="276" w:lineRule="auto"/>
        <w:ind w:firstLine="720"/>
      </w:pPr>
      <w:r>
        <w:t>You can feel it.</w:t>
      </w:r>
    </w:p>
    <w:p w14:paraId="29112107" w14:textId="77777777" w:rsidR="00AA7E7A" w:rsidRDefault="00AA7E7A" w:rsidP="00DD12AE">
      <w:pPr>
        <w:spacing w:line="276" w:lineRule="auto"/>
        <w:ind w:firstLine="720"/>
      </w:pPr>
    </w:p>
    <w:p w14:paraId="1E4F4136" w14:textId="77777777" w:rsidR="00AA7E7A" w:rsidRDefault="00AA7E7A" w:rsidP="00DD12AE">
      <w:pPr>
        <w:spacing w:line="276" w:lineRule="auto"/>
        <w:ind w:firstLine="720"/>
      </w:pPr>
      <w:r>
        <w:t>It's l</w:t>
      </w:r>
      <w:r w:rsidR="0046152C" w:rsidRPr="007F1FF5">
        <w:t>ike the whole vibe of the room changes.</w:t>
      </w:r>
      <w:r>
        <w:t xml:space="preserve"> </w:t>
      </w:r>
    </w:p>
    <w:p w14:paraId="59F0C49C" w14:textId="77777777" w:rsidR="00AA7E7A" w:rsidRDefault="00AA7E7A" w:rsidP="00DD12AE">
      <w:pPr>
        <w:spacing w:line="276" w:lineRule="auto"/>
        <w:ind w:firstLine="720"/>
      </w:pPr>
    </w:p>
    <w:p w14:paraId="59445B5B" w14:textId="12F3C013" w:rsidR="0094335E" w:rsidRDefault="00AA7E7A" w:rsidP="0094335E">
      <w:pPr>
        <w:spacing w:line="276" w:lineRule="auto"/>
        <w:ind w:firstLine="720"/>
      </w:pPr>
      <w:r>
        <w:t xml:space="preserve">Why is that? It’s the frequency their physical body emits when they’re angry. That vibration </w:t>
      </w:r>
      <w:r w:rsidR="0094335E">
        <w:t xml:space="preserve">oscillates and jiggles out of the particles their body is made up of and into the air around them. The air particles around them jiggle around and bump into each other. Whomp </w:t>
      </w:r>
      <w:proofErr w:type="spellStart"/>
      <w:r w:rsidR="0094335E">
        <w:t>whomp</w:t>
      </w:r>
      <w:proofErr w:type="spellEnd"/>
      <w:r w:rsidR="0094335E">
        <w:t xml:space="preserve"> </w:t>
      </w:r>
      <w:proofErr w:type="spellStart"/>
      <w:r w:rsidR="0094335E">
        <w:t>whomp</w:t>
      </w:r>
      <w:proofErr w:type="spellEnd"/>
      <w:r w:rsidR="0094335E">
        <w:t xml:space="preserve"> they jiggle and bump their way like dominos all the way over to you. The air particles near you then bump into your vibration around you, which reverberates with the new frequency and feeds back to your brain as a new emotion you can feel around you.</w:t>
      </w:r>
    </w:p>
    <w:p w14:paraId="6D49C9CD" w14:textId="77777777" w:rsidR="0094335E" w:rsidRDefault="0094335E" w:rsidP="0094335E">
      <w:pPr>
        <w:spacing w:line="276" w:lineRule="auto"/>
        <w:ind w:firstLine="720"/>
      </w:pPr>
    </w:p>
    <w:p w14:paraId="33C10938" w14:textId="7FD2AAD7" w:rsidR="0094335E" w:rsidRDefault="0094335E" w:rsidP="0094335E">
      <w:pPr>
        <w:spacing w:line="276" w:lineRule="auto"/>
        <w:ind w:firstLine="720"/>
      </w:pPr>
      <w:r>
        <w:t>Hence… you FEEL their emotion before you see them, or even visually notice the fact they are angry.</w:t>
      </w:r>
    </w:p>
    <w:p w14:paraId="4180DCD3" w14:textId="77777777" w:rsidR="00AA7E7A" w:rsidRDefault="00AA7E7A" w:rsidP="00DD12AE">
      <w:pPr>
        <w:spacing w:line="276" w:lineRule="auto"/>
        <w:ind w:firstLine="720"/>
      </w:pPr>
    </w:p>
    <w:p w14:paraId="08189DDD" w14:textId="30380619" w:rsidR="004F0C9A" w:rsidRDefault="0046152C" w:rsidP="0094335E">
      <w:pPr>
        <w:spacing w:line="276" w:lineRule="auto"/>
        <w:ind w:firstLine="720"/>
      </w:pPr>
      <w:r w:rsidRPr="007F1FF5">
        <w:t xml:space="preserve">You're sitting there quite happy sending out lovely little vibrations into your energy field doing </w:t>
      </w:r>
      <w:r w:rsidR="0094335E">
        <w:t>whatever you’re doing</w:t>
      </w:r>
      <w:r w:rsidRPr="007F1FF5">
        <w:t>. It's lovely, lovely, lovely. Suddenly they walk in and</w:t>
      </w:r>
      <w:r w:rsidR="0094335E">
        <w:t xml:space="preserve"> literally like they’re smacking you about the head from the doorway.</w:t>
      </w:r>
    </w:p>
    <w:p w14:paraId="6F8D597A" w14:textId="77777777" w:rsidR="004F0C9A" w:rsidRDefault="004F0C9A" w:rsidP="00DD12AE">
      <w:pPr>
        <w:spacing w:line="276" w:lineRule="auto"/>
        <w:ind w:firstLine="720"/>
      </w:pPr>
    </w:p>
    <w:p w14:paraId="321F8E62" w14:textId="77777777" w:rsidR="004F0C9A" w:rsidRPr="004F0C9A" w:rsidRDefault="004F0C9A" w:rsidP="00DD12AE">
      <w:pPr>
        <w:spacing w:line="276" w:lineRule="auto"/>
        <w:ind w:firstLine="720"/>
        <w:rPr>
          <w:b/>
          <w:bCs/>
        </w:rPr>
      </w:pPr>
      <w:r w:rsidRPr="004F0C9A">
        <w:rPr>
          <w:b/>
          <w:bCs/>
        </w:rPr>
        <w:t>T</w:t>
      </w:r>
      <w:r w:rsidR="0046152C" w:rsidRPr="004F0C9A">
        <w:rPr>
          <w:b/>
          <w:bCs/>
        </w:rPr>
        <w:t xml:space="preserve">he air around you </w:t>
      </w:r>
      <w:proofErr w:type="gramStart"/>
      <w:r w:rsidR="0046152C" w:rsidRPr="004F0C9A">
        <w:rPr>
          <w:b/>
          <w:bCs/>
        </w:rPr>
        <w:t>is</w:t>
      </w:r>
      <w:proofErr w:type="gramEnd"/>
      <w:r w:rsidR="0046152C" w:rsidRPr="004F0C9A">
        <w:rPr>
          <w:b/>
          <w:bCs/>
        </w:rPr>
        <w:t xml:space="preserve"> like soup. </w:t>
      </w:r>
    </w:p>
    <w:p w14:paraId="1EC9D500" w14:textId="77777777" w:rsidR="004F0C9A" w:rsidRDefault="004F0C9A" w:rsidP="00DD12AE">
      <w:pPr>
        <w:spacing w:line="276" w:lineRule="auto"/>
        <w:ind w:firstLine="720"/>
      </w:pPr>
    </w:p>
    <w:p w14:paraId="597E6A51" w14:textId="674664C6" w:rsidR="0046152C" w:rsidRPr="007F1FF5" w:rsidRDefault="0046152C" w:rsidP="00DD12AE">
      <w:pPr>
        <w:spacing w:line="276" w:lineRule="auto"/>
        <w:ind w:firstLine="720"/>
      </w:pPr>
      <w:r w:rsidRPr="007F1FF5">
        <w:t xml:space="preserve">It is not </w:t>
      </w:r>
      <w:proofErr w:type="gramStart"/>
      <w:r w:rsidRPr="007F1FF5">
        <w:t>empty</w:t>
      </w:r>
      <w:proofErr w:type="gramEnd"/>
      <w:r w:rsidRPr="007F1FF5">
        <w:t xml:space="preserve"> space between </w:t>
      </w:r>
      <w:r w:rsidR="0094335E">
        <w:t>you and the nearest wall.</w:t>
      </w:r>
    </w:p>
    <w:p w14:paraId="61C17B38" w14:textId="77777777" w:rsidR="0046152C" w:rsidRPr="007F1FF5" w:rsidRDefault="0046152C" w:rsidP="00DD12AE">
      <w:pPr>
        <w:spacing w:line="276" w:lineRule="auto"/>
        <w:ind w:firstLine="720"/>
      </w:pPr>
    </w:p>
    <w:p w14:paraId="422C87E8" w14:textId="77777777" w:rsidR="0094335E" w:rsidRDefault="0094335E" w:rsidP="00DD12AE">
      <w:pPr>
        <w:spacing w:line="276" w:lineRule="auto"/>
        <w:ind w:firstLine="720"/>
      </w:pPr>
      <w:r>
        <w:t xml:space="preserve">The air is </w:t>
      </w:r>
      <w:r w:rsidR="0046152C" w:rsidRPr="007F1FF5">
        <w:t>full of stuff</w:t>
      </w:r>
      <w:r>
        <w:t>…</w:t>
      </w:r>
      <w:r w:rsidR="0046152C" w:rsidRPr="007F1FF5">
        <w:t xml:space="preserve"> gases, molecules, oxygen, nitrogen, carbon dioxide, water</w:t>
      </w:r>
      <w:r>
        <w:t xml:space="preserve"> etc</w:t>
      </w:r>
      <w:r w:rsidR="0046152C" w:rsidRPr="007F1FF5">
        <w:t xml:space="preserve">. </w:t>
      </w:r>
    </w:p>
    <w:p w14:paraId="1CAEE233" w14:textId="77777777" w:rsidR="0094335E" w:rsidRDefault="0094335E" w:rsidP="00DD12AE">
      <w:pPr>
        <w:spacing w:line="276" w:lineRule="auto"/>
        <w:ind w:firstLine="720"/>
      </w:pPr>
    </w:p>
    <w:p w14:paraId="0DE2ABAA" w14:textId="3658183C" w:rsidR="0094335E" w:rsidRDefault="0094335E" w:rsidP="00DD12AE">
      <w:pPr>
        <w:spacing w:line="276" w:lineRule="auto"/>
        <w:ind w:firstLine="720"/>
      </w:pPr>
      <w:r>
        <w:lastRenderedPageBreak/>
        <w:t>I</w:t>
      </w:r>
      <w:r w:rsidR="0046152C" w:rsidRPr="007F1FF5">
        <w:t xml:space="preserve">f you want to know the precise </w:t>
      </w:r>
      <w:r>
        <w:t>makeup of the air, look it up</w:t>
      </w:r>
      <w:r w:rsidR="0046152C" w:rsidRPr="007F1FF5">
        <w:t xml:space="preserve">. </w:t>
      </w:r>
      <w:r>
        <w:t xml:space="preserve">But the overview is it’s full of particles. It’s like an invisible soup of stuff. </w:t>
      </w:r>
    </w:p>
    <w:p w14:paraId="7A65C299" w14:textId="77777777" w:rsidR="0094335E" w:rsidRDefault="0094335E" w:rsidP="00DD12AE">
      <w:pPr>
        <w:spacing w:line="276" w:lineRule="auto"/>
        <w:ind w:firstLine="720"/>
      </w:pPr>
    </w:p>
    <w:p w14:paraId="7B6AEBAA" w14:textId="179ACC31" w:rsidR="0094335E" w:rsidRDefault="0094335E" w:rsidP="00DD12AE">
      <w:pPr>
        <w:spacing w:line="276" w:lineRule="auto"/>
        <w:ind w:firstLine="720"/>
      </w:pPr>
      <w:r>
        <w:t xml:space="preserve">When we move </w:t>
      </w:r>
      <w:r w:rsidR="006974EB">
        <w:t>around,</w:t>
      </w:r>
      <w:r>
        <w:t xml:space="preserve"> we are used to the resistance of the air around us. It’s </w:t>
      </w:r>
      <w:r w:rsidR="0046152C" w:rsidRPr="007F1FF5">
        <w:t>like trudging through water</w:t>
      </w:r>
      <w:r>
        <w:t xml:space="preserve"> to get from one place to another. We just don’t notice it because we are used to it (and most of what the air is made up of is invisible).</w:t>
      </w:r>
    </w:p>
    <w:p w14:paraId="5F9E78C1" w14:textId="77777777" w:rsidR="0094335E" w:rsidRDefault="0094335E" w:rsidP="00DD12AE">
      <w:pPr>
        <w:spacing w:line="276" w:lineRule="auto"/>
        <w:ind w:firstLine="720"/>
      </w:pPr>
    </w:p>
    <w:p w14:paraId="49EA656B" w14:textId="3EDF2470" w:rsidR="0094335E" w:rsidRDefault="0094335E" w:rsidP="00DD12AE">
      <w:pPr>
        <w:spacing w:line="276" w:lineRule="auto"/>
        <w:ind w:firstLine="720"/>
      </w:pPr>
      <w:r>
        <w:t>But it’s there.</w:t>
      </w:r>
    </w:p>
    <w:p w14:paraId="4FE95F89" w14:textId="77777777" w:rsidR="0094335E" w:rsidRDefault="0094335E" w:rsidP="00DD12AE">
      <w:pPr>
        <w:spacing w:line="276" w:lineRule="auto"/>
        <w:ind w:firstLine="720"/>
      </w:pPr>
    </w:p>
    <w:p w14:paraId="56A0EC5C" w14:textId="58888D9B" w:rsidR="0046152C" w:rsidRPr="007F1FF5" w:rsidRDefault="0094335E" w:rsidP="00DD12AE">
      <w:pPr>
        <w:spacing w:line="276" w:lineRule="auto"/>
        <w:ind w:firstLine="720"/>
      </w:pPr>
      <w:r>
        <w:t xml:space="preserve">And it’s all </w:t>
      </w:r>
      <w:r w:rsidR="0046152C" w:rsidRPr="007F1FF5">
        <w:t>vibrating and moving</w:t>
      </w:r>
      <w:r>
        <w:t xml:space="preserve"> around us all the time.</w:t>
      </w:r>
    </w:p>
    <w:p w14:paraId="7698572A" w14:textId="77777777" w:rsidR="0046152C" w:rsidRPr="007F1FF5" w:rsidRDefault="0046152C" w:rsidP="00DD12AE">
      <w:pPr>
        <w:spacing w:line="276" w:lineRule="auto"/>
        <w:ind w:firstLine="720"/>
      </w:pPr>
    </w:p>
    <w:p w14:paraId="6BBC7543" w14:textId="0C429F7A" w:rsidR="0094335E" w:rsidRDefault="0094335E" w:rsidP="00DD12AE">
      <w:pPr>
        <w:spacing w:line="276" w:lineRule="auto"/>
        <w:ind w:firstLine="720"/>
      </w:pPr>
      <w:r>
        <w:t>You’ve</w:t>
      </w:r>
      <w:r w:rsidR="0046152C" w:rsidRPr="007F1FF5">
        <w:t xml:space="preserve"> probably seen a shaft of sunlight coming through a window</w:t>
      </w:r>
      <w:r>
        <w:t xml:space="preserve"> and yo</w:t>
      </w:r>
      <w:r w:rsidR="0046152C" w:rsidRPr="007F1FF5">
        <w:t>u see dust particles jiggling</w:t>
      </w:r>
      <w:r>
        <w:t xml:space="preserve"> </w:t>
      </w:r>
      <w:r w:rsidR="00DB18C4">
        <w:t>and</w:t>
      </w:r>
      <w:r>
        <w:t xml:space="preserve"> dancing</w:t>
      </w:r>
      <w:r w:rsidR="0046152C" w:rsidRPr="007F1FF5">
        <w:t xml:space="preserve">. Well, the air around you </w:t>
      </w:r>
      <w:proofErr w:type="gramStart"/>
      <w:r w:rsidR="0046152C" w:rsidRPr="007F1FF5">
        <w:t>is</w:t>
      </w:r>
      <w:proofErr w:type="gramEnd"/>
      <w:r w:rsidR="0046152C" w:rsidRPr="007F1FF5">
        <w:t xml:space="preserve"> completely full of all of that all the time</w:t>
      </w:r>
      <w:r>
        <w:t>. N</w:t>
      </w:r>
      <w:r w:rsidR="0046152C" w:rsidRPr="007F1FF5">
        <w:t>ot dust</w:t>
      </w:r>
      <w:r>
        <w:t xml:space="preserve"> necessarily</w:t>
      </w:r>
      <w:r w:rsidR="0046152C" w:rsidRPr="007F1FF5">
        <w:t>, but stuff</w:t>
      </w:r>
      <w:r>
        <w:t xml:space="preserve"> (gases, oxygen, carbon dioxide </w:t>
      </w:r>
      <w:proofErr w:type="spellStart"/>
      <w:r>
        <w:t>etc</w:t>
      </w:r>
      <w:proofErr w:type="spellEnd"/>
      <w:r>
        <w:t xml:space="preserve">). Those gases are all made up of </w:t>
      </w:r>
      <w:proofErr w:type="gramStart"/>
      <w:r>
        <w:t>sub atomic</w:t>
      </w:r>
      <w:proofErr w:type="gramEnd"/>
      <w:r>
        <w:t xml:space="preserve"> particles too and are also jiggling </w:t>
      </w:r>
      <w:r w:rsidR="00DB18C4">
        <w:t>and</w:t>
      </w:r>
      <w:r>
        <w:t xml:space="preserve"> dancing around continuously.</w:t>
      </w:r>
    </w:p>
    <w:p w14:paraId="5F6CA6A9" w14:textId="77777777" w:rsidR="0094335E" w:rsidRDefault="0094335E" w:rsidP="00DD12AE">
      <w:pPr>
        <w:spacing w:line="276" w:lineRule="auto"/>
        <w:ind w:firstLine="720"/>
      </w:pPr>
    </w:p>
    <w:p w14:paraId="68F5C67A" w14:textId="77777777" w:rsidR="0094335E" w:rsidRDefault="0094335E" w:rsidP="00DD12AE">
      <w:pPr>
        <w:spacing w:line="276" w:lineRule="auto"/>
        <w:ind w:firstLine="720"/>
      </w:pPr>
      <w:r>
        <w:t>J</w:t>
      </w:r>
      <w:r w:rsidR="0046152C" w:rsidRPr="007F1FF5">
        <w:t>ust like how</w:t>
      </w:r>
      <w:r>
        <w:t xml:space="preserve"> </w:t>
      </w:r>
      <w:r w:rsidR="0046152C" w:rsidRPr="007F1FF5">
        <w:t xml:space="preserve">you are impacted by other people's vibrations, the air around you </w:t>
      </w:r>
      <w:proofErr w:type="gramStart"/>
      <w:r w:rsidR="0046152C" w:rsidRPr="007F1FF5">
        <w:t>is</w:t>
      </w:r>
      <w:proofErr w:type="gramEnd"/>
      <w:r w:rsidR="0046152C" w:rsidRPr="007F1FF5">
        <w:t xml:space="preserve"> impacted by yours. </w:t>
      </w:r>
    </w:p>
    <w:p w14:paraId="2B3E5EF0" w14:textId="77777777" w:rsidR="0094335E" w:rsidRDefault="0094335E" w:rsidP="00DD12AE">
      <w:pPr>
        <w:spacing w:line="276" w:lineRule="auto"/>
        <w:ind w:firstLine="720"/>
      </w:pPr>
    </w:p>
    <w:p w14:paraId="6A8EA36C" w14:textId="3D56B74C" w:rsidR="004F0C9A" w:rsidRDefault="007A08FA" w:rsidP="00DD12AE">
      <w:pPr>
        <w:spacing w:line="276" w:lineRule="auto"/>
        <w:ind w:firstLine="720"/>
      </w:pPr>
      <w:r>
        <w:t xml:space="preserve">The air directly around your body is </w:t>
      </w:r>
      <w:r w:rsidR="0038795E">
        <w:t>constantly</w:t>
      </w:r>
      <w:r>
        <w:t xml:space="preserve"> </w:t>
      </w:r>
      <w:r w:rsidR="006974EB">
        <w:t>affected</w:t>
      </w:r>
      <w:r>
        <w:t xml:space="preserve"> by your vibrations. Your vibrations are always around you in the air around. </w:t>
      </w:r>
      <w:r w:rsidR="0094335E">
        <w:t>W</w:t>
      </w:r>
      <w:r w:rsidR="0046152C" w:rsidRPr="007F1FF5">
        <w:t>hen you speak and you think things</w:t>
      </w:r>
      <w:r>
        <w:t>, that air changes again. Then that air leaks and moves over to other people and they feel those vibrations you are emitting too.</w:t>
      </w:r>
    </w:p>
    <w:p w14:paraId="5C26C977" w14:textId="77777777" w:rsidR="004F0C9A" w:rsidRDefault="004F0C9A" w:rsidP="00DD12AE">
      <w:pPr>
        <w:spacing w:line="276" w:lineRule="auto"/>
        <w:ind w:firstLine="720"/>
      </w:pPr>
    </w:p>
    <w:p w14:paraId="3077BC10" w14:textId="6826A22B" w:rsidR="004F0C9A" w:rsidRPr="004F0C9A" w:rsidRDefault="004F0C9A" w:rsidP="00DD12AE">
      <w:pPr>
        <w:spacing w:line="276" w:lineRule="auto"/>
        <w:ind w:firstLine="720"/>
        <w:rPr>
          <w:b/>
          <w:bCs/>
        </w:rPr>
      </w:pPr>
      <w:r w:rsidRPr="004F0C9A">
        <w:rPr>
          <w:b/>
          <w:bCs/>
        </w:rPr>
        <w:t xml:space="preserve">Anything you might </w:t>
      </w:r>
      <w:r w:rsidR="006974EB" w:rsidRPr="004F0C9A">
        <w:rPr>
          <w:b/>
          <w:bCs/>
        </w:rPr>
        <w:t>want,</w:t>
      </w:r>
      <w:r w:rsidRPr="004F0C9A">
        <w:rPr>
          <w:b/>
          <w:bCs/>
        </w:rPr>
        <w:t xml:space="preserve"> or desire has a vibration.</w:t>
      </w:r>
    </w:p>
    <w:p w14:paraId="6ACCD7DB" w14:textId="77777777" w:rsidR="004F0C9A" w:rsidRDefault="004F0C9A" w:rsidP="00DD12AE">
      <w:pPr>
        <w:spacing w:line="276" w:lineRule="auto"/>
        <w:ind w:firstLine="720"/>
      </w:pPr>
    </w:p>
    <w:p w14:paraId="3BE7D414" w14:textId="51EF68FF" w:rsidR="007A08FA" w:rsidRDefault="007A08FA" w:rsidP="007A08FA">
      <w:pPr>
        <w:spacing w:line="276" w:lineRule="auto"/>
        <w:ind w:firstLine="720"/>
      </w:pPr>
      <w:r>
        <w:t>T</w:t>
      </w:r>
      <w:r w:rsidR="0046152C" w:rsidRPr="007F1FF5">
        <w:t>he things you want, like money</w:t>
      </w:r>
      <w:r>
        <w:t>,</w:t>
      </w:r>
      <w:r w:rsidR="0046152C" w:rsidRPr="007F1FF5">
        <w:t xml:space="preserve"> </w:t>
      </w:r>
      <w:r w:rsidR="006974EB" w:rsidRPr="007F1FF5">
        <w:t>have</w:t>
      </w:r>
      <w:r w:rsidR="0046152C" w:rsidRPr="007F1FF5">
        <w:t xml:space="preserve"> a vibration.</w:t>
      </w:r>
    </w:p>
    <w:p w14:paraId="250E17F1" w14:textId="77777777" w:rsidR="007A08FA" w:rsidRDefault="007A08FA" w:rsidP="007A08FA">
      <w:pPr>
        <w:spacing w:line="276" w:lineRule="auto"/>
        <w:ind w:firstLine="720"/>
      </w:pPr>
    </w:p>
    <w:p w14:paraId="23A00154" w14:textId="0CFD9FB9" w:rsidR="0046152C" w:rsidRDefault="007A08FA" w:rsidP="007A08FA">
      <w:pPr>
        <w:spacing w:line="276" w:lineRule="auto"/>
        <w:ind w:firstLine="720"/>
      </w:pPr>
      <w:r>
        <w:t>Money has a high vibration. If you are feeling good feelings, then you are giving off a high vibration. You are then in sync.</w:t>
      </w:r>
    </w:p>
    <w:p w14:paraId="09A8722A" w14:textId="77777777" w:rsidR="007A08FA" w:rsidRDefault="007A08FA" w:rsidP="007A08FA">
      <w:pPr>
        <w:spacing w:line="276" w:lineRule="auto"/>
        <w:ind w:firstLine="720"/>
      </w:pPr>
    </w:p>
    <w:p w14:paraId="5742654A" w14:textId="77777777" w:rsidR="007A08FA" w:rsidRDefault="007A08FA" w:rsidP="00DD12AE">
      <w:pPr>
        <w:spacing w:line="276" w:lineRule="auto"/>
        <w:ind w:firstLine="720"/>
      </w:pPr>
      <w:r>
        <w:t>You</w:t>
      </w:r>
      <w:r w:rsidR="0046152C" w:rsidRPr="007F1FF5">
        <w:t xml:space="preserve"> get </w:t>
      </w:r>
      <w:proofErr w:type="gramStart"/>
      <w:r w:rsidR="0046152C" w:rsidRPr="007F1FF5">
        <w:t xml:space="preserve">that </w:t>
      </w:r>
      <w:r>
        <w:t>a</w:t>
      </w:r>
      <w:proofErr w:type="gramEnd"/>
      <w:r w:rsidR="0046152C" w:rsidRPr="007F1FF5">
        <w:t xml:space="preserve"> </w:t>
      </w:r>
      <w:proofErr w:type="gramStart"/>
      <w:r w:rsidR="0046152C" w:rsidRPr="007F1FF5">
        <w:t>really beautiful</w:t>
      </w:r>
      <w:proofErr w:type="gramEnd"/>
      <w:r w:rsidR="0046152C" w:rsidRPr="007F1FF5">
        <w:t xml:space="preserve"> strong pull when two things are in sync together</w:t>
      </w:r>
      <w:r>
        <w:t xml:space="preserve">. Think of </w:t>
      </w:r>
      <w:r w:rsidR="0046152C" w:rsidRPr="007F1FF5">
        <w:t xml:space="preserve">two </w:t>
      </w:r>
      <w:r>
        <w:t>similar waves in the ocean joining</w:t>
      </w:r>
      <w:r w:rsidR="0046152C" w:rsidRPr="007F1FF5">
        <w:t xml:space="preserve"> together</w:t>
      </w:r>
      <w:r>
        <w:t xml:space="preserve"> to</w:t>
      </w:r>
      <w:r w:rsidR="0046152C" w:rsidRPr="007F1FF5">
        <w:t xml:space="preserve"> make a massive wave. </w:t>
      </w:r>
    </w:p>
    <w:p w14:paraId="634126F9" w14:textId="77777777" w:rsidR="007A08FA" w:rsidRDefault="007A08FA" w:rsidP="00DD12AE">
      <w:pPr>
        <w:spacing w:line="276" w:lineRule="auto"/>
        <w:ind w:firstLine="720"/>
      </w:pPr>
    </w:p>
    <w:p w14:paraId="0D8A38A2" w14:textId="36DA74F5" w:rsidR="007A08FA" w:rsidRDefault="007A08FA" w:rsidP="00DD12AE">
      <w:pPr>
        <w:spacing w:line="276" w:lineRule="auto"/>
        <w:ind w:firstLine="720"/>
      </w:pPr>
      <w:r>
        <w:t xml:space="preserve">If you aren’t in sync, it’s like trying to force two opposing waves together. They aren’t in </w:t>
      </w:r>
      <w:r w:rsidR="006974EB">
        <w:t>sync,</w:t>
      </w:r>
      <w:r>
        <w:t xml:space="preserve"> and they smash into each other. It repels and creates a big splashes and resistance. </w:t>
      </w:r>
    </w:p>
    <w:p w14:paraId="675D2AE3" w14:textId="77777777" w:rsidR="007A08FA" w:rsidRDefault="007A08FA" w:rsidP="00DD12AE">
      <w:pPr>
        <w:spacing w:line="276" w:lineRule="auto"/>
        <w:ind w:firstLine="720"/>
      </w:pPr>
    </w:p>
    <w:p w14:paraId="708782DF" w14:textId="52C64B62" w:rsidR="0046152C" w:rsidRDefault="007A08FA" w:rsidP="00DD12AE">
      <w:pPr>
        <w:spacing w:line="276" w:lineRule="auto"/>
        <w:ind w:firstLine="720"/>
      </w:pPr>
      <w:r>
        <w:t>The Zone</w:t>
      </w:r>
      <w:r w:rsidR="0046152C" w:rsidRPr="007F1FF5">
        <w:t xml:space="preserve"> is where your vibration and what you want match. They are in sync, they are in flow, that's like two waves</w:t>
      </w:r>
      <w:r>
        <w:t xml:space="preserve"> </w:t>
      </w:r>
      <w:r w:rsidR="0046152C" w:rsidRPr="007F1FF5">
        <w:t>making an even bigger wave</w:t>
      </w:r>
      <w:r>
        <w:t>. It</w:t>
      </w:r>
      <w:r w:rsidR="0046152C" w:rsidRPr="007F1FF5">
        <w:t>'s pulling</w:t>
      </w:r>
      <w:r>
        <w:t xml:space="preserve"> together. I</w:t>
      </w:r>
      <w:r w:rsidR="0046152C" w:rsidRPr="007F1FF5">
        <w:t xml:space="preserve">t's </w:t>
      </w:r>
      <w:proofErr w:type="gramStart"/>
      <w:r w:rsidR="0046152C" w:rsidRPr="007F1FF5">
        <w:t>that</w:t>
      </w:r>
      <w:proofErr w:type="gramEnd"/>
      <w:r w:rsidR="0046152C" w:rsidRPr="007F1FF5">
        <w:t xml:space="preserve"> </w:t>
      </w:r>
      <w:r>
        <w:t>L</w:t>
      </w:r>
      <w:r w:rsidR="0046152C" w:rsidRPr="007F1FF5">
        <w:t xml:space="preserve">aw of </w:t>
      </w:r>
      <w:r>
        <w:t>A</w:t>
      </w:r>
      <w:r w:rsidR="0046152C" w:rsidRPr="007F1FF5">
        <w:t>ttraction</w:t>
      </w:r>
      <w:r>
        <w:t>. It’s</w:t>
      </w:r>
      <w:r w:rsidR="0046152C" w:rsidRPr="007F1FF5">
        <w:t xml:space="preserve"> magnetizing everything </w:t>
      </w:r>
      <w:r>
        <w:t xml:space="preserve">to it. </w:t>
      </w:r>
    </w:p>
    <w:p w14:paraId="642DD595" w14:textId="77777777" w:rsidR="007A08FA" w:rsidRDefault="007A08FA" w:rsidP="00DD12AE">
      <w:pPr>
        <w:spacing w:line="276" w:lineRule="auto"/>
        <w:ind w:firstLine="720"/>
      </w:pPr>
    </w:p>
    <w:p w14:paraId="1968CBD2" w14:textId="25BC8D77" w:rsidR="007A08FA" w:rsidRPr="007F1FF5" w:rsidRDefault="007A08FA" w:rsidP="00DD12AE">
      <w:pPr>
        <w:spacing w:line="276" w:lineRule="auto"/>
        <w:ind w:firstLine="720"/>
      </w:pPr>
      <w:r>
        <w:t>That’s what we’re aiming for when we get in The Zone.</w:t>
      </w:r>
    </w:p>
    <w:p w14:paraId="7D78E811" w14:textId="3DC3EFC0" w:rsidR="0046152C" w:rsidRPr="007F1FF5" w:rsidRDefault="0046152C" w:rsidP="00B871FD">
      <w:pPr>
        <w:ind w:firstLine="720"/>
      </w:pPr>
      <w:r w:rsidRPr="007F1FF5">
        <w:br w:type="page"/>
      </w:r>
    </w:p>
    <w:p w14:paraId="6164469C" w14:textId="77777777" w:rsidR="00DC533C" w:rsidRPr="007F1FF5" w:rsidRDefault="00DC533C" w:rsidP="00B871FD">
      <w:pPr>
        <w:pStyle w:val="Heading2"/>
        <w:ind w:firstLine="720"/>
        <w:rPr>
          <w:rFonts w:ascii="Baskerville Old Face" w:hAnsi="Baskerville Old Face"/>
        </w:rPr>
        <w:sectPr w:rsidR="00DC533C" w:rsidRPr="007F1FF5" w:rsidSect="00C32C58">
          <w:headerReference w:type="even" r:id="rId18"/>
          <w:headerReference w:type="default" r:id="rId19"/>
          <w:type w:val="continuous"/>
          <w:pgSz w:w="8280" w:h="12600"/>
          <w:pgMar w:top="720" w:right="720" w:bottom="720" w:left="720" w:header="720" w:footer="720" w:gutter="432"/>
          <w:pgNumType w:start="1"/>
          <w:cols w:space="720"/>
          <w:titlePg/>
          <w:docGrid w:linePitch="360"/>
        </w:sectPr>
      </w:pPr>
    </w:p>
    <w:p w14:paraId="29EEBBFA" w14:textId="77777777" w:rsidR="009112B7" w:rsidRPr="007F1FF5" w:rsidRDefault="009112B7" w:rsidP="009112B7"/>
    <w:p w14:paraId="46AE2F7A" w14:textId="77777777" w:rsidR="009112B7" w:rsidRPr="007F1FF5" w:rsidRDefault="009112B7" w:rsidP="009112B7"/>
    <w:p w14:paraId="23602401" w14:textId="77777777" w:rsidR="009112B7" w:rsidRPr="007F1FF5" w:rsidRDefault="009112B7" w:rsidP="009112B7"/>
    <w:p w14:paraId="3A51F52F" w14:textId="77777777" w:rsidR="009112B7" w:rsidRPr="007F1FF5" w:rsidRDefault="009112B7" w:rsidP="009112B7"/>
    <w:p w14:paraId="7537D61A" w14:textId="77777777" w:rsidR="009112B7" w:rsidRPr="007F1FF5" w:rsidRDefault="009112B7" w:rsidP="009112B7"/>
    <w:p w14:paraId="7A1D8EF7" w14:textId="77777777" w:rsidR="009112B7" w:rsidRPr="007F1FF5" w:rsidRDefault="009112B7" w:rsidP="009112B7"/>
    <w:p w14:paraId="5B028CBE" w14:textId="77777777" w:rsidR="009112B7" w:rsidRPr="007F1FF5" w:rsidRDefault="009112B7" w:rsidP="009112B7"/>
    <w:p w14:paraId="0BDE4E56" w14:textId="77777777" w:rsidR="009112B7" w:rsidRPr="007F1FF5" w:rsidRDefault="009112B7" w:rsidP="009112B7"/>
    <w:p w14:paraId="6A6FEFA3" w14:textId="628EB880" w:rsidR="009112B7" w:rsidRPr="007F1FF5" w:rsidRDefault="009112B7" w:rsidP="009112B7">
      <w:pPr>
        <w:pStyle w:val="Heading2"/>
        <w:rPr>
          <w:rFonts w:cs="Dubai Light"/>
        </w:rPr>
      </w:pPr>
      <w:r>
        <w:rPr>
          <w:rFonts w:cs="Dubai Light"/>
        </w:rPr>
        <w:t>CHAPTER 2</w:t>
      </w:r>
    </w:p>
    <w:p w14:paraId="63493B78" w14:textId="77777777" w:rsidR="009112B7" w:rsidRPr="007F1FF5" w:rsidRDefault="00000000" w:rsidP="009112B7">
      <w:pPr>
        <w:jc w:val="center"/>
        <w:rPr>
          <w:lang w:eastAsia="ar-SA"/>
        </w:rPr>
      </w:pPr>
      <w:r>
        <w:rPr>
          <w:lang w:eastAsia="ar-SA"/>
        </w:rPr>
        <w:pict w14:anchorId="25A0EE9D">
          <v:rect id="_x0000_i1027" style="width:0;height:1.5pt" o:hralign="center" o:hrstd="t" o:hr="t" fillcolor="#a0a0a0" stroked="f"/>
        </w:pict>
      </w:r>
    </w:p>
    <w:p w14:paraId="0B7B6315" w14:textId="77777777" w:rsidR="009112B7" w:rsidRPr="007F1FF5" w:rsidRDefault="009112B7" w:rsidP="009112B7">
      <w:pPr>
        <w:jc w:val="center"/>
      </w:pPr>
    </w:p>
    <w:p w14:paraId="1794D31B" w14:textId="2107C040" w:rsidR="009112B7" w:rsidRPr="007F1FF5" w:rsidRDefault="009112B7" w:rsidP="006C6C52">
      <w:pPr>
        <w:pStyle w:val="Heading3"/>
        <w:rPr>
          <w:bCs/>
        </w:rPr>
      </w:pPr>
      <w:r>
        <w:t>The Zone Method</w:t>
      </w:r>
    </w:p>
    <w:p w14:paraId="681EF1A5" w14:textId="77777777" w:rsidR="00B26A52" w:rsidRDefault="00B26A52" w:rsidP="00B26A52"/>
    <w:p w14:paraId="0629305F" w14:textId="12F103A6" w:rsidR="00B26A52" w:rsidRPr="008B3491" w:rsidRDefault="00B26A52" w:rsidP="00B26A52">
      <w:pPr>
        <w:spacing w:line="276" w:lineRule="auto"/>
        <w:jc w:val="center"/>
        <w:rPr>
          <w:i/>
          <w:iCs/>
        </w:rPr>
      </w:pPr>
      <w:r w:rsidRPr="008B3491">
        <w:rPr>
          <w:i/>
          <w:iCs/>
        </w:rPr>
        <w:t>“</w:t>
      </w:r>
      <w:r w:rsidR="008B3491" w:rsidRPr="008B3491">
        <w:rPr>
          <w:i/>
          <w:iCs/>
        </w:rPr>
        <w:t>When you embark on a spiritual path, a shift occurs whether you’re conscious of it or not. And if you stick to the path and stay committed to your practices, one day you wake up and you’re new</w:t>
      </w:r>
      <w:r w:rsidRPr="008B3491">
        <w:rPr>
          <w:i/>
          <w:iCs/>
        </w:rPr>
        <w:t>”</w:t>
      </w:r>
    </w:p>
    <w:p w14:paraId="75314F6D" w14:textId="18E470B2" w:rsidR="00B26A52" w:rsidRDefault="00B26A52" w:rsidP="00B26A52">
      <w:pPr>
        <w:spacing w:line="276" w:lineRule="auto"/>
        <w:jc w:val="center"/>
      </w:pPr>
      <w:r w:rsidRPr="008B3491">
        <w:t xml:space="preserve">- </w:t>
      </w:r>
      <w:r w:rsidR="008B3491" w:rsidRPr="008B3491">
        <w:t>Gabrielle Bernstein, Super Attractor</w:t>
      </w:r>
    </w:p>
    <w:p w14:paraId="7FC0FB29" w14:textId="77777777" w:rsidR="00B26A52" w:rsidRPr="007F1FF5" w:rsidRDefault="00B26A52" w:rsidP="00B26A52"/>
    <w:p w14:paraId="297049C2" w14:textId="77777777" w:rsidR="00B26A52" w:rsidRPr="007F1FF5" w:rsidRDefault="00B26A52" w:rsidP="00B26A52"/>
    <w:p w14:paraId="4CDA6057" w14:textId="5D3AEC80" w:rsidR="0046152C" w:rsidRPr="007F1FF5" w:rsidRDefault="009A4A52" w:rsidP="00DD12AE">
      <w:pPr>
        <w:spacing w:line="276" w:lineRule="auto"/>
        <w:ind w:firstLine="720"/>
        <w:rPr>
          <w:lang w:eastAsia="ar-SA"/>
        </w:rPr>
      </w:pPr>
      <w:r>
        <w:rPr>
          <w:lang w:eastAsia="ar-SA"/>
        </w:rPr>
        <w:t>Summary so far - N</w:t>
      </w:r>
      <w:r w:rsidR="0046152C" w:rsidRPr="007F1FF5">
        <w:rPr>
          <w:lang w:eastAsia="ar-SA"/>
        </w:rPr>
        <w:t>othing is solid, everything is moving, therefore everything gives off a vibration</w:t>
      </w:r>
      <w:r>
        <w:rPr>
          <w:lang w:eastAsia="ar-SA"/>
        </w:rPr>
        <w:t>. T</w:t>
      </w:r>
      <w:r w:rsidR="0046152C" w:rsidRPr="007F1FF5">
        <w:rPr>
          <w:lang w:eastAsia="ar-SA"/>
        </w:rPr>
        <w:t xml:space="preserve">he </w:t>
      </w:r>
      <w:r>
        <w:rPr>
          <w:lang w:eastAsia="ar-SA"/>
        </w:rPr>
        <w:t>Z</w:t>
      </w:r>
      <w:r w:rsidR="0046152C" w:rsidRPr="007F1FF5">
        <w:rPr>
          <w:lang w:eastAsia="ar-SA"/>
        </w:rPr>
        <w:t xml:space="preserve">one is simply where your vibration matches the vibration you want. </w:t>
      </w:r>
      <w:r>
        <w:rPr>
          <w:lang w:eastAsia="ar-SA"/>
        </w:rPr>
        <w:t>The M</w:t>
      </w:r>
      <w:r w:rsidR="0046152C" w:rsidRPr="007F1FF5">
        <w:rPr>
          <w:lang w:eastAsia="ar-SA"/>
        </w:rPr>
        <w:t xml:space="preserve">oney </w:t>
      </w:r>
      <w:r>
        <w:rPr>
          <w:lang w:eastAsia="ar-SA"/>
        </w:rPr>
        <w:t>Z</w:t>
      </w:r>
      <w:r w:rsidR="0046152C" w:rsidRPr="007F1FF5">
        <w:rPr>
          <w:lang w:eastAsia="ar-SA"/>
        </w:rPr>
        <w:t>one is where your vibration matches the vibration of money.</w:t>
      </w:r>
    </w:p>
    <w:p w14:paraId="70AEB9C7" w14:textId="77777777" w:rsidR="0046152C" w:rsidRPr="007F1FF5" w:rsidRDefault="0046152C" w:rsidP="00DD12AE">
      <w:pPr>
        <w:spacing w:line="276" w:lineRule="auto"/>
        <w:ind w:firstLine="720"/>
        <w:rPr>
          <w:lang w:eastAsia="ar-SA"/>
        </w:rPr>
      </w:pPr>
    </w:p>
    <w:p w14:paraId="7A18126F" w14:textId="31A2530A" w:rsidR="009A4A52" w:rsidRDefault="009A4A52" w:rsidP="00DD12AE">
      <w:pPr>
        <w:spacing w:line="276" w:lineRule="auto"/>
        <w:ind w:firstLine="720"/>
        <w:rPr>
          <w:lang w:eastAsia="ar-SA"/>
        </w:rPr>
      </w:pPr>
      <w:r>
        <w:rPr>
          <w:lang w:eastAsia="ar-SA"/>
        </w:rPr>
        <w:t>L</w:t>
      </w:r>
      <w:r w:rsidR="0046152C" w:rsidRPr="007F1FF5">
        <w:rPr>
          <w:lang w:eastAsia="ar-SA"/>
        </w:rPr>
        <w:t xml:space="preserve">et's go back to our example of two aspiring entrepreneurs, similar ideas, both </w:t>
      </w:r>
      <w:r w:rsidR="00DB18C4">
        <w:rPr>
          <w:lang w:eastAsia="ar-SA"/>
        </w:rPr>
        <w:t xml:space="preserve">have </w:t>
      </w:r>
      <w:r w:rsidR="0046152C" w:rsidRPr="007F1FF5">
        <w:rPr>
          <w:lang w:eastAsia="ar-SA"/>
        </w:rPr>
        <w:t xml:space="preserve">done loads of courses, loads of mindset stuff. They both want more money. One gets amazing results, one struggles. </w:t>
      </w:r>
    </w:p>
    <w:p w14:paraId="2382C17C" w14:textId="77777777" w:rsidR="009A4A52" w:rsidRDefault="009A4A52" w:rsidP="009A4A52">
      <w:pPr>
        <w:spacing w:line="276" w:lineRule="auto"/>
        <w:rPr>
          <w:lang w:eastAsia="ar-SA"/>
        </w:rPr>
      </w:pPr>
    </w:p>
    <w:p w14:paraId="1A86FCB1" w14:textId="165BBB2C" w:rsidR="009A4A52" w:rsidRDefault="009A4A52" w:rsidP="00DD12AE">
      <w:pPr>
        <w:spacing w:line="276" w:lineRule="auto"/>
        <w:ind w:firstLine="720"/>
        <w:rPr>
          <w:lang w:eastAsia="ar-SA"/>
        </w:rPr>
      </w:pPr>
      <w:proofErr w:type="gramStart"/>
      <w:r>
        <w:rPr>
          <w:lang w:eastAsia="ar-SA"/>
        </w:rPr>
        <w:t>D</w:t>
      </w:r>
      <w:r w:rsidR="0046152C" w:rsidRPr="007F1FF5">
        <w:rPr>
          <w:lang w:eastAsia="ar-SA"/>
        </w:rPr>
        <w:t>espite the fact that</w:t>
      </w:r>
      <w:proofErr w:type="gramEnd"/>
      <w:r w:rsidR="0046152C" w:rsidRPr="007F1FF5">
        <w:rPr>
          <w:lang w:eastAsia="ar-SA"/>
        </w:rPr>
        <w:t xml:space="preserve"> </w:t>
      </w:r>
      <w:r>
        <w:rPr>
          <w:lang w:eastAsia="ar-SA"/>
        </w:rPr>
        <w:t>both entrepreneurs</w:t>
      </w:r>
      <w:r w:rsidR="0046152C" w:rsidRPr="007F1FF5">
        <w:rPr>
          <w:lang w:eastAsia="ar-SA"/>
        </w:rPr>
        <w:t xml:space="preserve"> know loads of stuff, </w:t>
      </w:r>
      <w:proofErr w:type="gramStart"/>
      <w:r>
        <w:rPr>
          <w:lang w:eastAsia="ar-SA"/>
        </w:rPr>
        <w:t>have</w:t>
      </w:r>
      <w:proofErr w:type="gramEnd"/>
      <w:r w:rsidR="0046152C" w:rsidRPr="007F1FF5">
        <w:rPr>
          <w:lang w:eastAsia="ar-SA"/>
        </w:rPr>
        <w:t xml:space="preserve"> done the same courses,</w:t>
      </w:r>
      <w:r>
        <w:rPr>
          <w:lang w:eastAsia="ar-SA"/>
        </w:rPr>
        <w:t xml:space="preserve"> and</w:t>
      </w:r>
      <w:r w:rsidR="0046152C" w:rsidRPr="007F1FF5">
        <w:rPr>
          <w:lang w:eastAsia="ar-SA"/>
        </w:rPr>
        <w:t xml:space="preserve"> </w:t>
      </w:r>
      <w:r>
        <w:rPr>
          <w:lang w:eastAsia="ar-SA"/>
        </w:rPr>
        <w:t>are</w:t>
      </w:r>
      <w:r w:rsidR="0046152C" w:rsidRPr="007F1FF5">
        <w:rPr>
          <w:lang w:eastAsia="ar-SA"/>
        </w:rPr>
        <w:t xml:space="preserve"> implementing it almost the same way</w:t>
      </w:r>
      <w:r>
        <w:rPr>
          <w:lang w:eastAsia="ar-SA"/>
        </w:rPr>
        <w:t xml:space="preserve">. The results are different. They can even both be doing </w:t>
      </w:r>
      <w:r>
        <w:rPr>
          <w:lang w:eastAsia="ar-SA"/>
        </w:rPr>
        <w:lastRenderedPageBreak/>
        <w:t>lots of work on themselves, meditating, trying to have a positive mindset, doing personal development courses.</w:t>
      </w:r>
    </w:p>
    <w:p w14:paraId="4A587B6E" w14:textId="77777777" w:rsidR="009A4A52" w:rsidRDefault="009A4A52" w:rsidP="00DD12AE">
      <w:pPr>
        <w:spacing w:line="276" w:lineRule="auto"/>
        <w:ind w:firstLine="720"/>
        <w:rPr>
          <w:lang w:eastAsia="ar-SA"/>
        </w:rPr>
      </w:pPr>
    </w:p>
    <w:p w14:paraId="5F6FF317" w14:textId="1A04A2A6" w:rsidR="009A4A52" w:rsidRDefault="009A4A52" w:rsidP="009A4A52">
      <w:pPr>
        <w:spacing w:line="276" w:lineRule="auto"/>
        <w:ind w:firstLine="720"/>
        <w:rPr>
          <w:lang w:eastAsia="ar-SA"/>
        </w:rPr>
      </w:pPr>
      <w:r>
        <w:rPr>
          <w:lang w:eastAsia="ar-SA"/>
        </w:rPr>
        <w:t xml:space="preserve">But the results are almost </w:t>
      </w:r>
      <w:proofErr w:type="gramStart"/>
      <w:r>
        <w:rPr>
          <w:lang w:eastAsia="ar-SA"/>
        </w:rPr>
        <w:t>polar opposites</w:t>
      </w:r>
      <w:proofErr w:type="gramEnd"/>
      <w:r>
        <w:rPr>
          <w:lang w:eastAsia="ar-SA"/>
        </w:rPr>
        <w:t>… W</w:t>
      </w:r>
      <w:r w:rsidRPr="007F1FF5">
        <w:rPr>
          <w:lang w:eastAsia="ar-SA"/>
        </w:rPr>
        <w:t xml:space="preserve">hy is that? </w:t>
      </w:r>
    </w:p>
    <w:p w14:paraId="465E5B1C" w14:textId="77777777" w:rsidR="009A4A52" w:rsidRDefault="009A4A52" w:rsidP="009A4A52">
      <w:pPr>
        <w:spacing w:line="276" w:lineRule="auto"/>
        <w:ind w:firstLine="720"/>
        <w:rPr>
          <w:lang w:eastAsia="ar-SA"/>
        </w:rPr>
      </w:pPr>
    </w:p>
    <w:p w14:paraId="0C096070" w14:textId="77777777" w:rsidR="009A4A52" w:rsidRDefault="009A4A52" w:rsidP="009A4A52">
      <w:pPr>
        <w:spacing w:line="276" w:lineRule="auto"/>
        <w:ind w:firstLine="720"/>
        <w:rPr>
          <w:lang w:eastAsia="ar-SA"/>
        </w:rPr>
      </w:pPr>
      <w:r>
        <w:rPr>
          <w:lang w:eastAsia="ar-SA"/>
        </w:rPr>
        <w:t xml:space="preserve">Simple. It’s their frequency. </w:t>
      </w:r>
    </w:p>
    <w:p w14:paraId="5789C51B" w14:textId="77777777" w:rsidR="009A4A52" w:rsidRDefault="009A4A52" w:rsidP="009A4A52">
      <w:pPr>
        <w:spacing w:line="276" w:lineRule="auto"/>
        <w:ind w:firstLine="720"/>
        <w:rPr>
          <w:lang w:eastAsia="ar-SA"/>
        </w:rPr>
      </w:pPr>
    </w:p>
    <w:p w14:paraId="43E10F91" w14:textId="303D62DE" w:rsidR="009A4A52" w:rsidRDefault="009A4A52" w:rsidP="009A4A52">
      <w:pPr>
        <w:spacing w:line="276" w:lineRule="auto"/>
        <w:ind w:firstLine="720"/>
        <w:rPr>
          <w:lang w:eastAsia="ar-SA"/>
        </w:rPr>
      </w:pPr>
      <w:r>
        <w:rPr>
          <w:lang w:eastAsia="ar-SA"/>
        </w:rPr>
        <w:t xml:space="preserve">The vibration they are putting out. The energy of the air around their body. The way in which their </w:t>
      </w:r>
      <w:proofErr w:type="gramStart"/>
      <w:r>
        <w:rPr>
          <w:lang w:eastAsia="ar-SA"/>
        </w:rPr>
        <w:t>sub atomic</w:t>
      </w:r>
      <w:proofErr w:type="gramEnd"/>
      <w:r>
        <w:rPr>
          <w:lang w:eastAsia="ar-SA"/>
        </w:rPr>
        <w:t xml:space="preserve"> particles </w:t>
      </w:r>
      <w:r w:rsidR="00B05BD8">
        <w:rPr>
          <w:lang w:eastAsia="ar-SA"/>
        </w:rPr>
        <w:t>vibrate</w:t>
      </w:r>
      <w:r>
        <w:rPr>
          <w:lang w:eastAsia="ar-SA"/>
        </w:rPr>
        <w:t xml:space="preserve">. The way in which the air around them </w:t>
      </w:r>
      <w:r w:rsidR="006974EB">
        <w:rPr>
          <w:lang w:eastAsia="ar-SA"/>
        </w:rPr>
        <w:t>vibrates</w:t>
      </w:r>
      <w:r>
        <w:rPr>
          <w:lang w:eastAsia="ar-SA"/>
        </w:rPr>
        <w:t>.</w:t>
      </w:r>
    </w:p>
    <w:p w14:paraId="367F977F" w14:textId="77777777" w:rsidR="009A4A52" w:rsidRDefault="009A4A52" w:rsidP="009A4A52">
      <w:pPr>
        <w:spacing w:line="276" w:lineRule="auto"/>
        <w:ind w:firstLine="720"/>
        <w:rPr>
          <w:lang w:eastAsia="ar-SA"/>
        </w:rPr>
      </w:pPr>
    </w:p>
    <w:p w14:paraId="539F797A" w14:textId="5F5784DF" w:rsidR="009A4A52" w:rsidRDefault="009A4A52" w:rsidP="009A4A52">
      <w:pPr>
        <w:spacing w:line="276" w:lineRule="auto"/>
        <w:ind w:firstLine="720"/>
        <w:rPr>
          <w:lang w:eastAsia="ar-SA"/>
        </w:rPr>
      </w:pPr>
      <w:r>
        <w:rPr>
          <w:lang w:eastAsia="ar-SA"/>
        </w:rPr>
        <w:t>Frequency. Frequency. Frequency. Always.</w:t>
      </w:r>
    </w:p>
    <w:p w14:paraId="3E696D44" w14:textId="77777777" w:rsidR="009A4A52" w:rsidRDefault="009A4A52" w:rsidP="009A4A52">
      <w:pPr>
        <w:spacing w:line="276" w:lineRule="auto"/>
        <w:ind w:firstLine="720"/>
        <w:rPr>
          <w:lang w:eastAsia="ar-SA"/>
        </w:rPr>
      </w:pPr>
    </w:p>
    <w:p w14:paraId="4788B70C" w14:textId="73170648" w:rsidR="0052799A" w:rsidRDefault="009A4A52" w:rsidP="009A4A52">
      <w:pPr>
        <w:spacing w:line="276" w:lineRule="auto"/>
        <w:ind w:firstLine="720"/>
        <w:rPr>
          <w:lang w:eastAsia="ar-SA"/>
        </w:rPr>
      </w:pPr>
      <w:r>
        <w:rPr>
          <w:lang w:eastAsia="ar-SA"/>
        </w:rPr>
        <w:t>The vibration of the</w:t>
      </w:r>
      <w:r w:rsidRPr="007F1FF5">
        <w:rPr>
          <w:lang w:eastAsia="ar-SA"/>
        </w:rPr>
        <w:t xml:space="preserve"> person who got great results, </w:t>
      </w:r>
      <w:r>
        <w:rPr>
          <w:lang w:eastAsia="ar-SA"/>
        </w:rPr>
        <w:t>matched that of what they wanted… money coming in, sales, a successful business.</w:t>
      </w:r>
      <w:r w:rsidR="0052799A">
        <w:rPr>
          <w:lang w:eastAsia="ar-SA"/>
        </w:rPr>
        <w:t xml:space="preserve"> </w:t>
      </w:r>
      <w:r w:rsidR="0052799A" w:rsidRPr="007F1FF5">
        <w:rPr>
          <w:lang w:eastAsia="ar-SA"/>
        </w:rPr>
        <w:t>The</w:t>
      </w:r>
      <w:r w:rsidR="0052799A">
        <w:rPr>
          <w:lang w:eastAsia="ar-SA"/>
        </w:rPr>
        <w:t xml:space="preserve"> successful entrepreneur was</w:t>
      </w:r>
      <w:r w:rsidR="0052799A" w:rsidRPr="007F1FF5">
        <w:rPr>
          <w:lang w:eastAsia="ar-SA"/>
        </w:rPr>
        <w:t xml:space="preserve"> meeting money's vibration. The energy around </w:t>
      </w:r>
      <w:r w:rsidR="0052799A">
        <w:rPr>
          <w:lang w:eastAsia="ar-SA"/>
        </w:rPr>
        <w:t>them has</w:t>
      </w:r>
      <w:r w:rsidR="0052799A" w:rsidRPr="007F1FF5">
        <w:rPr>
          <w:lang w:eastAsia="ar-SA"/>
        </w:rPr>
        <w:t xml:space="preserve"> the vibration of money.</w:t>
      </w:r>
    </w:p>
    <w:p w14:paraId="53861DAE" w14:textId="77777777" w:rsidR="009A4A52" w:rsidRDefault="009A4A52" w:rsidP="009A4A52">
      <w:pPr>
        <w:spacing w:line="276" w:lineRule="auto"/>
        <w:ind w:firstLine="720"/>
        <w:rPr>
          <w:lang w:eastAsia="ar-SA"/>
        </w:rPr>
      </w:pPr>
    </w:p>
    <w:p w14:paraId="5B2D7BAB" w14:textId="5FC1182D" w:rsidR="009A4A52" w:rsidRDefault="009A4A52" w:rsidP="009A4A52">
      <w:pPr>
        <w:spacing w:line="276" w:lineRule="auto"/>
        <w:ind w:firstLine="720"/>
        <w:rPr>
          <w:lang w:eastAsia="ar-SA"/>
        </w:rPr>
      </w:pPr>
      <w:r w:rsidRPr="007F1FF5">
        <w:rPr>
          <w:lang w:eastAsia="ar-SA"/>
        </w:rPr>
        <w:t xml:space="preserve">The </w:t>
      </w:r>
      <w:r>
        <w:rPr>
          <w:lang w:eastAsia="ar-SA"/>
        </w:rPr>
        <w:t xml:space="preserve">vibration of the </w:t>
      </w:r>
      <w:r w:rsidRPr="007F1FF5">
        <w:rPr>
          <w:lang w:eastAsia="ar-SA"/>
        </w:rPr>
        <w:t>one that didn't get great results,</w:t>
      </w:r>
      <w:r>
        <w:rPr>
          <w:lang w:eastAsia="ar-SA"/>
        </w:rPr>
        <w:t xml:space="preserve"> didn’t match what they wanted. T</w:t>
      </w:r>
      <w:r w:rsidRPr="007F1FF5">
        <w:rPr>
          <w:lang w:eastAsia="ar-SA"/>
        </w:rPr>
        <w:t xml:space="preserve">he physical </w:t>
      </w:r>
      <w:r>
        <w:rPr>
          <w:lang w:eastAsia="ar-SA"/>
        </w:rPr>
        <w:t xml:space="preserve">frequency their body gave off didn’t match money. </w:t>
      </w:r>
    </w:p>
    <w:p w14:paraId="2001DBE2" w14:textId="77777777" w:rsidR="009A4A52" w:rsidRDefault="009A4A52" w:rsidP="00DD12AE">
      <w:pPr>
        <w:spacing w:line="276" w:lineRule="auto"/>
        <w:ind w:firstLine="720"/>
        <w:rPr>
          <w:lang w:eastAsia="ar-SA"/>
        </w:rPr>
      </w:pPr>
    </w:p>
    <w:p w14:paraId="0526273D" w14:textId="130B86AA" w:rsidR="0052799A" w:rsidRDefault="0046152C" w:rsidP="00DD12AE">
      <w:pPr>
        <w:spacing w:line="276" w:lineRule="auto"/>
        <w:ind w:firstLine="720"/>
        <w:rPr>
          <w:lang w:eastAsia="ar-SA"/>
        </w:rPr>
      </w:pPr>
      <w:r w:rsidRPr="007F1FF5">
        <w:rPr>
          <w:lang w:eastAsia="ar-SA"/>
        </w:rPr>
        <w:t>So hence one succeeds, the other doesn't. Both are hardworking,</w:t>
      </w:r>
      <w:r w:rsidR="0052799A">
        <w:rPr>
          <w:lang w:eastAsia="ar-SA"/>
        </w:rPr>
        <w:t xml:space="preserve"> both are smart,</w:t>
      </w:r>
      <w:r w:rsidRPr="007F1FF5">
        <w:rPr>
          <w:lang w:eastAsia="ar-SA"/>
        </w:rPr>
        <w:t xml:space="preserve"> both are</w:t>
      </w:r>
      <w:r w:rsidR="00DB18C4">
        <w:rPr>
          <w:lang w:eastAsia="ar-SA"/>
        </w:rPr>
        <w:t xml:space="preserve"> “</w:t>
      </w:r>
      <w:r w:rsidRPr="007F1FF5">
        <w:rPr>
          <w:lang w:eastAsia="ar-SA"/>
        </w:rPr>
        <w:t>positive</w:t>
      </w:r>
      <w:r w:rsidR="0052799A">
        <w:rPr>
          <w:lang w:eastAsia="ar-SA"/>
        </w:rPr>
        <w:t xml:space="preserve"> people”, both could even be [insert whatever stereotypical traits of success the society you live in imagines here]</w:t>
      </w:r>
      <w:r w:rsidR="006974EB">
        <w:rPr>
          <w:lang w:eastAsia="ar-SA"/>
        </w:rPr>
        <w:t xml:space="preserve"> </w:t>
      </w:r>
      <w:r w:rsidR="0052799A">
        <w:rPr>
          <w:lang w:eastAsia="ar-SA"/>
        </w:rPr>
        <w:t xml:space="preserve">… </w:t>
      </w:r>
      <w:r w:rsidRPr="007F1FF5">
        <w:rPr>
          <w:lang w:eastAsia="ar-SA"/>
        </w:rPr>
        <w:t>but all of that is</w:t>
      </w:r>
      <w:r w:rsidR="0052799A">
        <w:rPr>
          <w:lang w:eastAsia="ar-SA"/>
        </w:rPr>
        <w:t xml:space="preserve"> just</w:t>
      </w:r>
      <w:r w:rsidRPr="007F1FF5">
        <w:rPr>
          <w:lang w:eastAsia="ar-SA"/>
        </w:rPr>
        <w:t xml:space="preserve"> </w:t>
      </w:r>
      <w:r w:rsidR="0052799A">
        <w:rPr>
          <w:lang w:eastAsia="ar-SA"/>
        </w:rPr>
        <w:t xml:space="preserve">practical </w:t>
      </w:r>
      <w:r w:rsidR="00DB18C4">
        <w:rPr>
          <w:lang w:eastAsia="ar-SA"/>
        </w:rPr>
        <w:t>and</w:t>
      </w:r>
      <w:r w:rsidR="0052799A">
        <w:rPr>
          <w:lang w:eastAsia="ar-SA"/>
        </w:rPr>
        <w:t xml:space="preserve"> co</w:t>
      </w:r>
      <w:r w:rsidRPr="007F1FF5">
        <w:rPr>
          <w:lang w:eastAsia="ar-SA"/>
        </w:rPr>
        <w:t>gnitive traits</w:t>
      </w:r>
      <w:r w:rsidR="0052799A">
        <w:rPr>
          <w:lang w:eastAsia="ar-SA"/>
        </w:rPr>
        <w:t xml:space="preserve">. </w:t>
      </w:r>
    </w:p>
    <w:p w14:paraId="7CCF8F21" w14:textId="77777777" w:rsidR="0052799A" w:rsidRDefault="0052799A" w:rsidP="00DD12AE">
      <w:pPr>
        <w:spacing w:line="276" w:lineRule="auto"/>
        <w:ind w:firstLine="720"/>
        <w:rPr>
          <w:lang w:eastAsia="ar-SA"/>
        </w:rPr>
      </w:pPr>
    </w:p>
    <w:p w14:paraId="62084693" w14:textId="23BBF5C0" w:rsidR="0052799A" w:rsidRDefault="0052799A" w:rsidP="00DD12AE">
      <w:pPr>
        <w:spacing w:line="276" w:lineRule="auto"/>
        <w:ind w:firstLine="720"/>
        <w:rPr>
          <w:lang w:eastAsia="ar-SA"/>
        </w:rPr>
      </w:pPr>
      <w:r>
        <w:rPr>
          <w:lang w:eastAsia="ar-SA"/>
        </w:rPr>
        <w:t>It’s surface level. It isn’t what fundamentally impacts whether an action creates the result.</w:t>
      </w:r>
    </w:p>
    <w:p w14:paraId="03FBBDFD" w14:textId="77777777" w:rsidR="0052799A" w:rsidRDefault="0052799A" w:rsidP="00DD12AE">
      <w:pPr>
        <w:spacing w:line="276" w:lineRule="auto"/>
        <w:ind w:firstLine="720"/>
        <w:rPr>
          <w:lang w:eastAsia="ar-SA"/>
        </w:rPr>
      </w:pPr>
    </w:p>
    <w:p w14:paraId="7BB58FE3" w14:textId="2F89CBFF" w:rsidR="0052799A" w:rsidRDefault="0052799A" w:rsidP="00DD12AE">
      <w:pPr>
        <w:spacing w:line="276" w:lineRule="auto"/>
        <w:ind w:firstLine="720"/>
        <w:rPr>
          <w:lang w:eastAsia="ar-SA"/>
        </w:rPr>
      </w:pPr>
      <w:r>
        <w:rPr>
          <w:lang w:eastAsia="ar-SA"/>
        </w:rPr>
        <w:lastRenderedPageBreak/>
        <w:t xml:space="preserve">Side note – The action still needs to happen. You still almost always </w:t>
      </w:r>
      <w:proofErr w:type="gramStart"/>
      <w:r>
        <w:rPr>
          <w:lang w:eastAsia="ar-SA"/>
        </w:rPr>
        <w:t>have to</w:t>
      </w:r>
      <w:proofErr w:type="gramEnd"/>
      <w:r>
        <w:rPr>
          <w:lang w:eastAsia="ar-SA"/>
        </w:rPr>
        <w:t xml:space="preserve"> DO the actions (send the email, click start on the marketing campaign, hire the person, post the products). We are talking about whether the actions you do create results or not. How one person can do the same action as another person, and theoretically both should get the same results, but the results in fact end up very different.</w:t>
      </w:r>
    </w:p>
    <w:p w14:paraId="76C43C1C" w14:textId="77777777" w:rsidR="0052799A" w:rsidRDefault="0052799A" w:rsidP="00DD12AE">
      <w:pPr>
        <w:spacing w:line="276" w:lineRule="auto"/>
        <w:ind w:firstLine="720"/>
        <w:rPr>
          <w:lang w:eastAsia="ar-SA"/>
        </w:rPr>
      </w:pPr>
    </w:p>
    <w:p w14:paraId="2A6495D4" w14:textId="77777777" w:rsidR="0052799A" w:rsidRDefault="0052799A" w:rsidP="00DD12AE">
      <w:pPr>
        <w:spacing w:line="276" w:lineRule="auto"/>
        <w:ind w:firstLine="720"/>
        <w:rPr>
          <w:lang w:eastAsia="ar-SA"/>
        </w:rPr>
      </w:pPr>
      <w:proofErr w:type="gramStart"/>
      <w:r>
        <w:rPr>
          <w:lang w:eastAsia="ar-SA"/>
        </w:rPr>
        <w:t>A</w:t>
      </w:r>
      <w:r w:rsidR="0046152C" w:rsidRPr="007F1FF5">
        <w:rPr>
          <w:lang w:eastAsia="ar-SA"/>
        </w:rPr>
        <w:t>ll of</w:t>
      </w:r>
      <w:proofErr w:type="gramEnd"/>
      <w:r w:rsidR="0046152C" w:rsidRPr="007F1FF5">
        <w:rPr>
          <w:lang w:eastAsia="ar-SA"/>
        </w:rPr>
        <w:t xml:space="preserve"> the learning that you do on how to set up a funnel, what to post on social media, how to go from zero to a million followers, all of that stuff</w:t>
      </w:r>
      <w:r>
        <w:rPr>
          <w:lang w:eastAsia="ar-SA"/>
        </w:rPr>
        <w:t>..</w:t>
      </w:r>
      <w:r w:rsidR="0046152C" w:rsidRPr="007F1FF5">
        <w:rPr>
          <w:lang w:eastAsia="ar-SA"/>
        </w:rPr>
        <w:t xml:space="preserve">. That's all, it's all cognitive learning. </w:t>
      </w:r>
    </w:p>
    <w:p w14:paraId="4FC586BF" w14:textId="77777777" w:rsidR="0052799A" w:rsidRDefault="0052799A" w:rsidP="00DD12AE">
      <w:pPr>
        <w:spacing w:line="276" w:lineRule="auto"/>
        <w:ind w:firstLine="720"/>
        <w:rPr>
          <w:lang w:eastAsia="ar-SA"/>
        </w:rPr>
      </w:pPr>
    </w:p>
    <w:p w14:paraId="138D91D0" w14:textId="77777777" w:rsidR="0052799A" w:rsidRDefault="0046152C" w:rsidP="00DD12AE">
      <w:pPr>
        <w:spacing w:line="276" w:lineRule="auto"/>
        <w:ind w:firstLine="720"/>
        <w:rPr>
          <w:lang w:eastAsia="ar-SA"/>
        </w:rPr>
      </w:pPr>
      <w:r w:rsidRPr="007F1FF5">
        <w:rPr>
          <w:lang w:eastAsia="ar-SA"/>
        </w:rPr>
        <w:t xml:space="preserve">It's all conscious mind stuff. </w:t>
      </w:r>
    </w:p>
    <w:p w14:paraId="090FFB89" w14:textId="77777777" w:rsidR="0052799A" w:rsidRDefault="0052799A" w:rsidP="00DD12AE">
      <w:pPr>
        <w:spacing w:line="276" w:lineRule="auto"/>
        <w:ind w:firstLine="720"/>
        <w:rPr>
          <w:lang w:eastAsia="ar-SA"/>
        </w:rPr>
      </w:pPr>
    </w:p>
    <w:p w14:paraId="65EA01C1" w14:textId="76F98E34" w:rsidR="0052799A" w:rsidRDefault="0052799A" w:rsidP="0052799A">
      <w:pPr>
        <w:spacing w:line="276" w:lineRule="auto"/>
        <w:ind w:firstLine="720"/>
        <w:rPr>
          <w:lang w:eastAsia="ar-SA"/>
        </w:rPr>
      </w:pPr>
      <w:r>
        <w:rPr>
          <w:lang w:eastAsia="ar-SA"/>
        </w:rPr>
        <w:t xml:space="preserve">Someone can be quite mediocre at that and create an amazing income. Whereas another person could know it all </w:t>
      </w:r>
      <w:r w:rsidR="006974EB">
        <w:rPr>
          <w:lang w:eastAsia="ar-SA"/>
        </w:rPr>
        <w:t>and</w:t>
      </w:r>
      <w:r>
        <w:rPr>
          <w:lang w:eastAsia="ar-SA"/>
        </w:rPr>
        <w:t xml:space="preserve"> </w:t>
      </w:r>
      <w:r w:rsidR="0046152C" w:rsidRPr="007F1FF5">
        <w:rPr>
          <w:lang w:eastAsia="ar-SA"/>
        </w:rPr>
        <w:t xml:space="preserve">be </w:t>
      </w:r>
      <w:proofErr w:type="gramStart"/>
      <w:r w:rsidR="0046152C" w:rsidRPr="007F1FF5">
        <w:rPr>
          <w:lang w:eastAsia="ar-SA"/>
        </w:rPr>
        <w:t>really good</w:t>
      </w:r>
      <w:proofErr w:type="gramEnd"/>
      <w:r w:rsidR="0046152C" w:rsidRPr="007F1FF5">
        <w:rPr>
          <w:lang w:eastAsia="ar-SA"/>
        </w:rPr>
        <w:t xml:space="preserve"> </w:t>
      </w:r>
      <w:r>
        <w:rPr>
          <w:lang w:eastAsia="ar-SA"/>
        </w:rPr>
        <w:t>but</w:t>
      </w:r>
      <w:r w:rsidR="0046152C" w:rsidRPr="007F1FF5">
        <w:rPr>
          <w:lang w:eastAsia="ar-SA"/>
        </w:rPr>
        <w:t xml:space="preserve"> still not get results. </w:t>
      </w:r>
    </w:p>
    <w:p w14:paraId="34E5675D" w14:textId="77777777" w:rsidR="0052799A" w:rsidRDefault="0052799A" w:rsidP="0052799A">
      <w:pPr>
        <w:spacing w:line="276" w:lineRule="auto"/>
        <w:ind w:firstLine="720"/>
        <w:rPr>
          <w:lang w:eastAsia="ar-SA"/>
        </w:rPr>
      </w:pPr>
    </w:p>
    <w:p w14:paraId="48938BAF" w14:textId="0E5A2ABB" w:rsidR="0052799A" w:rsidRDefault="0052799A" w:rsidP="0052799A">
      <w:pPr>
        <w:spacing w:line="276" w:lineRule="auto"/>
        <w:ind w:firstLine="720"/>
        <w:rPr>
          <w:lang w:eastAsia="ar-SA"/>
        </w:rPr>
      </w:pPr>
      <w:r>
        <w:rPr>
          <w:lang w:eastAsia="ar-SA"/>
        </w:rPr>
        <w:t>The actions are the actions. You learn them. You do them.</w:t>
      </w:r>
    </w:p>
    <w:p w14:paraId="32B21ECD" w14:textId="77777777" w:rsidR="0052799A" w:rsidRDefault="0052799A" w:rsidP="0052799A">
      <w:pPr>
        <w:spacing w:line="276" w:lineRule="auto"/>
        <w:ind w:firstLine="720"/>
        <w:rPr>
          <w:lang w:eastAsia="ar-SA"/>
        </w:rPr>
      </w:pPr>
    </w:p>
    <w:p w14:paraId="21DA83C3" w14:textId="730DA22C" w:rsidR="0052799A" w:rsidRDefault="0052799A" w:rsidP="0052799A">
      <w:pPr>
        <w:spacing w:line="276" w:lineRule="auto"/>
        <w:ind w:firstLine="720"/>
        <w:rPr>
          <w:lang w:eastAsia="ar-SA"/>
        </w:rPr>
      </w:pPr>
      <w:r>
        <w:rPr>
          <w:lang w:eastAsia="ar-SA"/>
        </w:rPr>
        <w:t>The results are when you apply the actions while emitting the frequency of what you want.</w:t>
      </w:r>
    </w:p>
    <w:p w14:paraId="65A006C5" w14:textId="77777777" w:rsidR="0052799A" w:rsidRDefault="0052799A" w:rsidP="0052799A">
      <w:pPr>
        <w:spacing w:line="276" w:lineRule="auto"/>
        <w:ind w:firstLine="720"/>
        <w:rPr>
          <w:lang w:eastAsia="ar-SA"/>
        </w:rPr>
      </w:pPr>
    </w:p>
    <w:p w14:paraId="4635A0B5" w14:textId="298AD13B" w:rsidR="0046152C" w:rsidRPr="0052799A" w:rsidRDefault="0052799A" w:rsidP="0052799A">
      <w:pPr>
        <w:spacing w:line="276" w:lineRule="auto"/>
        <w:jc w:val="center"/>
        <w:rPr>
          <w:b/>
          <w:bCs/>
          <w:lang w:eastAsia="ar-SA"/>
        </w:rPr>
      </w:pPr>
      <w:r w:rsidRPr="0052799A">
        <w:rPr>
          <w:b/>
          <w:bCs/>
          <w:lang w:eastAsia="ar-SA"/>
        </w:rPr>
        <w:t>Results = Action + Frequency</w:t>
      </w:r>
    </w:p>
    <w:p w14:paraId="12631207" w14:textId="77777777" w:rsidR="0046152C" w:rsidRPr="007F1FF5" w:rsidRDefault="0046152C" w:rsidP="00DD12AE">
      <w:pPr>
        <w:spacing w:line="276" w:lineRule="auto"/>
        <w:ind w:firstLine="720"/>
        <w:rPr>
          <w:lang w:eastAsia="ar-SA"/>
        </w:rPr>
      </w:pPr>
    </w:p>
    <w:p w14:paraId="2487376B" w14:textId="27A24284" w:rsidR="0052799A" w:rsidRDefault="0052799A" w:rsidP="00DD12AE">
      <w:pPr>
        <w:spacing w:line="276" w:lineRule="auto"/>
        <w:ind w:firstLine="720"/>
        <w:rPr>
          <w:lang w:eastAsia="ar-SA"/>
        </w:rPr>
      </w:pPr>
      <w:r>
        <w:rPr>
          <w:lang w:eastAsia="ar-SA"/>
        </w:rPr>
        <w:t xml:space="preserve">Ready for the next level? </w:t>
      </w:r>
      <w:r w:rsidR="0046152C" w:rsidRPr="007F1FF5">
        <w:rPr>
          <w:lang w:eastAsia="ar-SA"/>
        </w:rPr>
        <w:t xml:space="preserve">This is where it gets crazy. </w:t>
      </w:r>
      <w:r>
        <w:rPr>
          <w:lang w:eastAsia="ar-SA"/>
        </w:rPr>
        <w:t>Let’s consider a third entrepreneur. This person was also on the same courses as the other two, they also did the same actions and “thought positive things” etc.</w:t>
      </w:r>
    </w:p>
    <w:p w14:paraId="74BDEFE8" w14:textId="77777777" w:rsidR="0052799A" w:rsidRDefault="0052799A" w:rsidP="00DD12AE">
      <w:pPr>
        <w:spacing w:line="276" w:lineRule="auto"/>
        <w:ind w:firstLine="720"/>
        <w:rPr>
          <w:lang w:eastAsia="ar-SA"/>
        </w:rPr>
      </w:pPr>
    </w:p>
    <w:p w14:paraId="4581693D" w14:textId="2294DB50" w:rsidR="0052799A" w:rsidRDefault="0052799A" w:rsidP="00DD12AE">
      <w:pPr>
        <w:spacing w:line="276" w:lineRule="auto"/>
        <w:ind w:firstLine="720"/>
        <w:rPr>
          <w:lang w:eastAsia="ar-SA"/>
        </w:rPr>
      </w:pPr>
      <w:r>
        <w:rPr>
          <w:lang w:eastAsia="ar-SA"/>
        </w:rPr>
        <w:t xml:space="preserve">This third </w:t>
      </w:r>
      <w:r w:rsidR="006974EB">
        <w:rPr>
          <w:lang w:eastAsia="ar-SA"/>
        </w:rPr>
        <w:t>entrepreneur</w:t>
      </w:r>
      <w:r>
        <w:rPr>
          <w:lang w:eastAsia="ar-SA"/>
        </w:rPr>
        <w:t xml:space="preserve"> though, they got mind blowing results. Within a year of doing the same course as the other two </w:t>
      </w:r>
      <w:r>
        <w:rPr>
          <w:lang w:eastAsia="ar-SA"/>
        </w:rPr>
        <w:lastRenderedPageBreak/>
        <w:t xml:space="preserve">and creating a very similar business, they </w:t>
      </w:r>
      <w:r w:rsidR="00E8795B">
        <w:rPr>
          <w:lang w:eastAsia="ar-SA"/>
        </w:rPr>
        <w:t>were making millions in profit.</w:t>
      </w:r>
    </w:p>
    <w:p w14:paraId="43F55A78" w14:textId="77777777" w:rsidR="0052799A" w:rsidRDefault="0052799A" w:rsidP="00DD12AE">
      <w:pPr>
        <w:spacing w:line="276" w:lineRule="auto"/>
        <w:ind w:firstLine="720"/>
        <w:rPr>
          <w:lang w:eastAsia="ar-SA"/>
        </w:rPr>
      </w:pPr>
    </w:p>
    <w:p w14:paraId="2D713746" w14:textId="77777777" w:rsidR="00E8795B" w:rsidRDefault="00E8795B" w:rsidP="00DD12AE">
      <w:pPr>
        <w:spacing w:line="276" w:lineRule="auto"/>
        <w:ind w:firstLine="720"/>
        <w:rPr>
          <w:lang w:eastAsia="ar-SA"/>
        </w:rPr>
      </w:pPr>
      <w:r>
        <w:rPr>
          <w:lang w:eastAsia="ar-SA"/>
        </w:rPr>
        <w:t>What was different for them?</w:t>
      </w:r>
    </w:p>
    <w:p w14:paraId="3351B164" w14:textId="77777777" w:rsidR="00E8795B" w:rsidRDefault="00E8795B" w:rsidP="00DD12AE">
      <w:pPr>
        <w:spacing w:line="276" w:lineRule="auto"/>
        <w:ind w:firstLine="720"/>
        <w:rPr>
          <w:lang w:eastAsia="ar-SA"/>
        </w:rPr>
      </w:pPr>
    </w:p>
    <w:p w14:paraId="5D5189C3" w14:textId="362E952E" w:rsidR="00E8795B" w:rsidRDefault="006974EB" w:rsidP="00DD12AE">
      <w:pPr>
        <w:spacing w:line="276" w:lineRule="auto"/>
        <w:ind w:firstLine="720"/>
        <w:rPr>
          <w:lang w:eastAsia="ar-SA"/>
        </w:rPr>
      </w:pPr>
      <w:r>
        <w:rPr>
          <w:lang w:eastAsia="ar-SA"/>
        </w:rPr>
        <w:t>Yes,</w:t>
      </w:r>
      <w:r w:rsidR="00E8795B">
        <w:rPr>
          <w:lang w:eastAsia="ar-SA"/>
        </w:rPr>
        <w:t xml:space="preserve"> their vibration matched that of money. But more than that… </w:t>
      </w:r>
      <w:r w:rsidR="0046152C" w:rsidRPr="007F1FF5">
        <w:rPr>
          <w:lang w:eastAsia="ar-SA"/>
        </w:rPr>
        <w:t xml:space="preserve">money vibration is going through their whole flipping business. </w:t>
      </w:r>
    </w:p>
    <w:p w14:paraId="673F14A1" w14:textId="77777777" w:rsidR="00E8795B" w:rsidRDefault="00E8795B" w:rsidP="00DD12AE">
      <w:pPr>
        <w:spacing w:line="276" w:lineRule="auto"/>
        <w:ind w:firstLine="720"/>
        <w:rPr>
          <w:lang w:eastAsia="ar-SA"/>
        </w:rPr>
      </w:pPr>
    </w:p>
    <w:p w14:paraId="5BFEA73E" w14:textId="50407D11" w:rsidR="00E8795B" w:rsidRDefault="00E8795B" w:rsidP="00DD12AE">
      <w:pPr>
        <w:spacing w:line="276" w:lineRule="auto"/>
        <w:ind w:firstLine="720"/>
        <w:rPr>
          <w:lang w:eastAsia="ar-SA"/>
        </w:rPr>
      </w:pPr>
      <w:r>
        <w:rPr>
          <w:lang w:eastAsia="ar-SA"/>
        </w:rPr>
        <w:t>The vibration of money was</w:t>
      </w:r>
      <w:r w:rsidR="0046152C" w:rsidRPr="007F1FF5">
        <w:rPr>
          <w:lang w:eastAsia="ar-SA"/>
        </w:rPr>
        <w:t xml:space="preserve"> going through their funnel. It's going through their email. </w:t>
      </w:r>
      <w:r>
        <w:rPr>
          <w:lang w:eastAsia="ar-SA"/>
        </w:rPr>
        <w:t>Clients would</w:t>
      </w:r>
      <w:r w:rsidR="0046152C" w:rsidRPr="007F1FF5">
        <w:rPr>
          <w:lang w:eastAsia="ar-SA"/>
        </w:rPr>
        <w:t xml:space="preserve"> open an email and they feel that vibration. </w:t>
      </w:r>
      <w:r>
        <w:rPr>
          <w:lang w:eastAsia="ar-SA"/>
        </w:rPr>
        <w:t xml:space="preserve">Their clients felt the high wonderful feelings every communication that business owner sent, every contact they had with clients. Clients felt it and swarmed in their droves. They bought the products </w:t>
      </w:r>
      <w:r w:rsidR="00DB18C4">
        <w:rPr>
          <w:lang w:eastAsia="ar-SA"/>
        </w:rPr>
        <w:t>and</w:t>
      </w:r>
      <w:r>
        <w:rPr>
          <w:lang w:eastAsia="ar-SA"/>
        </w:rPr>
        <w:t xml:space="preserve"> services and could feel the love, the care, the joy, the excitement. They told their friends, and more and more came. </w:t>
      </w:r>
    </w:p>
    <w:p w14:paraId="11F6263C" w14:textId="77777777" w:rsidR="00E8795B" w:rsidRDefault="00E8795B" w:rsidP="00DD12AE">
      <w:pPr>
        <w:spacing w:line="276" w:lineRule="auto"/>
        <w:ind w:firstLine="720"/>
        <w:rPr>
          <w:lang w:eastAsia="ar-SA"/>
        </w:rPr>
      </w:pPr>
    </w:p>
    <w:p w14:paraId="2F701A27" w14:textId="5362D79B" w:rsidR="00E8795B" w:rsidRDefault="00E8795B" w:rsidP="00DD12AE">
      <w:pPr>
        <w:spacing w:line="276" w:lineRule="auto"/>
        <w:ind w:firstLine="720"/>
        <w:rPr>
          <w:lang w:eastAsia="ar-SA"/>
        </w:rPr>
      </w:pPr>
      <w:r>
        <w:rPr>
          <w:lang w:eastAsia="ar-SA"/>
        </w:rPr>
        <w:t xml:space="preserve">The entrepreneur was connected vibrationally to the business, to the </w:t>
      </w:r>
      <w:r w:rsidR="0046152C" w:rsidRPr="007F1FF5">
        <w:rPr>
          <w:lang w:eastAsia="ar-SA"/>
        </w:rPr>
        <w:t>customers</w:t>
      </w:r>
      <w:r>
        <w:rPr>
          <w:lang w:eastAsia="ar-SA"/>
        </w:rPr>
        <w:t>, to the products/services. That high wonderful vibration was everywhere and the more it was everywhere, the more it amplified.</w:t>
      </w:r>
    </w:p>
    <w:p w14:paraId="1DA5A77B" w14:textId="77777777" w:rsidR="00E8795B" w:rsidRDefault="00E8795B" w:rsidP="00DD12AE">
      <w:pPr>
        <w:spacing w:line="276" w:lineRule="auto"/>
        <w:ind w:firstLine="720"/>
        <w:rPr>
          <w:lang w:eastAsia="ar-SA"/>
        </w:rPr>
      </w:pPr>
    </w:p>
    <w:p w14:paraId="68EF184F" w14:textId="7758EA2C" w:rsidR="00E8795B" w:rsidRDefault="00E8795B" w:rsidP="00DD12AE">
      <w:pPr>
        <w:spacing w:line="276" w:lineRule="auto"/>
        <w:ind w:firstLine="720"/>
        <w:rPr>
          <w:lang w:eastAsia="ar-SA"/>
        </w:rPr>
      </w:pPr>
      <w:r>
        <w:rPr>
          <w:lang w:eastAsia="ar-SA"/>
        </w:rPr>
        <w:t>Now, y</w:t>
      </w:r>
      <w:r w:rsidR="0046152C" w:rsidRPr="007F1FF5">
        <w:rPr>
          <w:lang w:eastAsia="ar-SA"/>
        </w:rPr>
        <w:t xml:space="preserve">ou can </w:t>
      </w:r>
      <w:r w:rsidR="0046152C" w:rsidRPr="00E8795B">
        <w:rPr>
          <w:i/>
          <w:iCs/>
          <w:lang w:eastAsia="ar-SA"/>
        </w:rPr>
        <w:t>force</w:t>
      </w:r>
      <w:r w:rsidR="0046152C" w:rsidRPr="007F1FF5">
        <w:rPr>
          <w:lang w:eastAsia="ar-SA"/>
        </w:rPr>
        <w:t xml:space="preserve"> results to a point. </w:t>
      </w:r>
    </w:p>
    <w:p w14:paraId="492BB6FF" w14:textId="77777777" w:rsidR="00E8795B" w:rsidRDefault="00E8795B" w:rsidP="00DD12AE">
      <w:pPr>
        <w:spacing w:line="276" w:lineRule="auto"/>
        <w:ind w:firstLine="720"/>
        <w:rPr>
          <w:lang w:eastAsia="ar-SA"/>
        </w:rPr>
      </w:pPr>
    </w:p>
    <w:p w14:paraId="11DBC598" w14:textId="4E1024AB" w:rsidR="00E8795B" w:rsidRDefault="00E8795B" w:rsidP="00DD12AE">
      <w:pPr>
        <w:spacing w:line="276" w:lineRule="auto"/>
        <w:ind w:firstLine="720"/>
        <w:rPr>
          <w:lang w:eastAsia="ar-SA"/>
        </w:rPr>
      </w:pPr>
      <w:r>
        <w:rPr>
          <w:lang w:eastAsia="ar-SA"/>
        </w:rPr>
        <w:t xml:space="preserve">Remember that struggling entrepreneur who didn’t get anywhere near the sales they wanted, they didn’t </w:t>
      </w:r>
      <w:proofErr w:type="gramStart"/>
      <w:r>
        <w:rPr>
          <w:lang w:eastAsia="ar-SA"/>
        </w:rPr>
        <w:t>actually get</w:t>
      </w:r>
      <w:proofErr w:type="gramEnd"/>
      <w:r>
        <w:rPr>
          <w:lang w:eastAsia="ar-SA"/>
        </w:rPr>
        <w:t xml:space="preserve"> zero. They got some. It was just </w:t>
      </w:r>
      <w:proofErr w:type="gramStart"/>
      <w:r>
        <w:rPr>
          <w:lang w:eastAsia="ar-SA"/>
        </w:rPr>
        <w:t>really minimal</w:t>
      </w:r>
      <w:proofErr w:type="gramEnd"/>
      <w:r>
        <w:rPr>
          <w:lang w:eastAsia="ar-SA"/>
        </w:rPr>
        <w:t>.</w:t>
      </w:r>
    </w:p>
    <w:p w14:paraId="41F9EA2A" w14:textId="77777777" w:rsidR="00E8795B" w:rsidRDefault="00E8795B" w:rsidP="00DD12AE">
      <w:pPr>
        <w:spacing w:line="276" w:lineRule="auto"/>
        <w:ind w:firstLine="720"/>
        <w:rPr>
          <w:lang w:eastAsia="ar-SA"/>
        </w:rPr>
      </w:pPr>
    </w:p>
    <w:p w14:paraId="2E7D903F" w14:textId="66D696D8" w:rsidR="00E8795B" w:rsidRDefault="00E8795B" w:rsidP="00DD12AE">
      <w:pPr>
        <w:spacing w:line="276" w:lineRule="auto"/>
        <w:ind w:firstLine="720"/>
        <w:rPr>
          <w:lang w:eastAsia="ar-SA"/>
        </w:rPr>
      </w:pPr>
      <w:r>
        <w:rPr>
          <w:lang w:eastAsia="ar-SA"/>
        </w:rPr>
        <w:t xml:space="preserve">Doing the actions from a mismatched vibration will often get you </w:t>
      </w:r>
      <w:r w:rsidRPr="00B05BD8">
        <w:rPr>
          <w:i/>
          <w:iCs/>
          <w:lang w:eastAsia="ar-SA"/>
        </w:rPr>
        <w:t>some</w:t>
      </w:r>
      <w:r>
        <w:rPr>
          <w:lang w:eastAsia="ar-SA"/>
        </w:rPr>
        <w:t xml:space="preserve"> results. But it’s hard. It’s a struggle. </w:t>
      </w:r>
    </w:p>
    <w:p w14:paraId="4A0678B8" w14:textId="77777777" w:rsidR="00E8795B" w:rsidRDefault="00E8795B" w:rsidP="00DD12AE">
      <w:pPr>
        <w:spacing w:line="276" w:lineRule="auto"/>
        <w:ind w:firstLine="720"/>
        <w:rPr>
          <w:lang w:eastAsia="ar-SA"/>
        </w:rPr>
      </w:pPr>
    </w:p>
    <w:p w14:paraId="0100446B" w14:textId="77777777" w:rsidR="00E8795B" w:rsidRDefault="00E8795B" w:rsidP="00DD12AE">
      <w:pPr>
        <w:spacing w:line="276" w:lineRule="auto"/>
        <w:ind w:firstLine="720"/>
        <w:rPr>
          <w:lang w:eastAsia="ar-SA"/>
        </w:rPr>
      </w:pPr>
      <w:r>
        <w:rPr>
          <w:lang w:eastAsia="ar-SA"/>
        </w:rPr>
        <w:lastRenderedPageBreak/>
        <w:t xml:space="preserve">Let’s not do that. </w:t>
      </w:r>
    </w:p>
    <w:p w14:paraId="708E0FFC" w14:textId="77777777" w:rsidR="00E8795B" w:rsidRDefault="00E8795B" w:rsidP="00DD12AE">
      <w:pPr>
        <w:spacing w:line="276" w:lineRule="auto"/>
        <w:ind w:firstLine="720"/>
        <w:rPr>
          <w:lang w:eastAsia="ar-SA"/>
        </w:rPr>
      </w:pPr>
    </w:p>
    <w:p w14:paraId="66EF1AB8" w14:textId="024D74FF" w:rsidR="00E8795B" w:rsidRDefault="00E8795B" w:rsidP="00DD12AE">
      <w:pPr>
        <w:spacing w:line="276" w:lineRule="auto"/>
        <w:ind w:firstLine="720"/>
        <w:rPr>
          <w:lang w:eastAsia="ar-SA"/>
        </w:rPr>
      </w:pPr>
      <w:r>
        <w:rPr>
          <w:lang w:eastAsia="ar-SA"/>
        </w:rPr>
        <w:t>No more struggle.</w:t>
      </w:r>
    </w:p>
    <w:p w14:paraId="73134212" w14:textId="77777777" w:rsidR="00E8795B" w:rsidRDefault="00E8795B" w:rsidP="00DD12AE">
      <w:pPr>
        <w:spacing w:line="276" w:lineRule="auto"/>
        <w:ind w:firstLine="720"/>
        <w:rPr>
          <w:lang w:eastAsia="ar-SA"/>
        </w:rPr>
      </w:pPr>
    </w:p>
    <w:p w14:paraId="10BACDE2" w14:textId="7B7C575C" w:rsidR="00E8795B" w:rsidRDefault="00E8795B" w:rsidP="00E8795B">
      <w:pPr>
        <w:pStyle w:val="Heading3"/>
      </w:pPr>
      <w:r>
        <w:t>The Pizza Zone</w:t>
      </w:r>
    </w:p>
    <w:p w14:paraId="7124EFD0" w14:textId="77777777" w:rsidR="00E8795B" w:rsidRDefault="00E8795B" w:rsidP="00DD12AE">
      <w:pPr>
        <w:spacing w:line="276" w:lineRule="auto"/>
        <w:ind w:firstLine="720"/>
        <w:rPr>
          <w:lang w:eastAsia="ar-SA"/>
        </w:rPr>
      </w:pPr>
    </w:p>
    <w:p w14:paraId="65B58F94" w14:textId="1E40F543" w:rsidR="006B5CC2" w:rsidRDefault="006B5CC2" w:rsidP="006B5CC2">
      <w:pPr>
        <w:spacing w:line="276" w:lineRule="auto"/>
        <w:ind w:firstLine="720"/>
        <w:rPr>
          <w:lang w:eastAsia="ar-SA"/>
        </w:rPr>
      </w:pPr>
      <w:r>
        <w:rPr>
          <w:lang w:eastAsia="ar-SA"/>
        </w:rPr>
        <w:t>L</w:t>
      </w:r>
      <w:r w:rsidR="0046152C" w:rsidRPr="007F1FF5">
        <w:rPr>
          <w:lang w:eastAsia="ar-SA"/>
        </w:rPr>
        <w:t xml:space="preserve">et's say you want a pizza. </w:t>
      </w:r>
      <w:r>
        <w:rPr>
          <w:lang w:eastAsia="ar-SA"/>
        </w:rPr>
        <w:t xml:space="preserve">Specifically, a piping hot ham </w:t>
      </w:r>
      <w:r w:rsidR="00DB18C4">
        <w:rPr>
          <w:lang w:eastAsia="ar-SA"/>
        </w:rPr>
        <w:t>and</w:t>
      </w:r>
      <w:r>
        <w:rPr>
          <w:lang w:eastAsia="ar-SA"/>
        </w:rPr>
        <w:t xml:space="preserve"> pineapple thin-crust pizza (</w:t>
      </w:r>
      <w:r w:rsidR="006974EB">
        <w:rPr>
          <w:lang w:eastAsia="ar-SA"/>
        </w:rPr>
        <w:t>yes,</w:t>
      </w:r>
      <w:r>
        <w:rPr>
          <w:lang w:eastAsia="ar-SA"/>
        </w:rPr>
        <w:t xml:space="preserve"> I know, I’m one of those weird people who love pineapple on pizza! Feel free to imagine a different one if you want!).</w:t>
      </w:r>
    </w:p>
    <w:p w14:paraId="4349A3FC" w14:textId="77777777" w:rsidR="006B5CC2" w:rsidRDefault="006B5CC2" w:rsidP="006B5CC2">
      <w:pPr>
        <w:spacing w:line="276" w:lineRule="auto"/>
        <w:ind w:firstLine="720"/>
        <w:rPr>
          <w:lang w:eastAsia="ar-SA"/>
        </w:rPr>
      </w:pPr>
    </w:p>
    <w:p w14:paraId="402E53C4" w14:textId="539D66C0" w:rsidR="006B5CC2" w:rsidRDefault="006B5CC2" w:rsidP="006B5CC2">
      <w:pPr>
        <w:spacing w:line="276" w:lineRule="auto"/>
        <w:ind w:firstLine="720"/>
        <w:rPr>
          <w:lang w:eastAsia="ar-SA"/>
        </w:rPr>
      </w:pPr>
      <w:r>
        <w:rPr>
          <w:lang w:eastAsia="ar-SA"/>
        </w:rPr>
        <w:t>You</w:t>
      </w:r>
      <w:r w:rsidR="0046152C" w:rsidRPr="007F1FF5">
        <w:rPr>
          <w:lang w:eastAsia="ar-SA"/>
        </w:rPr>
        <w:t xml:space="preserve"> can pick up your phone and you can order </w:t>
      </w:r>
      <w:r>
        <w:rPr>
          <w:lang w:eastAsia="ar-SA"/>
        </w:rPr>
        <w:t xml:space="preserve">a ham </w:t>
      </w:r>
      <w:r w:rsidR="00DB18C4">
        <w:rPr>
          <w:lang w:eastAsia="ar-SA"/>
        </w:rPr>
        <w:t>and</w:t>
      </w:r>
      <w:r>
        <w:rPr>
          <w:lang w:eastAsia="ar-SA"/>
        </w:rPr>
        <w:t xml:space="preserve"> pineapple</w:t>
      </w:r>
      <w:r w:rsidR="0046152C" w:rsidRPr="007F1FF5">
        <w:rPr>
          <w:lang w:eastAsia="ar-SA"/>
        </w:rPr>
        <w:t xml:space="preserve"> pizza. But if you're not in the vibration of </w:t>
      </w:r>
      <w:r>
        <w:rPr>
          <w:lang w:eastAsia="ar-SA"/>
        </w:rPr>
        <w:t xml:space="preserve">that specific </w:t>
      </w:r>
      <w:r w:rsidR="0046152C" w:rsidRPr="007F1FF5">
        <w:rPr>
          <w:lang w:eastAsia="ar-SA"/>
        </w:rPr>
        <w:t>pizza arriving easily</w:t>
      </w:r>
      <w:r>
        <w:rPr>
          <w:lang w:eastAsia="ar-SA"/>
        </w:rPr>
        <w:t xml:space="preserve"> (</w:t>
      </w:r>
      <w:proofErr w:type="gramStart"/>
      <w:r>
        <w:rPr>
          <w:lang w:eastAsia="ar-SA"/>
        </w:rPr>
        <w:t>let’s</w:t>
      </w:r>
      <w:proofErr w:type="gramEnd"/>
      <w:r>
        <w:rPr>
          <w:lang w:eastAsia="ar-SA"/>
        </w:rPr>
        <w:t xml:space="preserve"> call it The Pizza Zone)</w:t>
      </w:r>
      <w:r w:rsidR="0046152C" w:rsidRPr="007F1FF5">
        <w:rPr>
          <w:lang w:eastAsia="ar-SA"/>
        </w:rPr>
        <w:t xml:space="preserve">, all the stuff's </w:t>
      </w:r>
      <w:r w:rsidRPr="007F1FF5">
        <w:rPr>
          <w:lang w:eastAsia="ar-SA"/>
        </w:rPr>
        <w:t>going to</w:t>
      </w:r>
      <w:r w:rsidR="0046152C" w:rsidRPr="007F1FF5">
        <w:rPr>
          <w:lang w:eastAsia="ar-SA"/>
        </w:rPr>
        <w:t xml:space="preserve"> go wrong</w:t>
      </w:r>
      <w:r>
        <w:rPr>
          <w:lang w:eastAsia="ar-SA"/>
        </w:rPr>
        <w:t>…</w:t>
      </w:r>
    </w:p>
    <w:p w14:paraId="446FC16D" w14:textId="77777777" w:rsidR="006B5CC2" w:rsidRDefault="006B5CC2" w:rsidP="006B5CC2">
      <w:pPr>
        <w:spacing w:line="276" w:lineRule="auto"/>
        <w:ind w:firstLine="720"/>
        <w:rPr>
          <w:lang w:eastAsia="ar-SA"/>
        </w:rPr>
      </w:pPr>
    </w:p>
    <w:p w14:paraId="343BE70D" w14:textId="56A460BB" w:rsidR="006B5CC2" w:rsidRDefault="0046152C" w:rsidP="00DD12AE">
      <w:pPr>
        <w:spacing w:line="276" w:lineRule="auto"/>
        <w:ind w:firstLine="720"/>
        <w:rPr>
          <w:lang w:eastAsia="ar-SA"/>
        </w:rPr>
      </w:pPr>
      <w:r w:rsidRPr="007F1FF5">
        <w:rPr>
          <w:lang w:eastAsia="ar-SA"/>
        </w:rPr>
        <w:t xml:space="preserve">You're </w:t>
      </w:r>
      <w:r w:rsidR="006B5CC2" w:rsidRPr="007F1FF5">
        <w:rPr>
          <w:lang w:eastAsia="ar-SA"/>
        </w:rPr>
        <w:t>going to</w:t>
      </w:r>
      <w:r w:rsidRPr="007F1FF5">
        <w:rPr>
          <w:lang w:eastAsia="ar-SA"/>
        </w:rPr>
        <w:t xml:space="preserve"> </w:t>
      </w:r>
      <w:r w:rsidR="006B5CC2">
        <w:rPr>
          <w:lang w:eastAsia="ar-SA"/>
        </w:rPr>
        <w:t>go on your favorite pizza company’s</w:t>
      </w:r>
      <w:r w:rsidRPr="007F1FF5">
        <w:rPr>
          <w:lang w:eastAsia="ar-SA"/>
        </w:rPr>
        <w:t xml:space="preserve"> app, </w:t>
      </w:r>
      <w:r w:rsidR="006B5CC2">
        <w:rPr>
          <w:lang w:eastAsia="ar-SA"/>
        </w:rPr>
        <w:t xml:space="preserve">and </w:t>
      </w:r>
      <w:r w:rsidRPr="007F1FF5">
        <w:rPr>
          <w:lang w:eastAsia="ar-SA"/>
        </w:rPr>
        <w:t xml:space="preserve">the app </w:t>
      </w:r>
      <w:r w:rsidR="006B5CC2">
        <w:rPr>
          <w:lang w:eastAsia="ar-SA"/>
        </w:rPr>
        <w:t>won’t be</w:t>
      </w:r>
      <w:r w:rsidRPr="007F1FF5">
        <w:rPr>
          <w:lang w:eastAsia="ar-SA"/>
        </w:rPr>
        <w:t xml:space="preserve"> working</w:t>
      </w:r>
      <w:r w:rsidR="006B5CC2">
        <w:rPr>
          <w:lang w:eastAsia="ar-SA"/>
        </w:rPr>
        <w:t xml:space="preserve"> properly. You’ll call the </w:t>
      </w:r>
      <w:r w:rsidRPr="007F1FF5">
        <w:rPr>
          <w:lang w:eastAsia="ar-SA"/>
        </w:rPr>
        <w:t>store</w:t>
      </w:r>
      <w:r w:rsidR="006B5CC2">
        <w:rPr>
          <w:lang w:eastAsia="ar-SA"/>
        </w:rPr>
        <w:t xml:space="preserve">. They’re </w:t>
      </w:r>
      <w:proofErr w:type="gramStart"/>
      <w:r w:rsidRPr="007F1FF5">
        <w:rPr>
          <w:lang w:eastAsia="ar-SA"/>
        </w:rPr>
        <w:t>really busy</w:t>
      </w:r>
      <w:proofErr w:type="gramEnd"/>
      <w:r w:rsidR="006B5CC2">
        <w:rPr>
          <w:lang w:eastAsia="ar-SA"/>
        </w:rPr>
        <w:t xml:space="preserve"> because the app is down so the line will be engaged. Eventually you’ll get through but now there is an in-person </w:t>
      </w:r>
      <w:r w:rsidR="006974EB">
        <w:rPr>
          <w:lang w:eastAsia="ar-SA"/>
        </w:rPr>
        <w:t>queue,</w:t>
      </w:r>
      <w:r w:rsidR="006B5CC2">
        <w:rPr>
          <w:lang w:eastAsia="ar-SA"/>
        </w:rPr>
        <w:t xml:space="preserve"> so </w:t>
      </w:r>
      <w:r w:rsidRPr="007F1FF5">
        <w:rPr>
          <w:lang w:eastAsia="ar-SA"/>
        </w:rPr>
        <w:t>they tak</w:t>
      </w:r>
      <w:r w:rsidR="006B5CC2">
        <w:rPr>
          <w:lang w:eastAsia="ar-SA"/>
        </w:rPr>
        <w:t xml:space="preserve">e </w:t>
      </w:r>
      <w:r w:rsidRPr="007F1FF5">
        <w:rPr>
          <w:lang w:eastAsia="ar-SA"/>
        </w:rPr>
        <w:t>ages to answer the phon</w:t>
      </w:r>
      <w:r w:rsidR="006B5CC2">
        <w:rPr>
          <w:lang w:eastAsia="ar-SA"/>
        </w:rPr>
        <w:t>e. Th</w:t>
      </w:r>
      <w:r w:rsidRPr="007F1FF5">
        <w:rPr>
          <w:lang w:eastAsia="ar-SA"/>
        </w:rPr>
        <w:t xml:space="preserve">ey finally answer the </w:t>
      </w:r>
      <w:r w:rsidR="006974EB" w:rsidRPr="007F1FF5">
        <w:rPr>
          <w:lang w:eastAsia="ar-SA"/>
        </w:rPr>
        <w:t>phone,</w:t>
      </w:r>
      <w:r w:rsidR="006B5CC2">
        <w:rPr>
          <w:lang w:eastAsia="ar-SA"/>
        </w:rPr>
        <w:t xml:space="preserve"> but the staff are in a panic and t</w:t>
      </w:r>
      <w:r w:rsidRPr="007F1FF5">
        <w:rPr>
          <w:lang w:eastAsia="ar-SA"/>
        </w:rPr>
        <w:t>he person answering the phone is not paying attention, so they write the order down wrong.</w:t>
      </w:r>
      <w:r w:rsidR="00311295">
        <w:rPr>
          <w:lang w:eastAsia="ar-SA"/>
        </w:rPr>
        <w:t xml:space="preserve"> Instead of what you wanted, you’re now getting a stuffed crust pepperoni with olives.</w:t>
      </w:r>
      <w:r w:rsidRPr="007F1FF5">
        <w:rPr>
          <w:lang w:eastAsia="ar-SA"/>
        </w:rPr>
        <w:t xml:space="preserve"> </w:t>
      </w:r>
      <w:r w:rsidR="006B5CC2">
        <w:rPr>
          <w:lang w:eastAsia="ar-SA"/>
        </w:rPr>
        <w:t>The kitchen is</w:t>
      </w:r>
      <w:r w:rsidRPr="007F1FF5">
        <w:rPr>
          <w:lang w:eastAsia="ar-SA"/>
        </w:rPr>
        <w:t xml:space="preserve"> super busy, so it takes ages</w:t>
      </w:r>
      <w:r w:rsidR="006B5CC2">
        <w:rPr>
          <w:lang w:eastAsia="ar-SA"/>
        </w:rPr>
        <w:t xml:space="preserve"> to make your order and find a delivery driver.</w:t>
      </w:r>
      <w:r w:rsidRPr="007F1FF5">
        <w:rPr>
          <w:lang w:eastAsia="ar-SA"/>
        </w:rPr>
        <w:t xml:space="preserve"> </w:t>
      </w:r>
      <w:r w:rsidR="006B5CC2">
        <w:rPr>
          <w:lang w:eastAsia="ar-SA"/>
        </w:rPr>
        <w:t>It’s now late and t</w:t>
      </w:r>
      <w:r w:rsidRPr="007F1FF5">
        <w:rPr>
          <w:lang w:eastAsia="ar-SA"/>
        </w:rPr>
        <w:t xml:space="preserve">he </w:t>
      </w:r>
      <w:r w:rsidR="006B5CC2">
        <w:rPr>
          <w:lang w:eastAsia="ar-SA"/>
        </w:rPr>
        <w:t xml:space="preserve">evening road </w:t>
      </w:r>
      <w:proofErr w:type="gramStart"/>
      <w:r w:rsidR="006B5CC2">
        <w:rPr>
          <w:lang w:eastAsia="ar-SA"/>
        </w:rPr>
        <w:t>works</w:t>
      </w:r>
      <w:proofErr w:type="gramEnd"/>
      <w:r w:rsidR="006B5CC2">
        <w:rPr>
          <w:lang w:eastAsia="ar-SA"/>
        </w:rPr>
        <w:t xml:space="preserve"> scheduled in your area have started so d</w:t>
      </w:r>
      <w:r w:rsidRPr="007F1FF5">
        <w:rPr>
          <w:lang w:eastAsia="ar-SA"/>
        </w:rPr>
        <w:t xml:space="preserve">elivery driver can't find your house. </w:t>
      </w:r>
    </w:p>
    <w:p w14:paraId="35109B7F" w14:textId="77777777" w:rsidR="006B5CC2" w:rsidRDefault="006B5CC2" w:rsidP="00DD12AE">
      <w:pPr>
        <w:spacing w:line="276" w:lineRule="auto"/>
        <w:ind w:firstLine="720"/>
        <w:rPr>
          <w:lang w:eastAsia="ar-SA"/>
        </w:rPr>
      </w:pPr>
    </w:p>
    <w:p w14:paraId="475AA261" w14:textId="06CB1963" w:rsidR="0046152C" w:rsidRPr="007F1FF5" w:rsidRDefault="0046152C" w:rsidP="00DD12AE">
      <w:pPr>
        <w:spacing w:line="276" w:lineRule="auto"/>
        <w:ind w:firstLine="720"/>
        <w:rPr>
          <w:lang w:eastAsia="ar-SA"/>
        </w:rPr>
      </w:pPr>
      <w:r w:rsidRPr="007F1FF5">
        <w:rPr>
          <w:lang w:eastAsia="ar-SA"/>
        </w:rPr>
        <w:lastRenderedPageBreak/>
        <w:t xml:space="preserve">They </w:t>
      </w:r>
      <w:r w:rsidR="006B5CC2">
        <w:rPr>
          <w:lang w:eastAsia="ar-SA"/>
        </w:rPr>
        <w:t xml:space="preserve">finally get to you but </w:t>
      </w:r>
      <w:r w:rsidRPr="007F1FF5">
        <w:rPr>
          <w:lang w:eastAsia="ar-SA"/>
        </w:rPr>
        <w:t xml:space="preserve">it's the wrong flipping order, and it's effing cold. </w:t>
      </w:r>
    </w:p>
    <w:p w14:paraId="7B1445D7" w14:textId="77777777" w:rsidR="0046152C" w:rsidRPr="007F1FF5" w:rsidRDefault="0046152C" w:rsidP="00DD12AE">
      <w:pPr>
        <w:spacing w:line="276" w:lineRule="auto"/>
        <w:ind w:firstLine="720"/>
        <w:rPr>
          <w:lang w:eastAsia="ar-SA"/>
        </w:rPr>
      </w:pPr>
    </w:p>
    <w:p w14:paraId="76DEF80D" w14:textId="7065BB8F" w:rsidR="006B5CC2" w:rsidRDefault="0046152C" w:rsidP="00DD12AE">
      <w:pPr>
        <w:spacing w:line="276" w:lineRule="auto"/>
        <w:ind w:firstLine="720"/>
        <w:rPr>
          <w:lang w:eastAsia="ar-SA"/>
        </w:rPr>
      </w:pPr>
      <w:r w:rsidRPr="007F1FF5">
        <w:rPr>
          <w:lang w:eastAsia="ar-SA"/>
        </w:rPr>
        <w:t xml:space="preserve">You're not in the </w:t>
      </w:r>
      <w:r w:rsidR="006B5CC2">
        <w:rPr>
          <w:lang w:eastAsia="ar-SA"/>
        </w:rPr>
        <w:t>P</w:t>
      </w:r>
      <w:r w:rsidRPr="007F1FF5">
        <w:rPr>
          <w:lang w:eastAsia="ar-SA"/>
        </w:rPr>
        <w:t xml:space="preserve">izza </w:t>
      </w:r>
      <w:r w:rsidR="006B5CC2">
        <w:rPr>
          <w:lang w:eastAsia="ar-SA"/>
        </w:rPr>
        <w:t>Z</w:t>
      </w:r>
      <w:r w:rsidRPr="007F1FF5">
        <w:rPr>
          <w:lang w:eastAsia="ar-SA"/>
        </w:rPr>
        <w:t xml:space="preserve">one. </w:t>
      </w:r>
    </w:p>
    <w:p w14:paraId="1E26A0B7" w14:textId="77777777" w:rsidR="006B5CC2" w:rsidRDefault="006B5CC2" w:rsidP="00DD12AE">
      <w:pPr>
        <w:spacing w:line="276" w:lineRule="auto"/>
        <w:ind w:firstLine="720"/>
        <w:rPr>
          <w:lang w:eastAsia="ar-SA"/>
        </w:rPr>
      </w:pPr>
    </w:p>
    <w:p w14:paraId="29D878F4" w14:textId="6D8D2712" w:rsidR="006B5CC2" w:rsidRDefault="006B5CC2" w:rsidP="00DD12AE">
      <w:pPr>
        <w:spacing w:line="276" w:lineRule="auto"/>
        <w:ind w:firstLine="720"/>
        <w:rPr>
          <w:lang w:eastAsia="ar-SA"/>
        </w:rPr>
      </w:pPr>
      <w:r>
        <w:rPr>
          <w:lang w:eastAsia="ar-SA"/>
        </w:rPr>
        <w:t>Alternatively, i</w:t>
      </w:r>
      <w:r w:rsidR="0046152C" w:rsidRPr="007F1FF5">
        <w:rPr>
          <w:lang w:eastAsia="ar-SA"/>
        </w:rPr>
        <w:t xml:space="preserve">f you're in </w:t>
      </w:r>
      <w:r>
        <w:rPr>
          <w:lang w:eastAsia="ar-SA"/>
        </w:rPr>
        <w:t xml:space="preserve">The Pizza Zone (the </w:t>
      </w:r>
      <w:r w:rsidR="0046152C" w:rsidRPr="007F1FF5">
        <w:rPr>
          <w:lang w:eastAsia="ar-SA"/>
        </w:rPr>
        <w:t>vibration of pizza arriving easily</w:t>
      </w:r>
      <w:r>
        <w:rPr>
          <w:lang w:eastAsia="ar-SA"/>
        </w:rPr>
        <w:t>)</w:t>
      </w:r>
      <w:r w:rsidR="0046152C" w:rsidRPr="007F1FF5">
        <w:rPr>
          <w:lang w:eastAsia="ar-SA"/>
        </w:rPr>
        <w:t>, all the stuff goes right</w:t>
      </w:r>
      <w:r>
        <w:rPr>
          <w:lang w:eastAsia="ar-SA"/>
        </w:rPr>
        <w:t>!</w:t>
      </w:r>
    </w:p>
    <w:p w14:paraId="0399AEAA" w14:textId="77777777" w:rsidR="006B5CC2" w:rsidRDefault="006B5CC2" w:rsidP="00DD12AE">
      <w:pPr>
        <w:spacing w:line="276" w:lineRule="auto"/>
        <w:ind w:firstLine="720"/>
        <w:rPr>
          <w:lang w:eastAsia="ar-SA"/>
        </w:rPr>
      </w:pPr>
    </w:p>
    <w:p w14:paraId="16C23587" w14:textId="77777777" w:rsidR="006B5CC2" w:rsidRDefault="0046152C" w:rsidP="00DD12AE">
      <w:pPr>
        <w:spacing w:line="276" w:lineRule="auto"/>
        <w:ind w:firstLine="720"/>
        <w:rPr>
          <w:lang w:eastAsia="ar-SA"/>
        </w:rPr>
      </w:pPr>
      <w:r w:rsidRPr="007F1FF5">
        <w:rPr>
          <w:lang w:eastAsia="ar-SA"/>
        </w:rPr>
        <w:t xml:space="preserve">You pick up the app, it's working perfectly. You place the order what you want. They get it at the store. They're not so busy. They do it. It all arrives fast at your house. It's hot, it's delicious, it's yum. </w:t>
      </w:r>
    </w:p>
    <w:p w14:paraId="2854C175" w14:textId="77777777" w:rsidR="006B5CC2" w:rsidRDefault="006B5CC2" w:rsidP="00DD12AE">
      <w:pPr>
        <w:spacing w:line="276" w:lineRule="auto"/>
        <w:ind w:firstLine="720"/>
        <w:rPr>
          <w:lang w:eastAsia="ar-SA"/>
        </w:rPr>
      </w:pPr>
    </w:p>
    <w:p w14:paraId="6B6DB84C" w14:textId="591A8537" w:rsidR="006B5CC2" w:rsidRDefault="0046152C" w:rsidP="00DD12AE">
      <w:pPr>
        <w:spacing w:line="276" w:lineRule="auto"/>
        <w:ind w:firstLine="720"/>
        <w:rPr>
          <w:lang w:eastAsia="ar-SA"/>
        </w:rPr>
      </w:pPr>
      <w:r w:rsidRPr="007F1FF5">
        <w:rPr>
          <w:lang w:eastAsia="ar-SA"/>
        </w:rPr>
        <w:t xml:space="preserve">You're in </w:t>
      </w:r>
      <w:r w:rsidR="00311295">
        <w:rPr>
          <w:lang w:eastAsia="ar-SA"/>
        </w:rPr>
        <w:t>T</w:t>
      </w:r>
      <w:r w:rsidRPr="007F1FF5">
        <w:rPr>
          <w:lang w:eastAsia="ar-SA"/>
        </w:rPr>
        <w:t xml:space="preserve">he </w:t>
      </w:r>
      <w:r w:rsidR="00311295">
        <w:rPr>
          <w:lang w:eastAsia="ar-SA"/>
        </w:rPr>
        <w:t>P</w:t>
      </w:r>
      <w:r w:rsidRPr="007F1FF5">
        <w:rPr>
          <w:lang w:eastAsia="ar-SA"/>
        </w:rPr>
        <w:t xml:space="preserve">izza </w:t>
      </w:r>
      <w:r w:rsidR="00311295">
        <w:rPr>
          <w:lang w:eastAsia="ar-SA"/>
        </w:rPr>
        <w:t>Z</w:t>
      </w:r>
      <w:r w:rsidRPr="007F1FF5">
        <w:rPr>
          <w:lang w:eastAsia="ar-SA"/>
        </w:rPr>
        <w:t xml:space="preserve">one </w:t>
      </w:r>
      <w:r w:rsidR="006B5CC2">
        <w:rPr>
          <w:lang w:eastAsia="ar-SA"/>
        </w:rPr>
        <w:t>(</w:t>
      </w:r>
      <w:r w:rsidRPr="007F1FF5">
        <w:rPr>
          <w:lang w:eastAsia="ar-SA"/>
        </w:rPr>
        <w:t>and now I'm flipping hungr</w:t>
      </w:r>
      <w:r w:rsidR="006B5CC2">
        <w:rPr>
          <w:lang w:eastAsia="ar-SA"/>
        </w:rPr>
        <w:t xml:space="preserve">y writing this </w:t>
      </w:r>
      <w:proofErr w:type="spellStart"/>
      <w:r w:rsidR="006B5CC2">
        <w:rPr>
          <w:lang w:eastAsia="ar-SA"/>
        </w:rPr>
        <w:t>haha</w:t>
      </w:r>
      <w:proofErr w:type="spellEnd"/>
      <w:r w:rsidR="006B5CC2">
        <w:rPr>
          <w:lang w:eastAsia="ar-SA"/>
        </w:rPr>
        <w:t>)</w:t>
      </w:r>
      <w:r w:rsidRPr="007F1FF5">
        <w:rPr>
          <w:lang w:eastAsia="ar-SA"/>
        </w:rPr>
        <w:t>.</w:t>
      </w:r>
    </w:p>
    <w:p w14:paraId="330DD3DE" w14:textId="77777777" w:rsidR="006B5CC2" w:rsidRDefault="006B5CC2" w:rsidP="00DD12AE">
      <w:pPr>
        <w:spacing w:line="276" w:lineRule="auto"/>
        <w:ind w:firstLine="720"/>
        <w:rPr>
          <w:lang w:eastAsia="ar-SA"/>
        </w:rPr>
      </w:pPr>
    </w:p>
    <w:p w14:paraId="45A33831" w14:textId="1F572225" w:rsidR="006B5CC2" w:rsidRDefault="0046152C" w:rsidP="006B5CC2">
      <w:pPr>
        <w:spacing w:line="276" w:lineRule="auto"/>
        <w:ind w:firstLine="720"/>
        <w:rPr>
          <w:lang w:eastAsia="ar-SA"/>
        </w:rPr>
      </w:pPr>
      <w:r w:rsidRPr="007F1FF5">
        <w:rPr>
          <w:lang w:eastAsia="ar-SA"/>
        </w:rPr>
        <w:t>If I had a Hertz measurer thingy,</w:t>
      </w:r>
      <w:r w:rsidR="006B5CC2">
        <w:rPr>
          <w:lang w:eastAsia="ar-SA"/>
        </w:rPr>
        <w:t xml:space="preserve"> </w:t>
      </w:r>
      <w:r w:rsidRPr="007F1FF5">
        <w:rPr>
          <w:lang w:eastAsia="ar-SA"/>
        </w:rPr>
        <w:t>you could measure the frequency of</w:t>
      </w:r>
      <w:r w:rsidR="006B5CC2">
        <w:rPr>
          <w:lang w:eastAsia="ar-SA"/>
        </w:rPr>
        <w:t xml:space="preserve"> </w:t>
      </w:r>
      <w:r w:rsidR="00311295">
        <w:rPr>
          <w:lang w:eastAsia="ar-SA"/>
        </w:rPr>
        <w:t>a p</w:t>
      </w:r>
      <w:r w:rsidR="006B5CC2">
        <w:rPr>
          <w:lang w:eastAsia="ar-SA"/>
        </w:rPr>
        <w:t>iping hot, quickly delivered</w:t>
      </w:r>
      <w:r w:rsidR="00311295">
        <w:rPr>
          <w:lang w:eastAsia="ar-SA"/>
        </w:rPr>
        <w:t xml:space="preserve">, thin crust ham </w:t>
      </w:r>
      <w:r w:rsidR="00DB18C4">
        <w:rPr>
          <w:lang w:eastAsia="ar-SA"/>
        </w:rPr>
        <w:t>and</w:t>
      </w:r>
      <w:r w:rsidR="00311295">
        <w:rPr>
          <w:lang w:eastAsia="ar-SA"/>
        </w:rPr>
        <w:t xml:space="preserve"> pineapple pizza</w:t>
      </w:r>
      <w:r w:rsidR="006B5CC2">
        <w:rPr>
          <w:lang w:eastAsia="ar-SA"/>
        </w:rPr>
        <w:t xml:space="preserve"> is. Whatever that vibration measured at, that is The Pizza Zone</w:t>
      </w:r>
      <w:r w:rsidR="00311295">
        <w:rPr>
          <w:lang w:eastAsia="ar-SA"/>
        </w:rPr>
        <w:t xml:space="preserve"> for you in that moment.</w:t>
      </w:r>
    </w:p>
    <w:p w14:paraId="4BFCA063" w14:textId="77777777" w:rsidR="006B5CC2" w:rsidRDefault="006B5CC2" w:rsidP="006B5CC2">
      <w:pPr>
        <w:spacing w:line="276" w:lineRule="auto"/>
        <w:ind w:firstLine="720"/>
        <w:rPr>
          <w:lang w:eastAsia="ar-SA"/>
        </w:rPr>
      </w:pPr>
    </w:p>
    <w:p w14:paraId="1A0FF622" w14:textId="6ECC2FEE" w:rsidR="006B5CC2" w:rsidRDefault="006B5CC2" w:rsidP="006B5CC2">
      <w:pPr>
        <w:spacing w:line="276" w:lineRule="auto"/>
        <w:ind w:firstLine="720"/>
        <w:rPr>
          <w:lang w:eastAsia="ar-SA"/>
        </w:rPr>
      </w:pPr>
      <w:r>
        <w:rPr>
          <w:lang w:eastAsia="ar-SA"/>
        </w:rPr>
        <w:t>If you measured a nearly-stone-cold</w:t>
      </w:r>
      <w:r w:rsidR="00311295">
        <w:rPr>
          <w:lang w:eastAsia="ar-SA"/>
        </w:rPr>
        <w:t xml:space="preserve">, stuffed crust pepperoni with olives pizza, it would be different. It’s made up of completely different molecules, atoms </w:t>
      </w:r>
      <w:r w:rsidR="00DB18C4">
        <w:rPr>
          <w:lang w:eastAsia="ar-SA"/>
        </w:rPr>
        <w:t>and</w:t>
      </w:r>
      <w:r w:rsidR="00311295">
        <w:rPr>
          <w:lang w:eastAsia="ar-SA"/>
        </w:rPr>
        <w:t xml:space="preserve"> subatomic particles. They are moving around </w:t>
      </w:r>
      <w:proofErr w:type="gramStart"/>
      <w:r w:rsidR="00311295">
        <w:rPr>
          <w:lang w:eastAsia="ar-SA"/>
        </w:rPr>
        <w:t>differently,</w:t>
      </w:r>
      <w:proofErr w:type="gramEnd"/>
      <w:r w:rsidR="00311295">
        <w:rPr>
          <w:lang w:eastAsia="ar-SA"/>
        </w:rPr>
        <w:t xml:space="preserve"> they are made of different things and </w:t>
      </w:r>
      <w:proofErr w:type="gramStart"/>
      <w:r w:rsidR="00311295">
        <w:rPr>
          <w:lang w:eastAsia="ar-SA"/>
        </w:rPr>
        <w:t>it looks</w:t>
      </w:r>
      <w:proofErr w:type="gramEnd"/>
      <w:r w:rsidR="00311295">
        <w:rPr>
          <w:lang w:eastAsia="ar-SA"/>
        </w:rPr>
        <w:t xml:space="preserve"> </w:t>
      </w:r>
      <w:r w:rsidR="00DB18C4">
        <w:rPr>
          <w:lang w:eastAsia="ar-SA"/>
        </w:rPr>
        <w:t>and</w:t>
      </w:r>
      <w:r w:rsidR="00311295">
        <w:rPr>
          <w:lang w:eastAsia="ar-SA"/>
        </w:rPr>
        <w:t xml:space="preserve"> tastes entirely different. The frequency that pizza emits is entirely different. My guess is it would be a lower, slower vibration.</w:t>
      </w:r>
    </w:p>
    <w:p w14:paraId="7AD8FDDC" w14:textId="77777777" w:rsidR="00311295" w:rsidRDefault="00311295" w:rsidP="006B5CC2">
      <w:pPr>
        <w:spacing w:line="276" w:lineRule="auto"/>
        <w:ind w:firstLine="720"/>
        <w:rPr>
          <w:lang w:eastAsia="ar-SA"/>
        </w:rPr>
      </w:pPr>
    </w:p>
    <w:p w14:paraId="3683088B" w14:textId="6FA09135" w:rsidR="00311295" w:rsidRDefault="00311295" w:rsidP="006B5CC2">
      <w:pPr>
        <w:spacing w:line="276" w:lineRule="auto"/>
        <w:ind w:firstLine="720"/>
        <w:rPr>
          <w:lang w:eastAsia="ar-SA"/>
        </w:rPr>
      </w:pPr>
      <w:r>
        <w:rPr>
          <w:lang w:eastAsia="ar-SA"/>
        </w:rPr>
        <w:t xml:space="preserve">To get into The Pizza Zone for that first piping hot one, you need to be matching the vibration of that first piping hot pizza. </w:t>
      </w:r>
    </w:p>
    <w:p w14:paraId="11FF1CEE" w14:textId="77777777" w:rsidR="006B5CC2" w:rsidRDefault="006B5CC2" w:rsidP="00DD12AE">
      <w:pPr>
        <w:spacing w:line="276" w:lineRule="auto"/>
        <w:ind w:firstLine="720"/>
        <w:rPr>
          <w:lang w:eastAsia="ar-SA"/>
        </w:rPr>
      </w:pPr>
    </w:p>
    <w:p w14:paraId="56A99496" w14:textId="51C3696A" w:rsidR="0046152C" w:rsidRPr="007F1FF5" w:rsidRDefault="0046152C" w:rsidP="00DD12AE">
      <w:pPr>
        <w:spacing w:line="276" w:lineRule="auto"/>
        <w:ind w:firstLine="720"/>
        <w:rPr>
          <w:lang w:eastAsia="ar-SA"/>
        </w:rPr>
      </w:pPr>
      <w:r w:rsidRPr="007F1FF5">
        <w:rPr>
          <w:lang w:eastAsia="ar-SA"/>
        </w:rPr>
        <w:lastRenderedPageBreak/>
        <w:t xml:space="preserve"> Or does it match the vibration of the cold, late</w:t>
      </w:r>
      <w:r w:rsidR="00DB18C4">
        <w:rPr>
          <w:lang w:eastAsia="ar-SA"/>
        </w:rPr>
        <w:t xml:space="preserve"> one.</w:t>
      </w:r>
    </w:p>
    <w:p w14:paraId="42B61017" w14:textId="77777777" w:rsidR="0046152C" w:rsidRPr="007F1FF5" w:rsidRDefault="0046152C" w:rsidP="00DD12AE">
      <w:pPr>
        <w:spacing w:line="276" w:lineRule="auto"/>
        <w:ind w:firstLine="720"/>
        <w:rPr>
          <w:lang w:eastAsia="ar-SA"/>
        </w:rPr>
      </w:pPr>
    </w:p>
    <w:p w14:paraId="2ADD90EE" w14:textId="77777777" w:rsidR="00311295" w:rsidRDefault="0046152C" w:rsidP="00DD12AE">
      <w:pPr>
        <w:spacing w:line="276" w:lineRule="auto"/>
        <w:ind w:firstLine="720"/>
        <w:rPr>
          <w:lang w:eastAsia="ar-SA"/>
        </w:rPr>
      </w:pPr>
      <w:r w:rsidRPr="007F1FF5">
        <w:rPr>
          <w:lang w:eastAsia="ar-SA"/>
        </w:rPr>
        <w:t xml:space="preserve">It's literally that simple. </w:t>
      </w:r>
    </w:p>
    <w:p w14:paraId="5726C738" w14:textId="77777777" w:rsidR="00311295" w:rsidRDefault="00311295" w:rsidP="00DD12AE">
      <w:pPr>
        <w:spacing w:line="276" w:lineRule="auto"/>
        <w:ind w:firstLine="720"/>
        <w:rPr>
          <w:lang w:eastAsia="ar-SA"/>
        </w:rPr>
      </w:pPr>
    </w:p>
    <w:p w14:paraId="1F8DAB0F" w14:textId="77777777" w:rsidR="00311295" w:rsidRDefault="0046152C" w:rsidP="00DD12AE">
      <w:pPr>
        <w:spacing w:line="276" w:lineRule="auto"/>
        <w:ind w:firstLine="720"/>
        <w:rPr>
          <w:lang w:eastAsia="ar-SA"/>
        </w:rPr>
      </w:pPr>
      <w:r w:rsidRPr="007F1FF5">
        <w:rPr>
          <w:lang w:eastAsia="ar-SA"/>
        </w:rPr>
        <w:t xml:space="preserve">It's not a cognitive thing. </w:t>
      </w:r>
    </w:p>
    <w:p w14:paraId="1E2C12EC" w14:textId="77777777" w:rsidR="00311295" w:rsidRDefault="00311295" w:rsidP="00DD12AE">
      <w:pPr>
        <w:spacing w:line="276" w:lineRule="auto"/>
        <w:ind w:firstLine="720"/>
        <w:rPr>
          <w:lang w:eastAsia="ar-SA"/>
        </w:rPr>
      </w:pPr>
    </w:p>
    <w:p w14:paraId="54FDDB7D" w14:textId="77777777" w:rsidR="00311295" w:rsidRDefault="0046152C" w:rsidP="00DD12AE">
      <w:pPr>
        <w:spacing w:line="276" w:lineRule="auto"/>
        <w:ind w:firstLine="720"/>
        <w:rPr>
          <w:lang w:eastAsia="ar-SA"/>
        </w:rPr>
      </w:pPr>
      <w:r w:rsidRPr="007F1FF5">
        <w:rPr>
          <w:lang w:eastAsia="ar-SA"/>
        </w:rPr>
        <w:t xml:space="preserve">You can say the right things. You can give the order correctly to the person on the phone, and then you can tell them your address correctly </w:t>
      </w:r>
      <w:r w:rsidR="00311295">
        <w:rPr>
          <w:lang w:eastAsia="ar-SA"/>
        </w:rPr>
        <w:t>but if you’re not giving off the vibration of what you want,</w:t>
      </w:r>
      <w:r w:rsidRPr="007F1FF5">
        <w:rPr>
          <w:lang w:eastAsia="ar-SA"/>
        </w:rPr>
        <w:t xml:space="preserve"> the delivery person is still </w:t>
      </w:r>
      <w:r w:rsidR="00311295" w:rsidRPr="007F1FF5">
        <w:rPr>
          <w:lang w:eastAsia="ar-SA"/>
        </w:rPr>
        <w:t>going to</w:t>
      </w:r>
      <w:r w:rsidRPr="007F1FF5">
        <w:rPr>
          <w:lang w:eastAsia="ar-SA"/>
        </w:rPr>
        <w:t xml:space="preserve"> turn up late and </w:t>
      </w:r>
      <w:r w:rsidR="00311295">
        <w:rPr>
          <w:lang w:eastAsia="ar-SA"/>
        </w:rPr>
        <w:t xml:space="preserve">with the </w:t>
      </w:r>
      <w:r w:rsidRPr="007F1FF5">
        <w:rPr>
          <w:lang w:eastAsia="ar-SA"/>
        </w:rPr>
        <w:t xml:space="preserve">wrong </w:t>
      </w:r>
      <w:r w:rsidR="00311295">
        <w:rPr>
          <w:lang w:eastAsia="ar-SA"/>
        </w:rPr>
        <w:t xml:space="preserve">pizza </w:t>
      </w:r>
      <w:r w:rsidRPr="007F1FF5">
        <w:rPr>
          <w:lang w:eastAsia="ar-SA"/>
        </w:rPr>
        <w:t xml:space="preserve">if you're not in </w:t>
      </w:r>
      <w:r w:rsidR="00311295">
        <w:rPr>
          <w:lang w:eastAsia="ar-SA"/>
        </w:rPr>
        <w:t>T</w:t>
      </w:r>
      <w:r w:rsidRPr="007F1FF5">
        <w:rPr>
          <w:lang w:eastAsia="ar-SA"/>
        </w:rPr>
        <w:t xml:space="preserve">he </w:t>
      </w:r>
      <w:r w:rsidR="00311295">
        <w:rPr>
          <w:lang w:eastAsia="ar-SA"/>
        </w:rPr>
        <w:t>P</w:t>
      </w:r>
      <w:r w:rsidRPr="007F1FF5">
        <w:rPr>
          <w:lang w:eastAsia="ar-SA"/>
        </w:rPr>
        <w:t xml:space="preserve">izza </w:t>
      </w:r>
      <w:r w:rsidR="00311295">
        <w:rPr>
          <w:lang w:eastAsia="ar-SA"/>
        </w:rPr>
        <w:t>Z</w:t>
      </w:r>
      <w:r w:rsidRPr="007F1FF5">
        <w:rPr>
          <w:lang w:eastAsia="ar-SA"/>
        </w:rPr>
        <w:t xml:space="preserve">one. </w:t>
      </w:r>
    </w:p>
    <w:p w14:paraId="32232C1C" w14:textId="77777777" w:rsidR="00311295" w:rsidRDefault="00311295" w:rsidP="00DD12AE">
      <w:pPr>
        <w:spacing w:line="276" w:lineRule="auto"/>
        <w:ind w:firstLine="720"/>
        <w:rPr>
          <w:lang w:eastAsia="ar-SA"/>
        </w:rPr>
      </w:pPr>
    </w:p>
    <w:p w14:paraId="2ECBD481" w14:textId="2EB707E0" w:rsidR="0046152C" w:rsidRDefault="0046152C" w:rsidP="00DD12AE">
      <w:pPr>
        <w:spacing w:line="276" w:lineRule="auto"/>
        <w:ind w:firstLine="720"/>
        <w:rPr>
          <w:lang w:eastAsia="ar-SA"/>
        </w:rPr>
      </w:pPr>
      <w:r w:rsidRPr="007F1FF5">
        <w:rPr>
          <w:lang w:eastAsia="ar-SA"/>
        </w:rPr>
        <w:t xml:space="preserve">The </w:t>
      </w:r>
      <w:r w:rsidR="00311295">
        <w:rPr>
          <w:lang w:eastAsia="ar-SA"/>
        </w:rPr>
        <w:t>P</w:t>
      </w:r>
      <w:r w:rsidRPr="007F1FF5">
        <w:rPr>
          <w:lang w:eastAsia="ar-SA"/>
        </w:rPr>
        <w:t xml:space="preserve">izza </w:t>
      </w:r>
      <w:r w:rsidR="00311295">
        <w:rPr>
          <w:lang w:eastAsia="ar-SA"/>
        </w:rPr>
        <w:t>Zone isn’t a place. It’s not somewhere to get to. It’s just a vibration.</w:t>
      </w:r>
    </w:p>
    <w:p w14:paraId="661F38CD" w14:textId="77777777" w:rsidR="00311295" w:rsidRDefault="00311295" w:rsidP="00DD12AE">
      <w:pPr>
        <w:spacing w:line="276" w:lineRule="auto"/>
        <w:ind w:firstLine="720"/>
        <w:rPr>
          <w:lang w:eastAsia="ar-SA"/>
        </w:rPr>
      </w:pPr>
    </w:p>
    <w:p w14:paraId="77175257" w14:textId="49F5C344" w:rsidR="00311295" w:rsidRDefault="00311295" w:rsidP="00DD12AE">
      <w:pPr>
        <w:spacing w:line="276" w:lineRule="auto"/>
        <w:ind w:firstLine="720"/>
        <w:rPr>
          <w:lang w:eastAsia="ar-SA"/>
        </w:rPr>
      </w:pPr>
      <w:r>
        <w:rPr>
          <w:lang w:eastAsia="ar-SA"/>
        </w:rPr>
        <w:t xml:space="preserve">Anything can have a Zone. </w:t>
      </w:r>
    </w:p>
    <w:p w14:paraId="5DCF8455" w14:textId="77777777" w:rsidR="00311295" w:rsidRDefault="00311295" w:rsidP="00DD12AE">
      <w:pPr>
        <w:spacing w:line="276" w:lineRule="auto"/>
        <w:ind w:firstLine="720"/>
        <w:rPr>
          <w:lang w:eastAsia="ar-SA"/>
        </w:rPr>
      </w:pPr>
    </w:p>
    <w:p w14:paraId="17DB495D" w14:textId="697B2927" w:rsidR="00311295" w:rsidRDefault="00311295" w:rsidP="00DD12AE">
      <w:pPr>
        <w:spacing w:line="276" w:lineRule="auto"/>
        <w:ind w:firstLine="720"/>
        <w:rPr>
          <w:lang w:eastAsia="ar-SA"/>
        </w:rPr>
      </w:pPr>
      <w:r>
        <w:rPr>
          <w:lang w:eastAsia="ar-SA"/>
        </w:rPr>
        <w:t xml:space="preserve">You could be wanting a piping hot rich coffee. That would be your Coffee Zone. </w:t>
      </w:r>
    </w:p>
    <w:p w14:paraId="111BACC9" w14:textId="77777777" w:rsidR="00311295" w:rsidRDefault="00311295" w:rsidP="00DD12AE">
      <w:pPr>
        <w:spacing w:line="276" w:lineRule="auto"/>
        <w:ind w:firstLine="720"/>
        <w:rPr>
          <w:lang w:eastAsia="ar-SA"/>
        </w:rPr>
      </w:pPr>
    </w:p>
    <w:p w14:paraId="0525D499" w14:textId="43FD5BEF" w:rsidR="00311295" w:rsidRDefault="00311295" w:rsidP="00DD12AE">
      <w:pPr>
        <w:spacing w:line="276" w:lineRule="auto"/>
        <w:ind w:firstLine="720"/>
        <w:rPr>
          <w:lang w:eastAsia="ar-SA"/>
        </w:rPr>
      </w:pPr>
      <w:r>
        <w:rPr>
          <w:lang w:eastAsia="ar-SA"/>
        </w:rPr>
        <w:t>Just in this book, we’re talking about The Money Zone because we want more money!</w:t>
      </w:r>
    </w:p>
    <w:p w14:paraId="1F2AB91C" w14:textId="77777777" w:rsidR="00311295" w:rsidRDefault="00311295" w:rsidP="00DD12AE">
      <w:pPr>
        <w:spacing w:line="276" w:lineRule="auto"/>
        <w:ind w:firstLine="720"/>
        <w:rPr>
          <w:lang w:eastAsia="ar-SA"/>
        </w:rPr>
      </w:pPr>
    </w:p>
    <w:p w14:paraId="339AE36C" w14:textId="77777777" w:rsidR="00311295" w:rsidRDefault="00311295" w:rsidP="00DD12AE">
      <w:pPr>
        <w:spacing w:line="276" w:lineRule="auto"/>
        <w:ind w:firstLine="720"/>
        <w:rPr>
          <w:lang w:eastAsia="ar-SA"/>
        </w:rPr>
      </w:pPr>
      <w:r>
        <w:rPr>
          <w:lang w:eastAsia="ar-SA"/>
        </w:rPr>
        <w:t>You can use The Zone Method to get into any Zone you like… we are just going to use it to get into The Money Zone because that’s what we’re here for.</w:t>
      </w:r>
    </w:p>
    <w:p w14:paraId="6BD424F3" w14:textId="77777777" w:rsidR="00280638" w:rsidRDefault="00280638" w:rsidP="00280638">
      <w:pPr>
        <w:spacing w:line="276" w:lineRule="auto"/>
        <w:rPr>
          <w:lang w:eastAsia="ar-SA"/>
        </w:rPr>
      </w:pPr>
    </w:p>
    <w:p w14:paraId="74523941" w14:textId="053A9AB9" w:rsidR="00280638" w:rsidRDefault="00280638" w:rsidP="00280638">
      <w:pPr>
        <w:pStyle w:val="Heading3"/>
      </w:pPr>
      <w:r>
        <w:t>This Is Not Therapy</w:t>
      </w:r>
    </w:p>
    <w:p w14:paraId="7CFD4367" w14:textId="77777777" w:rsidR="00311295" w:rsidRDefault="00311295" w:rsidP="00DD12AE">
      <w:pPr>
        <w:spacing w:line="276" w:lineRule="auto"/>
        <w:ind w:firstLine="720"/>
        <w:rPr>
          <w:lang w:eastAsia="ar-SA"/>
        </w:rPr>
      </w:pPr>
    </w:p>
    <w:p w14:paraId="43E858F1" w14:textId="29E7ECFE" w:rsidR="00311295" w:rsidRDefault="00311295" w:rsidP="00DD12AE">
      <w:pPr>
        <w:spacing w:line="276" w:lineRule="auto"/>
        <w:ind w:firstLine="720"/>
        <w:rPr>
          <w:lang w:eastAsia="ar-SA"/>
        </w:rPr>
      </w:pPr>
      <w:r>
        <w:rPr>
          <w:lang w:eastAsia="ar-SA"/>
        </w:rPr>
        <w:lastRenderedPageBreak/>
        <w:t xml:space="preserve">Before we dive into what The Zone Method is and how to use it, there’s </w:t>
      </w:r>
      <w:r w:rsidR="0046152C" w:rsidRPr="007F1FF5">
        <w:rPr>
          <w:lang w:eastAsia="ar-SA"/>
        </w:rPr>
        <w:t>something</w:t>
      </w:r>
      <w:r>
        <w:rPr>
          <w:lang w:eastAsia="ar-SA"/>
        </w:rPr>
        <w:t xml:space="preserve"> extremely</w:t>
      </w:r>
      <w:r w:rsidR="0046152C" w:rsidRPr="007F1FF5">
        <w:rPr>
          <w:lang w:eastAsia="ar-SA"/>
        </w:rPr>
        <w:t xml:space="preserve"> important to know</w:t>
      </w:r>
      <w:r>
        <w:rPr>
          <w:lang w:eastAsia="ar-SA"/>
        </w:rPr>
        <w:t>… and that</w:t>
      </w:r>
      <w:r w:rsidR="0046152C" w:rsidRPr="007F1FF5">
        <w:rPr>
          <w:lang w:eastAsia="ar-SA"/>
        </w:rPr>
        <w:t xml:space="preserve"> is </w:t>
      </w:r>
      <w:r w:rsidR="0046152C" w:rsidRPr="00311295">
        <w:rPr>
          <w:b/>
          <w:bCs/>
          <w:lang w:eastAsia="ar-SA"/>
        </w:rPr>
        <w:t>this is not therapy</w:t>
      </w:r>
      <w:r w:rsidR="0046152C" w:rsidRPr="007F1FF5">
        <w:rPr>
          <w:lang w:eastAsia="ar-SA"/>
        </w:rPr>
        <w:t xml:space="preserve">. </w:t>
      </w:r>
    </w:p>
    <w:p w14:paraId="4053FF43" w14:textId="77777777" w:rsidR="00311295" w:rsidRDefault="00311295" w:rsidP="00DD12AE">
      <w:pPr>
        <w:spacing w:line="276" w:lineRule="auto"/>
        <w:ind w:firstLine="720"/>
        <w:rPr>
          <w:lang w:eastAsia="ar-SA"/>
        </w:rPr>
      </w:pPr>
    </w:p>
    <w:p w14:paraId="2F0462CF" w14:textId="0305953B" w:rsidR="00280638" w:rsidRDefault="00311295" w:rsidP="00DD12AE">
      <w:pPr>
        <w:spacing w:line="276" w:lineRule="auto"/>
        <w:ind w:firstLine="720"/>
        <w:rPr>
          <w:lang w:eastAsia="ar-SA"/>
        </w:rPr>
      </w:pPr>
      <w:r>
        <w:rPr>
          <w:lang w:eastAsia="ar-SA"/>
        </w:rPr>
        <w:t>You are going to</w:t>
      </w:r>
      <w:r w:rsidR="0046152C" w:rsidRPr="007F1FF5">
        <w:rPr>
          <w:lang w:eastAsia="ar-SA"/>
        </w:rPr>
        <w:t xml:space="preserve"> learn in a moment how to ask questions of your energy to find out what your vibration is</w:t>
      </w:r>
      <w:r w:rsidR="00280638">
        <w:rPr>
          <w:lang w:eastAsia="ar-SA"/>
        </w:rPr>
        <w:t xml:space="preserve"> </w:t>
      </w:r>
      <w:r w:rsidR="00DB18C4">
        <w:rPr>
          <w:lang w:eastAsia="ar-SA"/>
        </w:rPr>
        <w:t>and</w:t>
      </w:r>
      <w:r w:rsidR="00280638">
        <w:rPr>
          <w:lang w:eastAsia="ar-SA"/>
        </w:rPr>
        <w:t xml:space="preserve"> whether you’ve got any resistance stopping you matching the vibration you want. Then how to release that so your vibration </w:t>
      </w:r>
      <w:proofErr w:type="gramStart"/>
      <w:r w:rsidR="00280638">
        <w:rPr>
          <w:lang w:eastAsia="ar-SA"/>
        </w:rPr>
        <w:t>lifts up</w:t>
      </w:r>
      <w:proofErr w:type="gramEnd"/>
      <w:r w:rsidR="00280638">
        <w:rPr>
          <w:lang w:eastAsia="ar-SA"/>
        </w:rPr>
        <w:t>.</w:t>
      </w:r>
    </w:p>
    <w:p w14:paraId="40CC72D9" w14:textId="77777777" w:rsidR="00280638" w:rsidRDefault="00280638" w:rsidP="00DD12AE">
      <w:pPr>
        <w:spacing w:line="276" w:lineRule="auto"/>
        <w:ind w:firstLine="720"/>
        <w:rPr>
          <w:lang w:eastAsia="ar-SA"/>
        </w:rPr>
      </w:pPr>
    </w:p>
    <w:p w14:paraId="018D5A4A" w14:textId="564F71C5" w:rsidR="00311295" w:rsidRDefault="00311295" w:rsidP="00DD12AE">
      <w:pPr>
        <w:spacing w:line="276" w:lineRule="auto"/>
        <w:ind w:firstLine="720"/>
        <w:rPr>
          <w:lang w:eastAsia="ar-SA"/>
        </w:rPr>
      </w:pPr>
      <w:r>
        <w:rPr>
          <w:lang w:eastAsia="ar-SA"/>
        </w:rPr>
        <w:t>T</w:t>
      </w:r>
      <w:r w:rsidR="0046152C" w:rsidRPr="007F1FF5">
        <w:rPr>
          <w:lang w:eastAsia="ar-SA"/>
        </w:rPr>
        <w:t>here's a whole lot of layers to it and it</w:t>
      </w:r>
      <w:r>
        <w:rPr>
          <w:lang w:eastAsia="ar-SA"/>
        </w:rPr>
        <w:t xml:space="preserve">’s going to get </w:t>
      </w:r>
      <w:proofErr w:type="gramStart"/>
      <w:r w:rsidR="0046152C" w:rsidRPr="007F1FF5">
        <w:rPr>
          <w:lang w:eastAsia="ar-SA"/>
        </w:rPr>
        <w:t>really exciting</w:t>
      </w:r>
      <w:proofErr w:type="gramEnd"/>
      <w:r w:rsidR="0046152C" w:rsidRPr="007F1FF5">
        <w:rPr>
          <w:lang w:eastAsia="ar-SA"/>
        </w:rPr>
        <w:t xml:space="preserve">. </w:t>
      </w:r>
    </w:p>
    <w:p w14:paraId="33A74CEA" w14:textId="77777777" w:rsidR="00311295" w:rsidRDefault="00311295" w:rsidP="00DD12AE">
      <w:pPr>
        <w:spacing w:line="276" w:lineRule="auto"/>
        <w:ind w:firstLine="720"/>
        <w:rPr>
          <w:lang w:eastAsia="ar-SA"/>
        </w:rPr>
      </w:pPr>
    </w:p>
    <w:p w14:paraId="209EE78F" w14:textId="4511ECCC" w:rsidR="0046152C" w:rsidRPr="007F1FF5" w:rsidRDefault="00311295" w:rsidP="00DD12AE">
      <w:pPr>
        <w:spacing w:line="276" w:lineRule="auto"/>
        <w:ind w:firstLine="720"/>
        <w:rPr>
          <w:lang w:eastAsia="ar-SA"/>
        </w:rPr>
      </w:pPr>
      <w:r>
        <w:rPr>
          <w:lang w:eastAsia="ar-SA"/>
        </w:rPr>
        <w:t>S</w:t>
      </w:r>
      <w:r w:rsidR="0046152C" w:rsidRPr="007F1FF5">
        <w:rPr>
          <w:lang w:eastAsia="ar-SA"/>
        </w:rPr>
        <w:t>ome of the time you</w:t>
      </w:r>
      <w:r w:rsidR="00280638">
        <w:rPr>
          <w:lang w:eastAsia="ar-SA"/>
        </w:rPr>
        <w:t xml:space="preserve"> might find</w:t>
      </w:r>
      <w:r w:rsidR="0046152C" w:rsidRPr="007F1FF5">
        <w:rPr>
          <w:lang w:eastAsia="ar-SA"/>
        </w:rPr>
        <w:t xml:space="preserve"> the stuff that's stopping </w:t>
      </w:r>
      <w:r w:rsidR="00280638">
        <w:rPr>
          <w:lang w:eastAsia="ar-SA"/>
        </w:rPr>
        <w:t xml:space="preserve">or lowering </w:t>
      </w:r>
      <w:r w:rsidR="0046152C" w:rsidRPr="007F1FF5">
        <w:rPr>
          <w:lang w:eastAsia="ar-SA"/>
        </w:rPr>
        <w:t>your vibration might be things from your past.</w:t>
      </w:r>
    </w:p>
    <w:p w14:paraId="0B2619D7" w14:textId="77777777" w:rsidR="0046152C" w:rsidRPr="007F1FF5" w:rsidRDefault="0046152C" w:rsidP="00DD12AE">
      <w:pPr>
        <w:spacing w:line="276" w:lineRule="auto"/>
        <w:ind w:firstLine="720"/>
        <w:rPr>
          <w:lang w:eastAsia="ar-SA"/>
        </w:rPr>
      </w:pPr>
    </w:p>
    <w:p w14:paraId="35058794" w14:textId="4EAC9AC1" w:rsidR="00280638" w:rsidRDefault="00280638" w:rsidP="00DD12AE">
      <w:pPr>
        <w:spacing w:line="276" w:lineRule="auto"/>
        <w:ind w:firstLine="720"/>
        <w:rPr>
          <w:lang w:eastAsia="ar-SA"/>
        </w:rPr>
      </w:pPr>
      <w:r>
        <w:rPr>
          <w:lang w:eastAsia="ar-SA"/>
        </w:rPr>
        <w:t>T</w:t>
      </w:r>
      <w:r w:rsidR="0046152C" w:rsidRPr="007F1FF5">
        <w:rPr>
          <w:lang w:eastAsia="ar-SA"/>
        </w:rPr>
        <w:t xml:space="preserve">hat's fine and </w:t>
      </w:r>
      <w:r>
        <w:rPr>
          <w:lang w:eastAsia="ar-SA"/>
        </w:rPr>
        <w:t xml:space="preserve">you can use these methods to </w:t>
      </w:r>
      <w:r w:rsidR="0046152C" w:rsidRPr="007F1FF5">
        <w:rPr>
          <w:lang w:eastAsia="ar-SA"/>
        </w:rPr>
        <w:t>release t</w:t>
      </w:r>
      <w:r>
        <w:rPr>
          <w:lang w:eastAsia="ar-SA"/>
        </w:rPr>
        <w:t>hose vibrations</w:t>
      </w:r>
      <w:r w:rsidR="0046152C" w:rsidRPr="007F1FF5">
        <w:rPr>
          <w:lang w:eastAsia="ar-SA"/>
        </w:rPr>
        <w:t>, but this is not therapy</w:t>
      </w:r>
      <w:r>
        <w:rPr>
          <w:lang w:eastAsia="ar-SA"/>
        </w:rPr>
        <w:t xml:space="preserve"> or medical treatment. Nor is this a substitute for therapy or medical treatment.</w:t>
      </w:r>
      <w:r w:rsidR="0046152C" w:rsidRPr="007F1FF5">
        <w:rPr>
          <w:lang w:eastAsia="ar-SA"/>
        </w:rPr>
        <w:t xml:space="preserve"> </w:t>
      </w:r>
    </w:p>
    <w:p w14:paraId="14E48448" w14:textId="77777777" w:rsidR="00280638" w:rsidRDefault="00280638" w:rsidP="00DD12AE">
      <w:pPr>
        <w:spacing w:line="276" w:lineRule="auto"/>
        <w:ind w:firstLine="720"/>
        <w:rPr>
          <w:lang w:eastAsia="ar-SA"/>
        </w:rPr>
      </w:pPr>
    </w:p>
    <w:p w14:paraId="2CDB9ED8" w14:textId="77777777" w:rsidR="00280638" w:rsidRDefault="0046152C" w:rsidP="00DD12AE">
      <w:pPr>
        <w:spacing w:line="276" w:lineRule="auto"/>
        <w:ind w:firstLine="720"/>
        <w:rPr>
          <w:lang w:eastAsia="ar-SA"/>
        </w:rPr>
      </w:pPr>
      <w:r w:rsidRPr="007F1FF5">
        <w:rPr>
          <w:lang w:eastAsia="ar-SA"/>
        </w:rPr>
        <w:t xml:space="preserve">This is not </w:t>
      </w:r>
      <w:r w:rsidR="00280638">
        <w:rPr>
          <w:lang w:eastAsia="ar-SA"/>
        </w:rPr>
        <w:t xml:space="preserve">a </w:t>
      </w:r>
      <w:r w:rsidRPr="007F1FF5">
        <w:rPr>
          <w:lang w:eastAsia="ar-SA"/>
        </w:rPr>
        <w:t>psychological</w:t>
      </w:r>
      <w:r w:rsidR="00280638">
        <w:rPr>
          <w:lang w:eastAsia="ar-SA"/>
        </w:rPr>
        <w:t xml:space="preserve"> or medical method in any way.</w:t>
      </w:r>
      <w:r w:rsidRPr="007F1FF5">
        <w:rPr>
          <w:lang w:eastAsia="ar-SA"/>
        </w:rPr>
        <w:t xml:space="preserve"> </w:t>
      </w:r>
    </w:p>
    <w:p w14:paraId="6E0518B7" w14:textId="77777777" w:rsidR="00280638" w:rsidRDefault="00280638" w:rsidP="00DD12AE">
      <w:pPr>
        <w:spacing w:line="276" w:lineRule="auto"/>
        <w:ind w:firstLine="720"/>
        <w:rPr>
          <w:lang w:eastAsia="ar-SA"/>
        </w:rPr>
      </w:pPr>
    </w:p>
    <w:p w14:paraId="2CC8F7AF" w14:textId="00699851" w:rsidR="00280638" w:rsidRDefault="0046152C" w:rsidP="00DD12AE">
      <w:pPr>
        <w:spacing w:line="276" w:lineRule="auto"/>
        <w:ind w:firstLine="720"/>
        <w:rPr>
          <w:lang w:eastAsia="ar-SA"/>
        </w:rPr>
      </w:pPr>
      <w:r w:rsidRPr="007F1FF5">
        <w:rPr>
          <w:lang w:eastAsia="ar-SA"/>
        </w:rPr>
        <w:t xml:space="preserve">This is </w:t>
      </w:r>
      <w:r w:rsidR="00280638">
        <w:rPr>
          <w:lang w:eastAsia="ar-SA"/>
        </w:rPr>
        <w:t xml:space="preserve">simply </w:t>
      </w:r>
      <w:r w:rsidRPr="007F1FF5">
        <w:rPr>
          <w:lang w:eastAsia="ar-SA"/>
        </w:rPr>
        <w:t xml:space="preserve">physical vibration. </w:t>
      </w:r>
    </w:p>
    <w:p w14:paraId="14685FA7" w14:textId="77777777" w:rsidR="00280638" w:rsidRDefault="00280638" w:rsidP="00DD12AE">
      <w:pPr>
        <w:spacing w:line="276" w:lineRule="auto"/>
        <w:ind w:firstLine="720"/>
        <w:rPr>
          <w:lang w:eastAsia="ar-SA"/>
        </w:rPr>
      </w:pPr>
    </w:p>
    <w:p w14:paraId="77F8848A" w14:textId="37028050" w:rsidR="00280638" w:rsidRDefault="0046152C" w:rsidP="00DD12AE">
      <w:pPr>
        <w:spacing w:line="276" w:lineRule="auto"/>
        <w:ind w:firstLine="720"/>
        <w:rPr>
          <w:lang w:eastAsia="ar-SA"/>
        </w:rPr>
      </w:pPr>
      <w:r w:rsidRPr="007F1FF5">
        <w:rPr>
          <w:lang w:eastAsia="ar-SA"/>
        </w:rPr>
        <w:t>We're tapping into the science</w:t>
      </w:r>
      <w:r w:rsidR="00280638">
        <w:rPr>
          <w:lang w:eastAsia="ar-SA"/>
        </w:rPr>
        <w:t xml:space="preserve"> and releasing physical measurable frequencies, then aligning to new vibrations.</w:t>
      </w:r>
    </w:p>
    <w:p w14:paraId="076906CA" w14:textId="77777777" w:rsidR="00280638" w:rsidRDefault="00280638" w:rsidP="00280638">
      <w:pPr>
        <w:spacing w:line="276" w:lineRule="auto"/>
        <w:rPr>
          <w:lang w:eastAsia="ar-SA"/>
        </w:rPr>
      </w:pPr>
    </w:p>
    <w:p w14:paraId="2EBD1741" w14:textId="162DA03B" w:rsidR="00280638" w:rsidRDefault="00280638" w:rsidP="00280638">
      <w:pPr>
        <w:spacing w:line="276" w:lineRule="auto"/>
        <w:ind w:firstLine="720"/>
        <w:rPr>
          <w:lang w:eastAsia="ar-SA"/>
        </w:rPr>
      </w:pPr>
      <w:r>
        <w:rPr>
          <w:lang w:eastAsia="ar-SA"/>
        </w:rPr>
        <w:t xml:space="preserve">Yes, releasing the vibration around </w:t>
      </w:r>
      <w:proofErr w:type="gramStart"/>
      <w:r>
        <w:rPr>
          <w:lang w:eastAsia="ar-SA"/>
        </w:rPr>
        <w:t>particular topics</w:t>
      </w:r>
      <w:proofErr w:type="gramEnd"/>
      <w:r>
        <w:rPr>
          <w:lang w:eastAsia="ar-SA"/>
        </w:rPr>
        <w:t>, experiences, emotions or symptoms you have can help you deal with whatever the original issue is or was. And yes, we can release the vibration of the original issue if you are still holding it in your energy.</w:t>
      </w:r>
    </w:p>
    <w:p w14:paraId="7EEA4256" w14:textId="77777777" w:rsidR="00280638" w:rsidRDefault="00280638" w:rsidP="00280638">
      <w:pPr>
        <w:spacing w:line="276" w:lineRule="auto"/>
        <w:ind w:firstLine="720"/>
        <w:rPr>
          <w:lang w:eastAsia="ar-SA"/>
        </w:rPr>
      </w:pPr>
    </w:p>
    <w:p w14:paraId="6A6C3C85" w14:textId="1FBC4E3D" w:rsidR="00280638" w:rsidRDefault="00766C67" w:rsidP="00280638">
      <w:pPr>
        <w:spacing w:line="276" w:lineRule="auto"/>
        <w:ind w:firstLine="720"/>
        <w:rPr>
          <w:lang w:eastAsia="ar-SA"/>
        </w:rPr>
      </w:pPr>
      <w:r>
        <w:rPr>
          <w:lang w:eastAsia="ar-SA"/>
        </w:rPr>
        <w:lastRenderedPageBreak/>
        <w:t>However,</w:t>
      </w:r>
      <w:r w:rsidR="00280638">
        <w:rPr>
          <w:lang w:eastAsia="ar-SA"/>
        </w:rPr>
        <w:t xml:space="preserve"> we aren’t dealing with anything psychological or medical.</w:t>
      </w:r>
    </w:p>
    <w:p w14:paraId="1CF737FD" w14:textId="77777777" w:rsidR="00280638" w:rsidRDefault="00280638" w:rsidP="00DD12AE">
      <w:pPr>
        <w:spacing w:line="276" w:lineRule="auto"/>
        <w:ind w:firstLine="720"/>
        <w:rPr>
          <w:lang w:eastAsia="ar-SA"/>
        </w:rPr>
      </w:pPr>
    </w:p>
    <w:p w14:paraId="0CD0D903" w14:textId="6C69AB14" w:rsidR="00280638" w:rsidRDefault="00280638" w:rsidP="00DD12AE">
      <w:pPr>
        <w:spacing w:line="276" w:lineRule="auto"/>
        <w:ind w:firstLine="720"/>
        <w:rPr>
          <w:lang w:eastAsia="ar-SA"/>
        </w:rPr>
      </w:pPr>
      <w:r>
        <w:rPr>
          <w:lang w:eastAsia="ar-SA"/>
        </w:rPr>
        <w:t>If there are</w:t>
      </w:r>
      <w:r w:rsidR="0046152C" w:rsidRPr="007F1FF5">
        <w:rPr>
          <w:lang w:eastAsia="ar-SA"/>
        </w:rPr>
        <w:t xml:space="preserve"> things that come up </w:t>
      </w:r>
      <w:r>
        <w:rPr>
          <w:lang w:eastAsia="ar-SA"/>
        </w:rPr>
        <w:t xml:space="preserve">or you know you have in your history or physical body that you feel you need additional help with, please do go speak to your doctor, therapist or </w:t>
      </w:r>
      <w:r w:rsidR="00084F51">
        <w:rPr>
          <w:lang w:eastAsia="ar-SA"/>
        </w:rPr>
        <w:t>relevant</w:t>
      </w:r>
      <w:r>
        <w:rPr>
          <w:lang w:eastAsia="ar-SA"/>
        </w:rPr>
        <w:t xml:space="preserve"> medical professional.</w:t>
      </w:r>
    </w:p>
    <w:p w14:paraId="084CCBE8" w14:textId="77777777" w:rsidR="00280638" w:rsidRDefault="00280638" w:rsidP="00DD12AE">
      <w:pPr>
        <w:spacing w:line="276" w:lineRule="auto"/>
        <w:ind w:firstLine="720"/>
        <w:rPr>
          <w:lang w:eastAsia="ar-SA"/>
        </w:rPr>
      </w:pPr>
    </w:p>
    <w:p w14:paraId="2D2B36D3" w14:textId="52BB3465" w:rsidR="00280638" w:rsidRDefault="00280638" w:rsidP="00DD12AE">
      <w:pPr>
        <w:spacing w:line="276" w:lineRule="auto"/>
        <w:ind w:firstLine="720"/>
        <w:rPr>
          <w:lang w:eastAsia="ar-SA"/>
        </w:rPr>
      </w:pPr>
      <w:r>
        <w:rPr>
          <w:lang w:eastAsia="ar-SA"/>
        </w:rPr>
        <w:t xml:space="preserve">Equally, if there are things you’ve already dealt with on a psychological </w:t>
      </w:r>
      <w:r w:rsidR="00084F51">
        <w:rPr>
          <w:lang w:eastAsia="ar-SA"/>
        </w:rPr>
        <w:t xml:space="preserve">or medical </w:t>
      </w:r>
      <w:r>
        <w:rPr>
          <w:lang w:eastAsia="ar-SA"/>
        </w:rPr>
        <w:t>level, rest assured y</w:t>
      </w:r>
      <w:r w:rsidR="0046152C" w:rsidRPr="007F1FF5">
        <w:rPr>
          <w:lang w:eastAsia="ar-SA"/>
        </w:rPr>
        <w:t xml:space="preserve">ou don't need to dive into all of </w:t>
      </w:r>
      <w:r>
        <w:rPr>
          <w:lang w:eastAsia="ar-SA"/>
        </w:rPr>
        <w:t xml:space="preserve">it again </w:t>
      </w:r>
      <w:r w:rsidR="0046152C" w:rsidRPr="007F1FF5">
        <w:rPr>
          <w:lang w:eastAsia="ar-SA"/>
        </w:rPr>
        <w:t xml:space="preserve">with this technique. You </w:t>
      </w:r>
      <w:r>
        <w:rPr>
          <w:lang w:eastAsia="ar-SA"/>
        </w:rPr>
        <w:t>may find you are still holding vibration from whatever the event or emotion originally was. With this</w:t>
      </w:r>
      <w:r w:rsidR="00084F51">
        <w:rPr>
          <w:lang w:eastAsia="ar-SA"/>
        </w:rPr>
        <w:t xml:space="preserve"> method, y</w:t>
      </w:r>
      <w:r>
        <w:rPr>
          <w:lang w:eastAsia="ar-SA"/>
        </w:rPr>
        <w:t>ou just</w:t>
      </w:r>
      <w:r w:rsidR="0046152C" w:rsidRPr="007F1FF5">
        <w:rPr>
          <w:lang w:eastAsia="ar-SA"/>
        </w:rPr>
        <w:t xml:space="preserve"> identify </w:t>
      </w:r>
      <w:r w:rsidR="00084F51">
        <w:rPr>
          <w:lang w:eastAsia="ar-SA"/>
        </w:rPr>
        <w:t>the vibration</w:t>
      </w:r>
      <w:r w:rsidR="0046152C" w:rsidRPr="007F1FF5">
        <w:rPr>
          <w:lang w:eastAsia="ar-SA"/>
        </w:rPr>
        <w:t>,</w:t>
      </w:r>
      <w:r>
        <w:rPr>
          <w:lang w:eastAsia="ar-SA"/>
        </w:rPr>
        <w:t xml:space="preserve"> and</w:t>
      </w:r>
      <w:r w:rsidR="0046152C" w:rsidRPr="007F1FF5">
        <w:rPr>
          <w:lang w:eastAsia="ar-SA"/>
        </w:rPr>
        <w:t xml:space="preserve"> release it.</w:t>
      </w:r>
      <w:r>
        <w:rPr>
          <w:lang w:eastAsia="ar-SA"/>
        </w:rPr>
        <w:t xml:space="preserve"> You don’t have to </w:t>
      </w:r>
      <w:r w:rsidR="00766C67">
        <w:rPr>
          <w:lang w:eastAsia="ar-SA"/>
        </w:rPr>
        <w:t>dive</w:t>
      </w:r>
      <w:r>
        <w:rPr>
          <w:lang w:eastAsia="ar-SA"/>
        </w:rPr>
        <w:t xml:space="preserve"> deep again. Nor do you need to dredge up the past. </w:t>
      </w:r>
    </w:p>
    <w:p w14:paraId="37F49EB6" w14:textId="77777777" w:rsidR="00280638" w:rsidRDefault="00280638" w:rsidP="00DD12AE">
      <w:pPr>
        <w:spacing w:line="276" w:lineRule="auto"/>
        <w:ind w:firstLine="720"/>
        <w:rPr>
          <w:lang w:eastAsia="ar-SA"/>
        </w:rPr>
      </w:pPr>
    </w:p>
    <w:p w14:paraId="2F6FD1E3" w14:textId="6DE2FC44" w:rsidR="0046152C" w:rsidRDefault="00280638" w:rsidP="00DD12AE">
      <w:pPr>
        <w:spacing w:line="276" w:lineRule="auto"/>
        <w:ind w:firstLine="720"/>
        <w:rPr>
          <w:lang w:eastAsia="ar-SA"/>
        </w:rPr>
      </w:pPr>
      <w:r>
        <w:rPr>
          <w:lang w:eastAsia="ar-SA"/>
        </w:rPr>
        <w:t>We are simply looking for vibrations that don’t match what you want, then releasing them and aligning to what you do want.</w:t>
      </w:r>
    </w:p>
    <w:p w14:paraId="7FC2D1C0" w14:textId="77777777" w:rsidR="00084F51" w:rsidRDefault="00084F51" w:rsidP="00DD12AE">
      <w:pPr>
        <w:spacing w:line="276" w:lineRule="auto"/>
        <w:ind w:firstLine="720"/>
        <w:rPr>
          <w:lang w:eastAsia="ar-SA"/>
        </w:rPr>
      </w:pPr>
    </w:p>
    <w:p w14:paraId="3E32BFBB" w14:textId="78B7466F" w:rsidR="00084F51" w:rsidRPr="007F1FF5" w:rsidRDefault="00084F51" w:rsidP="00DD12AE">
      <w:pPr>
        <w:spacing w:line="276" w:lineRule="auto"/>
        <w:ind w:firstLine="720"/>
        <w:rPr>
          <w:lang w:eastAsia="ar-SA"/>
        </w:rPr>
      </w:pPr>
      <w:r>
        <w:rPr>
          <w:lang w:eastAsia="ar-SA"/>
        </w:rPr>
        <w:t xml:space="preserve">If you keep diving </w:t>
      </w:r>
      <w:r w:rsidRPr="007F1FF5">
        <w:rPr>
          <w:lang w:eastAsia="ar-SA"/>
        </w:rPr>
        <w:t>deeper and deeper and deeper</w:t>
      </w:r>
      <w:r>
        <w:rPr>
          <w:lang w:eastAsia="ar-SA"/>
        </w:rPr>
        <w:t>, you can</w:t>
      </w:r>
      <w:r w:rsidRPr="007F1FF5">
        <w:rPr>
          <w:lang w:eastAsia="ar-SA"/>
        </w:rPr>
        <w:t xml:space="preserve"> get yourself into a rabbit hole. I don't suggest you do that. </w:t>
      </w:r>
      <w:r>
        <w:rPr>
          <w:lang w:eastAsia="ar-SA"/>
        </w:rPr>
        <w:t>Ju</w:t>
      </w:r>
      <w:r w:rsidRPr="007F1FF5">
        <w:rPr>
          <w:lang w:eastAsia="ar-SA"/>
        </w:rPr>
        <w:t>st go deep enough until you get to the point where you're able to do the release method that we have. Release it, move on.</w:t>
      </w:r>
    </w:p>
    <w:p w14:paraId="22510FB3" w14:textId="77777777" w:rsidR="00E8795B" w:rsidRDefault="00E8795B" w:rsidP="00DD12AE">
      <w:pPr>
        <w:spacing w:line="276" w:lineRule="auto"/>
        <w:ind w:firstLine="720"/>
        <w:rPr>
          <w:lang w:eastAsia="ar-SA"/>
        </w:rPr>
      </w:pPr>
    </w:p>
    <w:p w14:paraId="04E9A8CD" w14:textId="2D021D6C" w:rsidR="00E8795B" w:rsidRDefault="00E8795B" w:rsidP="00E8795B">
      <w:pPr>
        <w:pStyle w:val="Heading3"/>
      </w:pPr>
      <w:r>
        <w:t>The Zone Method</w:t>
      </w:r>
    </w:p>
    <w:p w14:paraId="516817EA" w14:textId="77777777" w:rsidR="00E8795B" w:rsidRDefault="00E8795B" w:rsidP="00DD12AE">
      <w:pPr>
        <w:spacing w:line="276" w:lineRule="auto"/>
        <w:ind w:firstLine="720"/>
        <w:rPr>
          <w:lang w:eastAsia="ar-SA"/>
        </w:rPr>
      </w:pPr>
    </w:p>
    <w:p w14:paraId="4DB96C76" w14:textId="35406020" w:rsidR="00691F4A" w:rsidRDefault="0046152C" w:rsidP="000979C2">
      <w:pPr>
        <w:spacing w:line="276" w:lineRule="auto"/>
        <w:ind w:firstLine="720"/>
        <w:rPr>
          <w:lang w:eastAsia="ar-SA"/>
        </w:rPr>
      </w:pPr>
      <w:r w:rsidRPr="007F1FF5">
        <w:rPr>
          <w:lang w:eastAsia="ar-SA"/>
        </w:rPr>
        <w:t>I'm going to give you the overview of the steps</w:t>
      </w:r>
      <w:r w:rsidR="00380FDB">
        <w:rPr>
          <w:lang w:eastAsia="ar-SA"/>
        </w:rPr>
        <w:t xml:space="preserve"> in The Zone Method, then we’ll go into detail </w:t>
      </w:r>
      <w:r w:rsidR="00263BB4">
        <w:rPr>
          <w:lang w:eastAsia="ar-SA"/>
        </w:rPr>
        <w:t xml:space="preserve">on how to do each step </w:t>
      </w:r>
      <w:r w:rsidR="00380FDB">
        <w:rPr>
          <w:lang w:eastAsia="ar-SA"/>
        </w:rPr>
        <w:t>in the next few chapters.</w:t>
      </w:r>
      <w:r w:rsidR="000979C2">
        <w:rPr>
          <w:lang w:eastAsia="ar-SA"/>
        </w:rPr>
        <w:t xml:space="preserve"> I’ll explain how and why this works as we go through each step.</w:t>
      </w:r>
    </w:p>
    <w:p w14:paraId="7F170A86" w14:textId="77777777" w:rsidR="00691F4A" w:rsidRDefault="00691F4A" w:rsidP="00691F4A">
      <w:pPr>
        <w:spacing w:line="276" w:lineRule="auto"/>
        <w:ind w:firstLine="720"/>
        <w:rPr>
          <w:lang w:eastAsia="ar-SA"/>
        </w:rPr>
      </w:pPr>
    </w:p>
    <w:p w14:paraId="3EFBC8DC" w14:textId="5D82D44A" w:rsidR="00691F4A" w:rsidRDefault="00691F4A" w:rsidP="00691F4A">
      <w:pPr>
        <w:spacing w:line="276" w:lineRule="auto"/>
        <w:ind w:firstLine="720"/>
        <w:rPr>
          <w:lang w:eastAsia="ar-SA"/>
        </w:rPr>
      </w:pPr>
      <w:r w:rsidRPr="007F1FF5">
        <w:rPr>
          <w:lang w:eastAsia="ar-SA"/>
        </w:rPr>
        <w:t>Anyone can do this.</w:t>
      </w:r>
    </w:p>
    <w:p w14:paraId="54E26E62" w14:textId="77777777" w:rsidR="00691F4A" w:rsidRDefault="00691F4A" w:rsidP="00DD12AE">
      <w:pPr>
        <w:spacing w:line="276" w:lineRule="auto"/>
        <w:ind w:firstLine="720"/>
        <w:rPr>
          <w:lang w:eastAsia="ar-SA"/>
        </w:rPr>
      </w:pPr>
    </w:p>
    <w:p w14:paraId="480FF037" w14:textId="5C557125" w:rsidR="00691F4A" w:rsidRDefault="00380FDB" w:rsidP="00DD12AE">
      <w:pPr>
        <w:spacing w:line="276" w:lineRule="auto"/>
        <w:ind w:firstLine="720"/>
        <w:rPr>
          <w:lang w:eastAsia="ar-SA"/>
        </w:rPr>
      </w:pPr>
      <w:r>
        <w:rPr>
          <w:lang w:eastAsia="ar-SA"/>
        </w:rPr>
        <w:t>Y</w:t>
      </w:r>
      <w:r w:rsidR="0046152C" w:rsidRPr="007F1FF5">
        <w:rPr>
          <w:lang w:eastAsia="ar-SA"/>
        </w:rPr>
        <w:t>ou can do this anywhere, an</w:t>
      </w:r>
      <w:r>
        <w:rPr>
          <w:lang w:eastAsia="ar-SA"/>
        </w:rPr>
        <w:t>y time</w:t>
      </w:r>
      <w:r w:rsidR="0046152C" w:rsidRPr="007F1FF5">
        <w:rPr>
          <w:lang w:eastAsia="ar-SA"/>
        </w:rPr>
        <w:t xml:space="preserve">. </w:t>
      </w:r>
    </w:p>
    <w:p w14:paraId="1A8AAD65" w14:textId="77777777" w:rsidR="00380FDB" w:rsidRDefault="00380FDB" w:rsidP="00DD12AE">
      <w:pPr>
        <w:spacing w:line="276" w:lineRule="auto"/>
        <w:ind w:firstLine="720"/>
        <w:rPr>
          <w:lang w:eastAsia="ar-SA"/>
        </w:rPr>
      </w:pPr>
    </w:p>
    <w:p w14:paraId="4E440619" w14:textId="77777777" w:rsidR="00380FDB" w:rsidRPr="00380FDB" w:rsidRDefault="00380FDB" w:rsidP="00380FDB">
      <w:pPr>
        <w:spacing w:line="276" w:lineRule="auto"/>
        <w:ind w:firstLine="720"/>
        <w:rPr>
          <w:b/>
          <w:bCs/>
          <w:lang w:eastAsia="ar-SA"/>
        </w:rPr>
      </w:pPr>
      <w:r w:rsidRPr="00380FDB">
        <w:rPr>
          <w:b/>
          <w:bCs/>
          <w:lang w:eastAsia="ar-SA"/>
        </w:rPr>
        <w:t>STEP 1 – Question</w:t>
      </w:r>
    </w:p>
    <w:p w14:paraId="1A1B1E01" w14:textId="77777777" w:rsidR="00691F4A" w:rsidRDefault="00380FDB" w:rsidP="00380FDB">
      <w:pPr>
        <w:spacing w:line="276" w:lineRule="auto"/>
        <w:ind w:firstLine="720"/>
        <w:rPr>
          <w:lang w:eastAsia="ar-SA"/>
        </w:rPr>
      </w:pPr>
      <w:r>
        <w:rPr>
          <w:lang w:eastAsia="ar-SA"/>
        </w:rPr>
        <w:t>Ask your Sway yes/no questions</w:t>
      </w:r>
      <w:r w:rsidR="00691F4A">
        <w:rPr>
          <w:lang w:eastAsia="ar-SA"/>
        </w:rPr>
        <w:t xml:space="preserve"> to check for resistance</w:t>
      </w:r>
      <w:r>
        <w:rPr>
          <w:lang w:eastAsia="ar-SA"/>
        </w:rPr>
        <w:t xml:space="preserve">. </w:t>
      </w:r>
    </w:p>
    <w:p w14:paraId="14CFCBDE" w14:textId="75069F53" w:rsidR="00380FDB" w:rsidRDefault="00380FDB" w:rsidP="00380FDB">
      <w:pPr>
        <w:spacing w:line="276" w:lineRule="auto"/>
        <w:ind w:firstLine="720"/>
        <w:rPr>
          <w:lang w:eastAsia="ar-SA"/>
        </w:rPr>
      </w:pPr>
      <w:r>
        <w:rPr>
          <w:lang w:eastAsia="ar-SA"/>
        </w:rPr>
        <w:t>Allow your body to sway forward for yes, and back for no.</w:t>
      </w:r>
    </w:p>
    <w:p w14:paraId="1E98A563" w14:textId="77777777" w:rsidR="00691F4A" w:rsidRDefault="00691F4A" w:rsidP="00380FDB">
      <w:pPr>
        <w:spacing w:line="276" w:lineRule="auto"/>
        <w:ind w:firstLine="720"/>
        <w:rPr>
          <w:lang w:eastAsia="ar-SA"/>
        </w:rPr>
      </w:pPr>
    </w:p>
    <w:p w14:paraId="02CCC48A" w14:textId="7FBB739D" w:rsidR="00380FDB" w:rsidRPr="00380FDB" w:rsidRDefault="00380FDB" w:rsidP="00380FDB">
      <w:pPr>
        <w:spacing w:line="276" w:lineRule="auto"/>
        <w:ind w:firstLine="720"/>
        <w:rPr>
          <w:b/>
          <w:bCs/>
          <w:lang w:eastAsia="ar-SA"/>
        </w:rPr>
      </w:pPr>
      <w:r w:rsidRPr="00380FDB">
        <w:rPr>
          <w:b/>
          <w:bCs/>
          <w:lang w:eastAsia="ar-SA"/>
        </w:rPr>
        <w:t>STEP 2 - Check</w:t>
      </w:r>
    </w:p>
    <w:p w14:paraId="288E4555" w14:textId="77777777" w:rsidR="00691F4A" w:rsidRDefault="00380FDB" w:rsidP="00380FDB">
      <w:pPr>
        <w:spacing w:line="276" w:lineRule="auto"/>
        <w:ind w:firstLine="720"/>
        <w:rPr>
          <w:lang w:eastAsia="ar-SA"/>
        </w:rPr>
      </w:pPr>
      <w:r>
        <w:rPr>
          <w:lang w:eastAsia="ar-SA"/>
        </w:rPr>
        <w:t xml:space="preserve">Once you find resistance, ask </w:t>
      </w:r>
      <w:r w:rsidRPr="00691F4A">
        <w:rPr>
          <w:i/>
          <w:iCs/>
          <w:lang w:eastAsia="ar-SA"/>
        </w:rPr>
        <w:t>“Can I release this now?”</w:t>
      </w:r>
      <w:r>
        <w:rPr>
          <w:lang w:eastAsia="ar-SA"/>
        </w:rPr>
        <w:t xml:space="preserve">. </w:t>
      </w:r>
    </w:p>
    <w:p w14:paraId="049CA127" w14:textId="10E7D2CA" w:rsidR="00380FDB" w:rsidRDefault="00380FDB" w:rsidP="00380FDB">
      <w:pPr>
        <w:spacing w:line="276" w:lineRule="auto"/>
        <w:ind w:firstLine="720"/>
        <w:rPr>
          <w:lang w:eastAsia="ar-SA"/>
        </w:rPr>
      </w:pPr>
      <w:r>
        <w:rPr>
          <w:lang w:eastAsia="ar-SA"/>
        </w:rPr>
        <w:t>If you get a no, ask other questions to find areas you can release. If you get a yes, release.</w:t>
      </w:r>
    </w:p>
    <w:p w14:paraId="5F7EE036" w14:textId="77777777" w:rsidR="00380FDB" w:rsidRDefault="00380FDB" w:rsidP="00380FDB">
      <w:pPr>
        <w:spacing w:line="276" w:lineRule="auto"/>
        <w:ind w:firstLine="720"/>
        <w:rPr>
          <w:lang w:eastAsia="ar-SA"/>
        </w:rPr>
      </w:pPr>
    </w:p>
    <w:p w14:paraId="07DEFF6F" w14:textId="3EEEFCE6" w:rsidR="00380FDB" w:rsidRPr="00380FDB" w:rsidRDefault="00380FDB" w:rsidP="00380FDB">
      <w:pPr>
        <w:spacing w:line="276" w:lineRule="auto"/>
        <w:ind w:firstLine="720"/>
        <w:rPr>
          <w:b/>
          <w:bCs/>
          <w:lang w:eastAsia="ar-SA"/>
        </w:rPr>
      </w:pPr>
      <w:r w:rsidRPr="00380FDB">
        <w:rPr>
          <w:b/>
          <w:bCs/>
          <w:lang w:eastAsia="ar-SA"/>
        </w:rPr>
        <w:t>STEP 3 - Release</w:t>
      </w:r>
    </w:p>
    <w:p w14:paraId="10F9FA84" w14:textId="093A7640" w:rsidR="00380FDB" w:rsidRDefault="00380FDB" w:rsidP="00380FDB">
      <w:pPr>
        <w:spacing w:line="276" w:lineRule="auto"/>
        <w:ind w:firstLine="720"/>
        <w:rPr>
          <w:lang w:eastAsia="ar-SA"/>
        </w:rPr>
      </w:pPr>
      <w:r>
        <w:rPr>
          <w:lang w:eastAsia="ar-SA"/>
        </w:rPr>
        <w:t xml:space="preserve">Follow the release statements </w:t>
      </w:r>
      <w:r w:rsidR="00691F4A">
        <w:rPr>
          <w:lang w:eastAsia="ar-SA"/>
        </w:rPr>
        <w:t>below or</w:t>
      </w:r>
      <w:r>
        <w:rPr>
          <w:lang w:eastAsia="ar-SA"/>
        </w:rPr>
        <w:t xml:space="preserve"> use your own if other words come to mind.</w:t>
      </w:r>
    </w:p>
    <w:p w14:paraId="20F5A851" w14:textId="13617200" w:rsidR="00380FDB" w:rsidRPr="00380FDB" w:rsidRDefault="00380FDB" w:rsidP="00380FDB">
      <w:pPr>
        <w:spacing w:line="276" w:lineRule="auto"/>
        <w:ind w:firstLine="720"/>
        <w:rPr>
          <w:i/>
          <w:iCs/>
          <w:lang w:eastAsia="ar-SA"/>
        </w:rPr>
      </w:pPr>
      <w:r w:rsidRPr="00380FDB">
        <w:rPr>
          <w:i/>
          <w:iCs/>
          <w:lang w:eastAsia="ar-SA"/>
        </w:rPr>
        <w:t xml:space="preserve">“I am ready to release [what you are releasing]. </w:t>
      </w:r>
    </w:p>
    <w:p w14:paraId="0B46F862" w14:textId="77777777" w:rsidR="00380FDB" w:rsidRPr="00380FDB" w:rsidRDefault="00380FDB" w:rsidP="00380FDB">
      <w:pPr>
        <w:spacing w:line="276" w:lineRule="auto"/>
        <w:ind w:firstLine="720"/>
        <w:rPr>
          <w:i/>
          <w:iCs/>
          <w:lang w:eastAsia="ar-SA"/>
        </w:rPr>
      </w:pPr>
      <w:r w:rsidRPr="00380FDB">
        <w:rPr>
          <w:i/>
          <w:iCs/>
          <w:lang w:eastAsia="ar-SA"/>
        </w:rPr>
        <w:t>I release it now. I release it now. I release it now”</w:t>
      </w:r>
    </w:p>
    <w:p w14:paraId="01F4A1F3" w14:textId="4D5A365E" w:rsidR="00380FDB" w:rsidRPr="00380FDB" w:rsidRDefault="00380FDB" w:rsidP="00380FDB">
      <w:pPr>
        <w:spacing w:line="276" w:lineRule="auto"/>
        <w:ind w:firstLine="720"/>
        <w:rPr>
          <w:i/>
          <w:iCs/>
          <w:lang w:eastAsia="ar-SA"/>
        </w:rPr>
      </w:pPr>
      <w:r w:rsidRPr="00380FDB">
        <w:rPr>
          <w:i/>
          <w:iCs/>
          <w:lang w:eastAsia="ar-SA"/>
        </w:rPr>
        <w:t>REPEAT 3x</w:t>
      </w:r>
    </w:p>
    <w:p w14:paraId="7B7EAA1C" w14:textId="77777777" w:rsidR="00380FDB" w:rsidRDefault="00380FDB" w:rsidP="00380FDB">
      <w:pPr>
        <w:spacing w:line="276" w:lineRule="auto"/>
        <w:ind w:firstLine="720"/>
        <w:rPr>
          <w:lang w:eastAsia="ar-SA"/>
        </w:rPr>
      </w:pPr>
    </w:p>
    <w:p w14:paraId="610C632F" w14:textId="4F8BDDD6" w:rsidR="00380FDB" w:rsidRPr="00380FDB" w:rsidRDefault="00380FDB" w:rsidP="00380FDB">
      <w:pPr>
        <w:spacing w:line="276" w:lineRule="auto"/>
        <w:ind w:firstLine="720"/>
        <w:rPr>
          <w:b/>
          <w:bCs/>
          <w:lang w:eastAsia="ar-SA"/>
        </w:rPr>
      </w:pPr>
      <w:r w:rsidRPr="00380FDB">
        <w:rPr>
          <w:b/>
          <w:bCs/>
          <w:lang w:eastAsia="ar-SA"/>
        </w:rPr>
        <w:t>STEP 4 - Confirm</w:t>
      </w:r>
    </w:p>
    <w:p w14:paraId="3DA0EB3A" w14:textId="77777777" w:rsidR="00691F4A" w:rsidRDefault="00380FDB" w:rsidP="00380FDB">
      <w:pPr>
        <w:spacing w:line="276" w:lineRule="auto"/>
        <w:ind w:firstLine="720"/>
        <w:rPr>
          <w:lang w:eastAsia="ar-SA"/>
        </w:rPr>
      </w:pPr>
      <w:r>
        <w:rPr>
          <w:lang w:eastAsia="ar-SA"/>
        </w:rPr>
        <w:t xml:space="preserve">Ask your Sway, “Have I released this now?”. </w:t>
      </w:r>
    </w:p>
    <w:p w14:paraId="289BB53C" w14:textId="77777777" w:rsidR="00691F4A" w:rsidRDefault="00380FDB" w:rsidP="00380FDB">
      <w:pPr>
        <w:spacing w:line="276" w:lineRule="auto"/>
        <w:ind w:firstLine="720"/>
        <w:rPr>
          <w:lang w:eastAsia="ar-SA"/>
        </w:rPr>
      </w:pPr>
      <w:r>
        <w:rPr>
          <w:lang w:eastAsia="ar-SA"/>
        </w:rPr>
        <w:t xml:space="preserve">If no, go back to question/check/release. </w:t>
      </w:r>
    </w:p>
    <w:p w14:paraId="3345F517" w14:textId="616CDE5E" w:rsidR="00380FDB" w:rsidRDefault="00380FDB" w:rsidP="00380FDB">
      <w:pPr>
        <w:spacing w:line="276" w:lineRule="auto"/>
        <w:ind w:firstLine="720"/>
        <w:rPr>
          <w:lang w:eastAsia="ar-SA"/>
        </w:rPr>
      </w:pPr>
      <w:r>
        <w:rPr>
          <w:lang w:eastAsia="ar-SA"/>
        </w:rPr>
        <w:t>If yes, move forward to align.</w:t>
      </w:r>
    </w:p>
    <w:p w14:paraId="272C7507" w14:textId="77777777" w:rsidR="00380FDB" w:rsidRDefault="00380FDB" w:rsidP="00380FDB">
      <w:pPr>
        <w:spacing w:line="276" w:lineRule="auto"/>
        <w:ind w:firstLine="720"/>
        <w:rPr>
          <w:lang w:eastAsia="ar-SA"/>
        </w:rPr>
      </w:pPr>
    </w:p>
    <w:p w14:paraId="1DD8463B" w14:textId="5736860F" w:rsidR="00380FDB" w:rsidRPr="00380FDB" w:rsidRDefault="00380FDB" w:rsidP="00380FDB">
      <w:pPr>
        <w:spacing w:line="276" w:lineRule="auto"/>
        <w:ind w:firstLine="720"/>
        <w:rPr>
          <w:b/>
          <w:bCs/>
          <w:lang w:eastAsia="ar-SA"/>
        </w:rPr>
      </w:pPr>
      <w:r w:rsidRPr="00380FDB">
        <w:rPr>
          <w:b/>
          <w:bCs/>
          <w:lang w:eastAsia="ar-SA"/>
        </w:rPr>
        <w:t>STEP 5 - Allow</w:t>
      </w:r>
    </w:p>
    <w:p w14:paraId="0D0AF4DE" w14:textId="1294ED43" w:rsidR="00380FDB" w:rsidRDefault="00380FDB" w:rsidP="00380FDB">
      <w:pPr>
        <w:spacing w:line="276" w:lineRule="auto"/>
        <w:ind w:firstLine="720"/>
        <w:rPr>
          <w:lang w:eastAsia="ar-SA"/>
        </w:rPr>
      </w:pPr>
      <w:r>
        <w:rPr>
          <w:lang w:eastAsia="ar-SA"/>
        </w:rPr>
        <w:t xml:space="preserve">Use the allowing statements </w:t>
      </w:r>
      <w:r w:rsidR="00766C67">
        <w:rPr>
          <w:lang w:eastAsia="ar-SA"/>
        </w:rPr>
        <w:t>below or</w:t>
      </w:r>
      <w:r>
        <w:rPr>
          <w:lang w:eastAsia="ar-SA"/>
        </w:rPr>
        <w:t xml:space="preserve"> use your own if other words come to mind.</w:t>
      </w:r>
    </w:p>
    <w:p w14:paraId="3424B5DE" w14:textId="77777777" w:rsidR="00380FDB" w:rsidRPr="00380FDB" w:rsidRDefault="00380FDB" w:rsidP="00380FDB">
      <w:pPr>
        <w:spacing w:line="276" w:lineRule="auto"/>
        <w:ind w:firstLine="720"/>
        <w:rPr>
          <w:i/>
          <w:iCs/>
          <w:lang w:eastAsia="ar-SA"/>
        </w:rPr>
      </w:pPr>
      <w:r w:rsidRPr="00380FDB">
        <w:rPr>
          <w:i/>
          <w:iCs/>
          <w:lang w:eastAsia="ar-SA"/>
        </w:rPr>
        <w:t xml:space="preserve">“I am ready to allow [what you are allowing]. </w:t>
      </w:r>
    </w:p>
    <w:p w14:paraId="7F61CDA7" w14:textId="77777777" w:rsidR="00380FDB" w:rsidRPr="00380FDB" w:rsidRDefault="00380FDB" w:rsidP="00380FDB">
      <w:pPr>
        <w:spacing w:line="276" w:lineRule="auto"/>
        <w:ind w:firstLine="720"/>
        <w:rPr>
          <w:i/>
          <w:iCs/>
          <w:lang w:eastAsia="ar-SA"/>
        </w:rPr>
      </w:pPr>
      <w:r w:rsidRPr="00380FDB">
        <w:rPr>
          <w:i/>
          <w:iCs/>
          <w:lang w:eastAsia="ar-SA"/>
        </w:rPr>
        <w:t>I allow it now. I allow it now. I allow it now”</w:t>
      </w:r>
    </w:p>
    <w:p w14:paraId="5410CF18" w14:textId="661B6EDC" w:rsidR="00380FDB" w:rsidRPr="00380FDB" w:rsidRDefault="00380FDB" w:rsidP="00380FDB">
      <w:pPr>
        <w:spacing w:line="276" w:lineRule="auto"/>
        <w:ind w:firstLine="720"/>
        <w:rPr>
          <w:i/>
          <w:iCs/>
          <w:lang w:eastAsia="ar-SA"/>
        </w:rPr>
      </w:pPr>
      <w:r w:rsidRPr="00380FDB">
        <w:rPr>
          <w:i/>
          <w:iCs/>
          <w:lang w:eastAsia="ar-SA"/>
        </w:rPr>
        <w:t>REPEAT 3x</w:t>
      </w:r>
    </w:p>
    <w:p w14:paraId="32F69849" w14:textId="77777777" w:rsidR="00380FDB" w:rsidRDefault="00380FDB" w:rsidP="00DD12AE">
      <w:pPr>
        <w:spacing w:line="276" w:lineRule="auto"/>
        <w:ind w:firstLine="720"/>
        <w:rPr>
          <w:lang w:eastAsia="ar-SA"/>
        </w:rPr>
      </w:pPr>
    </w:p>
    <w:p w14:paraId="21B2AC96" w14:textId="3BFAFA3A" w:rsidR="00263BB4" w:rsidRDefault="000979C2" w:rsidP="00DD12AE">
      <w:pPr>
        <w:spacing w:line="276" w:lineRule="auto"/>
        <w:ind w:firstLine="720"/>
        <w:rPr>
          <w:lang w:eastAsia="ar-SA"/>
        </w:rPr>
      </w:pPr>
      <w:r>
        <w:rPr>
          <w:lang w:eastAsia="ar-SA"/>
        </w:rPr>
        <w:t>The first step, asking your Sway a yes/no question, is where you are checking what vibration your energy field holds in relation to a particular topic.</w:t>
      </w:r>
    </w:p>
    <w:p w14:paraId="0DB1C1B9" w14:textId="77777777" w:rsidR="000979C2" w:rsidRDefault="000979C2" w:rsidP="00DD12AE">
      <w:pPr>
        <w:spacing w:line="276" w:lineRule="auto"/>
        <w:ind w:firstLine="720"/>
        <w:rPr>
          <w:lang w:eastAsia="ar-SA"/>
        </w:rPr>
      </w:pPr>
    </w:p>
    <w:p w14:paraId="76DA0E7D" w14:textId="7077D936" w:rsidR="000979C2" w:rsidRDefault="000979C2" w:rsidP="00DD12AE">
      <w:pPr>
        <w:spacing w:line="276" w:lineRule="auto"/>
        <w:ind w:firstLine="720"/>
        <w:rPr>
          <w:lang w:eastAsia="ar-SA"/>
        </w:rPr>
      </w:pPr>
      <w:r>
        <w:rPr>
          <w:lang w:eastAsia="ar-SA"/>
        </w:rPr>
        <w:t>For example, if you want to make more money, you might ask “do I have any resistance to earning more money?”</w:t>
      </w:r>
    </w:p>
    <w:p w14:paraId="66618D6C" w14:textId="77777777" w:rsidR="00263BB4" w:rsidRPr="007F1FF5" w:rsidRDefault="00263BB4" w:rsidP="00DD12AE">
      <w:pPr>
        <w:spacing w:line="276" w:lineRule="auto"/>
        <w:ind w:firstLine="720"/>
        <w:rPr>
          <w:lang w:eastAsia="ar-SA"/>
        </w:rPr>
      </w:pPr>
    </w:p>
    <w:p w14:paraId="52759C74" w14:textId="0FC1EAED" w:rsidR="0046152C" w:rsidRDefault="000979C2" w:rsidP="00DD12AE">
      <w:pPr>
        <w:spacing w:line="276" w:lineRule="auto"/>
        <w:ind w:firstLine="720"/>
        <w:rPr>
          <w:lang w:eastAsia="ar-SA"/>
        </w:rPr>
      </w:pPr>
      <w:r>
        <w:rPr>
          <w:lang w:eastAsia="ar-SA"/>
        </w:rPr>
        <w:t xml:space="preserve">You’ll get a yes or no answer back from your energy (don’t worry about how that happens just yet or what your Sway is, we’ll get to that in Chapter 3, and it’s </w:t>
      </w:r>
      <w:proofErr w:type="gramStart"/>
      <w:r>
        <w:rPr>
          <w:lang w:eastAsia="ar-SA"/>
        </w:rPr>
        <w:t>really easy</w:t>
      </w:r>
      <w:proofErr w:type="gramEnd"/>
      <w:r>
        <w:rPr>
          <w:lang w:eastAsia="ar-SA"/>
        </w:rPr>
        <w:t>!).</w:t>
      </w:r>
    </w:p>
    <w:p w14:paraId="32F3DB5E" w14:textId="77777777" w:rsidR="000979C2" w:rsidRDefault="000979C2" w:rsidP="00DD12AE">
      <w:pPr>
        <w:spacing w:line="276" w:lineRule="auto"/>
        <w:ind w:firstLine="720"/>
        <w:rPr>
          <w:lang w:eastAsia="ar-SA"/>
        </w:rPr>
      </w:pPr>
    </w:p>
    <w:p w14:paraId="624B0534" w14:textId="1FB47391" w:rsidR="000979C2" w:rsidRDefault="000979C2" w:rsidP="00DD12AE">
      <w:pPr>
        <w:spacing w:line="276" w:lineRule="auto"/>
        <w:ind w:firstLine="720"/>
        <w:rPr>
          <w:lang w:eastAsia="ar-SA"/>
        </w:rPr>
      </w:pPr>
      <w:r>
        <w:rPr>
          <w:lang w:eastAsia="ar-SA"/>
        </w:rPr>
        <w:t>Let’s say you get a Yes. Awesome. You now know your vibration is not matching earning more money. That’s more than you knew a moment ago and now we can do something about it.</w:t>
      </w:r>
    </w:p>
    <w:p w14:paraId="2E3A5604" w14:textId="77777777" w:rsidR="000979C2" w:rsidRDefault="000979C2" w:rsidP="00DD12AE">
      <w:pPr>
        <w:spacing w:line="276" w:lineRule="auto"/>
        <w:ind w:firstLine="720"/>
        <w:rPr>
          <w:lang w:eastAsia="ar-SA"/>
        </w:rPr>
      </w:pPr>
    </w:p>
    <w:p w14:paraId="71DD4402" w14:textId="2611626E" w:rsidR="000979C2" w:rsidRDefault="000979C2" w:rsidP="00DD12AE">
      <w:pPr>
        <w:spacing w:line="276" w:lineRule="auto"/>
        <w:ind w:firstLine="720"/>
        <w:rPr>
          <w:lang w:eastAsia="ar-SA"/>
        </w:rPr>
      </w:pPr>
      <w:r>
        <w:rPr>
          <w:lang w:eastAsia="ar-SA"/>
        </w:rPr>
        <w:t xml:space="preserve">You then move to step 2, checking if you can release it. </w:t>
      </w:r>
      <w:proofErr w:type="gramStart"/>
      <w:r>
        <w:rPr>
          <w:lang w:eastAsia="ar-SA"/>
        </w:rPr>
        <w:t>So</w:t>
      </w:r>
      <w:proofErr w:type="gramEnd"/>
      <w:r>
        <w:rPr>
          <w:lang w:eastAsia="ar-SA"/>
        </w:rPr>
        <w:t xml:space="preserve"> you’ll ask your Sway “Can I release this resistance to earning more money now?”.</w:t>
      </w:r>
    </w:p>
    <w:p w14:paraId="453BE48C" w14:textId="77777777" w:rsidR="000979C2" w:rsidRDefault="000979C2" w:rsidP="00DD12AE">
      <w:pPr>
        <w:spacing w:line="276" w:lineRule="auto"/>
        <w:ind w:firstLine="720"/>
        <w:rPr>
          <w:lang w:eastAsia="ar-SA"/>
        </w:rPr>
      </w:pPr>
    </w:p>
    <w:p w14:paraId="2960C26D" w14:textId="03D0C435" w:rsidR="000979C2" w:rsidRDefault="000979C2" w:rsidP="00DD12AE">
      <w:pPr>
        <w:spacing w:line="276" w:lineRule="auto"/>
        <w:ind w:firstLine="720"/>
        <w:rPr>
          <w:lang w:eastAsia="ar-SA"/>
        </w:rPr>
      </w:pPr>
      <w:r>
        <w:rPr>
          <w:lang w:eastAsia="ar-SA"/>
        </w:rPr>
        <w:t>If you get a No, you might need to ask more questions to figure out what’s causing the resistance or where it came from (more on that in Chapter 4). If you get a Yes, you’ll move to Step 3.</w:t>
      </w:r>
    </w:p>
    <w:p w14:paraId="5E9B4439" w14:textId="77777777" w:rsidR="000979C2" w:rsidRDefault="000979C2" w:rsidP="00DD12AE">
      <w:pPr>
        <w:spacing w:line="276" w:lineRule="auto"/>
        <w:ind w:firstLine="720"/>
        <w:rPr>
          <w:lang w:eastAsia="ar-SA"/>
        </w:rPr>
      </w:pPr>
    </w:p>
    <w:p w14:paraId="2DE5691A" w14:textId="5285D96A" w:rsidR="000979C2" w:rsidRDefault="0046152C" w:rsidP="00DD12AE">
      <w:pPr>
        <w:spacing w:line="276" w:lineRule="auto"/>
        <w:ind w:firstLine="720"/>
        <w:rPr>
          <w:lang w:eastAsia="ar-SA"/>
        </w:rPr>
      </w:pPr>
      <w:r w:rsidRPr="007F1FF5">
        <w:rPr>
          <w:lang w:eastAsia="ar-SA"/>
        </w:rPr>
        <w:t xml:space="preserve">Step </w:t>
      </w:r>
      <w:r w:rsidR="000979C2">
        <w:rPr>
          <w:lang w:eastAsia="ar-SA"/>
        </w:rPr>
        <w:t>3</w:t>
      </w:r>
      <w:r w:rsidRPr="007F1FF5">
        <w:rPr>
          <w:lang w:eastAsia="ar-SA"/>
        </w:rPr>
        <w:t xml:space="preserve">, you're then </w:t>
      </w:r>
      <w:r w:rsidR="00311295">
        <w:rPr>
          <w:lang w:eastAsia="ar-SA"/>
        </w:rPr>
        <w:t>going to</w:t>
      </w:r>
      <w:r w:rsidRPr="007F1FF5">
        <w:rPr>
          <w:lang w:eastAsia="ar-SA"/>
        </w:rPr>
        <w:t xml:space="preserve"> </w:t>
      </w:r>
      <w:proofErr w:type="gramStart"/>
      <w:r w:rsidRPr="007F1FF5">
        <w:rPr>
          <w:lang w:eastAsia="ar-SA"/>
        </w:rPr>
        <w:t>actually release</w:t>
      </w:r>
      <w:proofErr w:type="gramEnd"/>
      <w:r w:rsidRPr="007F1FF5">
        <w:rPr>
          <w:lang w:eastAsia="ar-SA"/>
        </w:rPr>
        <w:t xml:space="preserve"> it. </w:t>
      </w:r>
      <w:r w:rsidR="000979C2">
        <w:rPr>
          <w:lang w:eastAsia="ar-SA"/>
        </w:rPr>
        <w:t xml:space="preserve">You’ll simply say out loud or in your mind </w:t>
      </w:r>
      <w:r w:rsidR="000979C2" w:rsidRPr="00766C67">
        <w:rPr>
          <w:i/>
          <w:iCs/>
          <w:lang w:eastAsia="ar-SA"/>
        </w:rPr>
        <w:t>“</w:t>
      </w:r>
      <w:r w:rsidRPr="00766C67">
        <w:rPr>
          <w:i/>
          <w:iCs/>
          <w:lang w:eastAsia="ar-SA"/>
        </w:rPr>
        <w:t>I am ready to release</w:t>
      </w:r>
      <w:r w:rsidR="000979C2" w:rsidRPr="00766C67">
        <w:rPr>
          <w:i/>
          <w:iCs/>
          <w:lang w:eastAsia="ar-SA"/>
        </w:rPr>
        <w:t xml:space="preserve"> any resistance I </w:t>
      </w:r>
      <w:proofErr w:type="gramStart"/>
      <w:r w:rsidR="000979C2" w:rsidRPr="00766C67">
        <w:rPr>
          <w:i/>
          <w:iCs/>
          <w:lang w:eastAsia="ar-SA"/>
        </w:rPr>
        <w:t>have to</w:t>
      </w:r>
      <w:proofErr w:type="gramEnd"/>
      <w:r w:rsidR="000979C2" w:rsidRPr="00766C67">
        <w:rPr>
          <w:i/>
          <w:iCs/>
          <w:lang w:eastAsia="ar-SA"/>
        </w:rPr>
        <w:t xml:space="preserve"> making more money. I release it now. I release it now. I release it now.”</w:t>
      </w:r>
    </w:p>
    <w:p w14:paraId="262F4F9D" w14:textId="77777777" w:rsidR="000979C2" w:rsidRDefault="000979C2" w:rsidP="00DD12AE">
      <w:pPr>
        <w:spacing w:line="276" w:lineRule="auto"/>
        <w:ind w:firstLine="720"/>
        <w:rPr>
          <w:lang w:eastAsia="ar-SA"/>
        </w:rPr>
      </w:pPr>
    </w:p>
    <w:p w14:paraId="5D3822F3" w14:textId="4B5A7C47" w:rsidR="0046152C" w:rsidRDefault="000979C2" w:rsidP="00DD12AE">
      <w:pPr>
        <w:spacing w:line="276" w:lineRule="auto"/>
        <w:ind w:firstLine="720"/>
        <w:rPr>
          <w:lang w:eastAsia="ar-SA"/>
        </w:rPr>
      </w:pPr>
      <w:r>
        <w:rPr>
          <w:lang w:eastAsia="ar-SA"/>
        </w:rPr>
        <w:t>You then repeat that whole phrase 2 times (so it’s 3 times in total):</w:t>
      </w:r>
    </w:p>
    <w:p w14:paraId="3485E99C" w14:textId="77777777" w:rsidR="000979C2" w:rsidRPr="00766C67" w:rsidRDefault="000979C2" w:rsidP="00DD12AE">
      <w:pPr>
        <w:spacing w:line="276" w:lineRule="auto"/>
        <w:ind w:firstLine="720"/>
        <w:rPr>
          <w:i/>
          <w:iCs/>
          <w:lang w:eastAsia="ar-SA"/>
        </w:rPr>
      </w:pPr>
    </w:p>
    <w:p w14:paraId="47F4C2EF" w14:textId="13E73873" w:rsidR="000979C2" w:rsidRPr="00766C67" w:rsidRDefault="000979C2" w:rsidP="00DD12AE">
      <w:pPr>
        <w:spacing w:line="276" w:lineRule="auto"/>
        <w:ind w:firstLine="720"/>
        <w:rPr>
          <w:i/>
          <w:iCs/>
          <w:lang w:eastAsia="ar-SA"/>
        </w:rPr>
      </w:pPr>
      <w:r w:rsidRPr="00766C67">
        <w:rPr>
          <w:i/>
          <w:iCs/>
          <w:lang w:eastAsia="ar-SA"/>
        </w:rPr>
        <w:lastRenderedPageBreak/>
        <w:t xml:space="preserve">“I am ready to release any resistance I </w:t>
      </w:r>
      <w:proofErr w:type="gramStart"/>
      <w:r w:rsidRPr="00766C67">
        <w:rPr>
          <w:i/>
          <w:iCs/>
          <w:lang w:eastAsia="ar-SA"/>
        </w:rPr>
        <w:t>have to</w:t>
      </w:r>
      <w:proofErr w:type="gramEnd"/>
      <w:r w:rsidRPr="00766C67">
        <w:rPr>
          <w:i/>
          <w:iCs/>
          <w:lang w:eastAsia="ar-SA"/>
        </w:rPr>
        <w:t xml:space="preserve"> making more money. I release it now. I release it now. I release it now.”</w:t>
      </w:r>
    </w:p>
    <w:p w14:paraId="01D50B7D" w14:textId="77777777" w:rsidR="000979C2" w:rsidRPr="00766C67" w:rsidRDefault="000979C2" w:rsidP="00DD12AE">
      <w:pPr>
        <w:spacing w:line="276" w:lineRule="auto"/>
        <w:ind w:firstLine="720"/>
        <w:rPr>
          <w:i/>
          <w:iCs/>
          <w:lang w:eastAsia="ar-SA"/>
        </w:rPr>
      </w:pPr>
    </w:p>
    <w:p w14:paraId="0FE7BCE8" w14:textId="4846D4B1" w:rsidR="000979C2" w:rsidRPr="00766C67" w:rsidRDefault="000979C2" w:rsidP="00DD12AE">
      <w:pPr>
        <w:spacing w:line="276" w:lineRule="auto"/>
        <w:ind w:firstLine="720"/>
        <w:rPr>
          <w:i/>
          <w:iCs/>
          <w:lang w:eastAsia="ar-SA"/>
        </w:rPr>
      </w:pPr>
      <w:r w:rsidRPr="00766C67">
        <w:rPr>
          <w:i/>
          <w:iCs/>
          <w:lang w:eastAsia="ar-SA"/>
        </w:rPr>
        <w:t xml:space="preserve">“I am ready to release any resistance I </w:t>
      </w:r>
      <w:proofErr w:type="gramStart"/>
      <w:r w:rsidRPr="00766C67">
        <w:rPr>
          <w:i/>
          <w:iCs/>
          <w:lang w:eastAsia="ar-SA"/>
        </w:rPr>
        <w:t>have to</w:t>
      </w:r>
      <w:proofErr w:type="gramEnd"/>
      <w:r w:rsidRPr="00766C67">
        <w:rPr>
          <w:i/>
          <w:iCs/>
          <w:lang w:eastAsia="ar-SA"/>
        </w:rPr>
        <w:t xml:space="preserve"> making more money. I release it now. I release it now. I release it now.”</w:t>
      </w:r>
    </w:p>
    <w:p w14:paraId="4DA1B15F" w14:textId="77777777" w:rsidR="0046152C" w:rsidRPr="007F1FF5" w:rsidRDefault="0046152C" w:rsidP="00DD12AE">
      <w:pPr>
        <w:spacing w:line="276" w:lineRule="auto"/>
        <w:ind w:firstLine="720"/>
        <w:rPr>
          <w:lang w:eastAsia="ar-SA"/>
        </w:rPr>
      </w:pPr>
    </w:p>
    <w:p w14:paraId="08AE71B6" w14:textId="50E88BCF" w:rsidR="00B73899" w:rsidRDefault="00B73899" w:rsidP="00DD12AE">
      <w:pPr>
        <w:spacing w:line="276" w:lineRule="auto"/>
        <w:ind w:firstLine="720"/>
        <w:rPr>
          <w:lang w:eastAsia="ar-SA"/>
        </w:rPr>
      </w:pPr>
      <w:r>
        <w:rPr>
          <w:lang w:eastAsia="ar-SA"/>
        </w:rPr>
        <w:t>This physically shifts the vibration out of your field. By thinking or saying those words you are physically pushing that old vibration out of the way. It’s like giving a room a good sweep.</w:t>
      </w:r>
    </w:p>
    <w:p w14:paraId="52CBD254" w14:textId="77777777" w:rsidR="00B73899" w:rsidRDefault="00B73899" w:rsidP="00DD12AE">
      <w:pPr>
        <w:spacing w:line="276" w:lineRule="auto"/>
        <w:ind w:firstLine="720"/>
        <w:rPr>
          <w:lang w:eastAsia="ar-SA"/>
        </w:rPr>
      </w:pPr>
    </w:p>
    <w:p w14:paraId="39D7628D" w14:textId="274D1282" w:rsidR="00B73899" w:rsidRDefault="0046152C" w:rsidP="00DD12AE">
      <w:pPr>
        <w:spacing w:line="276" w:lineRule="auto"/>
        <w:ind w:firstLine="720"/>
        <w:rPr>
          <w:lang w:eastAsia="ar-SA"/>
        </w:rPr>
      </w:pPr>
      <w:r w:rsidRPr="007F1FF5">
        <w:rPr>
          <w:lang w:eastAsia="ar-SA"/>
        </w:rPr>
        <w:t xml:space="preserve">Very, very, very simple. </w:t>
      </w:r>
    </w:p>
    <w:p w14:paraId="0B170FE5" w14:textId="77777777" w:rsidR="00B73899" w:rsidRDefault="00B73899" w:rsidP="00DD12AE">
      <w:pPr>
        <w:spacing w:line="276" w:lineRule="auto"/>
        <w:ind w:firstLine="720"/>
        <w:rPr>
          <w:lang w:eastAsia="ar-SA"/>
        </w:rPr>
      </w:pPr>
    </w:p>
    <w:p w14:paraId="7889CB37" w14:textId="77777777" w:rsidR="00B73899" w:rsidRDefault="00B73899" w:rsidP="00DD12AE">
      <w:pPr>
        <w:spacing w:line="276" w:lineRule="auto"/>
        <w:ind w:firstLine="720"/>
        <w:rPr>
          <w:lang w:eastAsia="ar-SA"/>
        </w:rPr>
      </w:pPr>
      <w:r>
        <w:rPr>
          <w:lang w:eastAsia="ar-SA"/>
        </w:rPr>
        <w:t>T</w:t>
      </w:r>
      <w:r w:rsidR="0046152C" w:rsidRPr="007F1FF5">
        <w:rPr>
          <w:lang w:eastAsia="ar-SA"/>
        </w:rPr>
        <w:t xml:space="preserve">hen step four is you're </w:t>
      </w:r>
      <w:r w:rsidR="00311295">
        <w:rPr>
          <w:lang w:eastAsia="ar-SA"/>
        </w:rPr>
        <w:t>going to</w:t>
      </w:r>
      <w:r w:rsidR="0046152C" w:rsidRPr="007F1FF5">
        <w:rPr>
          <w:lang w:eastAsia="ar-SA"/>
        </w:rPr>
        <w:t xml:space="preserve"> check</w:t>
      </w:r>
      <w:r>
        <w:rPr>
          <w:lang w:eastAsia="ar-SA"/>
        </w:rPr>
        <w:t xml:space="preserve"> and ask your Sway “h</w:t>
      </w:r>
      <w:r w:rsidR="0046152C" w:rsidRPr="007F1FF5">
        <w:rPr>
          <w:lang w:eastAsia="ar-SA"/>
        </w:rPr>
        <w:t>ave I released it now?</w:t>
      </w:r>
      <w:r>
        <w:rPr>
          <w:lang w:eastAsia="ar-SA"/>
        </w:rPr>
        <w:t>”.</w:t>
      </w:r>
    </w:p>
    <w:p w14:paraId="6B9356E4" w14:textId="77777777" w:rsidR="00B73899" w:rsidRDefault="00B73899" w:rsidP="00DD12AE">
      <w:pPr>
        <w:spacing w:line="276" w:lineRule="auto"/>
        <w:ind w:firstLine="720"/>
        <w:rPr>
          <w:lang w:eastAsia="ar-SA"/>
        </w:rPr>
      </w:pPr>
    </w:p>
    <w:p w14:paraId="050C390C" w14:textId="77777777" w:rsidR="00B73899" w:rsidRDefault="00B73899" w:rsidP="00DD12AE">
      <w:pPr>
        <w:spacing w:line="276" w:lineRule="auto"/>
        <w:ind w:firstLine="720"/>
        <w:rPr>
          <w:lang w:eastAsia="ar-SA"/>
        </w:rPr>
      </w:pPr>
      <w:r>
        <w:rPr>
          <w:lang w:eastAsia="ar-SA"/>
        </w:rPr>
        <w:t xml:space="preserve">If you get a no, you’ll go back and look for more resistances or things stopping you releasing it. If you get a yes, you’re going to move to step 5 and do </w:t>
      </w:r>
      <w:r w:rsidR="0046152C" w:rsidRPr="007F1FF5">
        <w:rPr>
          <w:lang w:eastAsia="ar-SA"/>
        </w:rPr>
        <w:t xml:space="preserve">an allowing statement. </w:t>
      </w:r>
    </w:p>
    <w:p w14:paraId="1C968949" w14:textId="77777777" w:rsidR="00B73899" w:rsidRDefault="00B73899" w:rsidP="00DD12AE">
      <w:pPr>
        <w:spacing w:line="276" w:lineRule="auto"/>
        <w:ind w:firstLine="720"/>
        <w:rPr>
          <w:lang w:eastAsia="ar-SA"/>
        </w:rPr>
      </w:pPr>
    </w:p>
    <w:p w14:paraId="669A25F8" w14:textId="359FE7A1" w:rsidR="00B73899" w:rsidRDefault="00B73899" w:rsidP="00DD12AE">
      <w:pPr>
        <w:spacing w:line="276" w:lineRule="auto"/>
        <w:ind w:firstLine="720"/>
        <w:rPr>
          <w:lang w:eastAsia="ar-SA"/>
        </w:rPr>
      </w:pPr>
      <w:r>
        <w:rPr>
          <w:lang w:eastAsia="ar-SA"/>
        </w:rPr>
        <w:t>T</w:t>
      </w:r>
      <w:r w:rsidR="0046152C" w:rsidRPr="007F1FF5">
        <w:rPr>
          <w:lang w:eastAsia="ar-SA"/>
        </w:rPr>
        <w:t xml:space="preserve">his is where you're putting a new vibration out into your energy. </w:t>
      </w:r>
      <w:r>
        <w:rPr>
          <w:lang w:eastAsia="ar-SA"/>
        </w:rPr>
        <w:t>To do this, you’</w:t>
      </w:r>
      <w:r w:rsidR="00766C67">
        <w:rPr>
          <w:lang w:eastAsia="ar-SA"/>
        </w:rPr>
        <w:t>ll</w:t>
      </w:r>
      <w:r>
        <w:rPr>
          <w:lang w:eastAsia="ar-SA"/>
        </w:rPr>
        <w:t xml:space="preserve"> say the following statement (again 3 times in total):</w:t>
      </w:r>
    </w:p>
    <w:p w14:paraId="29D25E9D" w14:textId="77777777" w:rsidR="00B73899" w:rsidRPr="00766C67" w:rsidRDefault="00B73899" w:rsidP="00DD12AE">
      <w:pPr>
        <w:spacing w:line="276" w:lineRule="auto"/>
        <w:ind w:firstLine="720"/>
        <w:rPr>
          <w:i/>
          <w:iCs/>
          <w:lang w:eastAsia="ar-SA"/>
        </w:rPr>
      </w:pPr>
    </w:p>
    <w:p w14:paraId="521CAD05" w14:textId="112AC042" w:rsidR="0046152C" w:rsidRPr="00766C67" w:rsidRDefault="00B73899" w:rsidP="00DD12AE">
      <w:pPr>
        <w:spacing w:line="276" w:lineRule="auto"/>
        <w:ind w:firstLine="720"/>
        <w:rPr>
          <w:i/>
          <w:iCs/>
          <w:lang w:eastAsia="ar-SA"/>
        </w:rPr>
      </w:pPr>
      <w:r w:rsidRPr="00766C67">
        <w:rPr>
          <w:i/>
          <w:iCs/>
          <w:lang w:eastAsia="ar-SA"/>
        </w:rPr>
        <w:t>“</w:t>
      </w:r>
      <w:r w:rsidR="0046152C" w:rsidRPr="00766C67">
        <w:rPr>
          <w:i/>
          <w:iCs/>
          <w:lang w:eastAsia="ar-SA"/>
        </w:rPr>
        <w:t xml:space="preserve">I am ready to </w:t>
      </w:r>
      <w:r w:rsidRPr="00766C67">
        <w:rPr>
          <w:i/>
          <w:iCs/>
          <w:lang w:eastAsia="ar-SA"/>
        </w:rPr>
        <w:t>align to and allow myself to earn more money</w:t>
      </w:r>
      <w:r w:rsidR="0046152C" w:rsidRPr="00766C67">
        <w:rPr>
          <w:i/>
          <w:iCs/>
          <w:lang w:eastAsia="ar-SA"/>
        </w:rPr>
        <w:t>. I allow it now. I allow it now. I allow it now.</w:t>
      </w:r>
      <w:r w:rsidRPr="00766C67">
        <w:rPr>
          <w:i/>
          <w:iCs/>
          <w:lang w:eastAsia="ar-SA"/>
        </w:rPr>
        <w:t>”</w:t>
      </w:r>
    </w:p>
    <w:p w14:paraId="312689BC" w14:textId="77777777" w:rsidR="0046152C" w:rsidRPr="00766C67" w:rsidRDefault="0046152C" w:rsidP="00DD12AE">
      <w:pPr>
        <w:spacing w:line="276" w:lineRule="auto"/>
        <w:ind w:firstLine="720"/>
        <w:rPr>
          <w:i/>
          <w:iCs/>
          <w:lang w:eastAsia="ar-SA"/>
        </w:rPr>
      </w:pPr>
    </w:p>
    <w:p w14:paraId="1649407E" w14:textId="77777777" w:rsidR="00B73899" w:rsidRPr="00766C67" w:rsidRDefault="00B73899" w:rsidP="00B73899">
      <w:pPr>
        <w:spacing w:line="276" w:lineRule="auto"/>
        <w:ind w:firstLine="720"/>
        <w:rPr>
          <w:i/>
          <w:iCs/>
          <w:lang w:eastAsia="ar-SA"/>
        </w:rPr>
      </w:pPr>
      <w:r w:rsidRPr="00766C67">
        <w:rPr>
          <w:i/>
          <w:iCs/>
          <w:lang w:eastAsia="ar-SA"/>
        </w:rPr>
        <w:t>“I am ready to align to and allow myself to earn more money. I allow it now. I allow it now. I allow it now.”</w:t>
      </w:r>
    </w:p>
    <w:p w14:paraId="75032FAF" w14:textId="77777777" w:rsidR="00B73899" w:rsidRPr="00766C67" w:rsidRDefault="00B73899" w:rsidP="00DD12AE">
      <w:pPr>
        <w:spacing w:line="276" w:lineRule="auto"/>
        <w:ind w:firstLine="720"/>
        <w:rPr>
          <w:i/>
          <w:iCs/>
          <w:lang w:eastAsia="ar-SA"/>
        </w:rPr>
      </w:pPr>
    </w:p>
    <w:p w14:paraId="4D5AEF49" w14:textId="77777777" w:rsidR="00B73899" w:rsidRPr="00766C67" w:rsidRDefault="00B73899" w:rsidP="00B73899">
      <w:pPr>
        <w:spacing w:line="276" w:lineRule="auto"/>
        <w:ind w:firstLine="720"/>
        <w:rPr>
          <w:i/>
          <w:iCs/>
          <w:lang w:eastAsia="ar-SA"/>
        </w:rPr>
      </w:pPr>
      <w:r w:rsidRPr="00766C67">
        <w:rPr>
          <w:i/>
          <w:iCs/>
          <w:lang w:eastAsia="ar-SA"/>
        </w:rPr>
        <w:t>“I am ready to align to and allow myself to earn more money. I allow it now. I allow it now. I allow it now.”</w:t>
      </w:r>
    </w:p>
    <w:p w14:paraId="7B2B7601" w14:textId="77777777" w:rsidR="00B73899" w:rsidRDefault="00B73899" w:rsidP="00DD12AE">
      <w:pPr>
        <w:spacing w:line="276" w:lineRule="auto"/>
        <w:ind w:firstLine="720"/>
        <w:rPr>
          <w:lang w:eastAsia="ar-SA"/>
        </w:rPr>
      </w:pPr>
    </w:p>
    <w:p w14:paraId="01F6C37D" w14:textId="606668A4" w:rsidR="00B73899" w:rsidRDefault="00B73899" w:rsidP="00DD12AE">
      <w:pPr>
        <w:spacing w:line="276" w:lineRule="auto"/>
        <w:ind w:firstLine="720"/>
        <w:rPr>
          <w:lang w:eastAsia="ar-SA"/>
        </w:rPr>
      </w:pPr>
      <w:r>
        <w:rPr>
          <w:lang w:eastAsia="ar-SA"/>
        </w:rPr>
        <w:lastRenderedPageBreak/>
        <w:t>That’s it!</w:t>
      </w:r>
    </w:p>
    <w:p w14:paraId="6A550D0E" w14:textId="77777777" w:rsidR="00B73899" w:rsidRDefault="00B73899" w:rsidP="00DD12AE">
      <w:pPr>
        <w:spacing w:line="276" w:lineRule="auto"/>
        <w:ind w:firstLine="720"/>
        <w:rPr>
          <w:lang w:eastAsia="ar-SA"/>
        </w:rPr>
      </w:pPr>
    </w:p>
    <w:p w14:paraId="276AF567" w14:textId="4D3E02B1" w:rsidR="00B73899" w:rsidRDefault="00B73899" w:rsidP="00B73899">
      <w:pPr>
        <w:spacing w:line="276" w:lineRule="auto"/>
        <w:ind w:firstLine="720"/>
        <w:rPr>
          <w:lang w:eastAsia="ar-SA"/>
        </w:rPr>
      </w:pPr>
      <w:r>
        <w:rPr>
          <w:lang w:eastAsia="ar-SA"/>
        </w:rPr>
        <w:t xml:space="preserve">Seems too </w:t>
      </w:r>
      <w:proofErr w:type="gramStart"/>
      <w:r>
        <w:rPr>
          <w:lang w:eastAsia="ar-SA"/>
        </w:rPr>
        <w:t>simple?</w:t>
      </w:r>
      <w:proofErr w:type="gramEnd"/>
      <w:r>
        <w:rPr>
          <w:lang w:eastAsia="ar-SA"/>
        </w:rPr>
        <w:t xml:space="preserve"> There are some nuances and things to make sure you </w:t>
      </w:r>
      <w:proofErr w:type="gramStart"/>
      <w:r>
        <w:rPr>
          <w:lang w:eastAsia="ar-SA"/>
        </w:rPr>
        <w:t>do</w:t>
      </w:r>
      <w:proofErr w:type="gramEnd"/>
      <w:r>
        <w:rPr>
          <w:lang w:eastAsia="ar-SA"/>
        </w:rPr>
        <w:t xml:space="preserve"> </w:t>
      </w:r>
      <w:r w:rsidR="00DB18C4">
        <w:rPr>
          <w:lang w:eastAsia="ar-SA"/>
        </w:rPr>
        <w:t>and</w:t>
      </w:r>
      <w:r>
        <w:rPr>
          <w:lang w:eastAsia="ar-SA"/>
        </w:rPr>
        <w:t xml:space="preserve"> we’ll cover it in the following chapters. But don’t worry. It genuinely is simple. You are just tapping into the science of frequency. </w:t>
      </w:r>
    </w:p>
    <w:p w14:paraId="56226173" w14:textId="77777777" w:rsidR="00B73899" w:rsidRDefault="00B73899" w:rsidP="00DD12AE">
      <w:pPr>
        <w:spacing w:line="276" w:lineRule="auto"/>
        <w:ind w:firstLine="720"/>
        <w:rPr>
          <w:lang w:eastAsia="ar-SA"/>
        </w:rPr>
      </w:pPr>
    </w:p>
    <w:p w14:paraId="72B66695" w14:textId="75CA8626" w:rsidR="00B73899" w:rsidRDefault="00B73899" w:rsidP="00DD12AE">
      <w:pPr>
        <w:spacing w:line="276" w:lineRule="auto"/>
        <w:ind w:firstLine="720"/>
        <w:rPr>
          <w:lang w:eastAsia="ar-SA"/>
        </w:rPr>
      </w:pPr>
      <w:r>
        <w:rPr>
          <w:lang w:eastAsia="ar-SA"/>
        </w:rPr>
        <w:t>T</w:t>
      </w:r>
      <w:r w:rsidR="0046152C" w:rsidRPr="007F1FF5">
        <w:rPr>
          <w:lang w:eastAsia="ar-SA"/>
        </w:rPr>
        <w:t xml:space="preserve">he deeper you go the more quantum mechanics, physics, woo -woo stuff like the science starts to get </w:t>
      </w:r>
      <w:proofErr w:type="gramStart"/>
      <w:r w:rsidR="00766C67" w:rsidRPr="007F1FF5">
        <w:rPr>
          <w:lang w:eastAsia="ar-SA"/>
        </w:rPr>
        <w:t>really</w:t>
      </w:r>
      <w:r w:rsidR="0046152C" w:rsidRPr="007F1FF5">
        <w:rPr>
          <w:lang w:eastAsia="ar-SA"/>
        </w:rPr>
        <w:t xml:space="preserve"> weird</w:t>
      </w:r>
      <w:proofErr w:type="gramEnd"/>
      <w:r w:rsidR="0046152C" w:rsidRPr="007F1FF5">
        <w:rPr>
          <w:lang w:eastAsia="ar-SA"/>
        </w:rPr>
        <w:t xml:space="preserve"> and real deep and like just crazy sounding. </w:t>
      </w:r>
    </w:p>
    <w:p w14:paraId="073667DF" w14:textId="77777777" w:rsidR="00B73899" w:rsidRDefault="00B73899" w:rsidP="00DD12AE">
      <w:pPr>
        <w:spacing w:line="276" w:lineRule="auto"/>
        <w:ind w:firstLine="720"/>
        <w:rPr>
          <w:lang w:eastAsia="ar-SA"/>
        </w:rPr>
      </w:pPr>
    </w:p>
    <w:p w14:paraId="0177E22E" w14:textId="77777777" w:rsidR="00B73899" w:rsidRDefault="0046152C" w:rsidP="00DD12AE">
      <w:pPr>
        <w:spacing w:line="276" w:lineRule="auto"/>
        <w:ind w:firstLine="720"/>
        <w:rPr>
          <w:lang w:eastAsia="ar-SA"/>
        </w:rPr>
      </w:pPr>
      <w:r w:rsidRPr="007F1FF5">
        <w:rPr>
          <w:lang w:eastAsia="ar-SA"/>
        </w:rPr>
        <w:t xml:space="preserve">Embrace it. </w:t>
      </w:r>
    </w:p>
    <w:p w14:paraId="1F721BFC" w14:textId="77777777" w:rsidR="00B73899" w:rsidRDefault="00B73899" w:rsidP="00DD12AE">
      <w:pPr>
        <w:spacing w:line="276" w:lineRule="auto"/>
        <w:ind w:firstLine="720"/>
        <w:rPr>
          <w:lang w:eastAsia="ar-SA"/>
        </w:rPr>
      </w:pPr>
    </w:p>
    <w:p w14:paraId="2E7EC0DF" w14:textId="2E99B51D" w:rsidR="0046152C" w:rsidRPr="007F1FF5" w:rsidRDefault="00B73899" w:rsidP="00DD12AE">
      <w:pPr>
        <w:spacing w:line="276" w:lineRule="auto"/>
        <w:ind w:firstLine="720"/>
        <w:rPr>
          <w:lang w:eastAsia="ar-SA"/>
        </w:rPr>
      </w:pPr>
      <w:r>
        <w:rPr>
          <w:lang w:eastAsia="ar-SA"/>
        </w:rPr>
        <w:t>T</w:t>
      </w:r>
      <w:r w:rsidR="0046152C" w:rsidRPr="007F1FF5">
        <w:rPr>
          <w:lang w:eastAsia="ar-SA"/>
        </w:rPr>
        <w:t xml:space="preserve">here are studies on all of </w:t>
      </w:r>
      <w:r w:rsidR="00766C67" w:rsidRPr="007F1FF5">
        <w:rPr>
          <w:lang w:eastAsia="ar-SA"/>
        </w:rPr>
        <w:t>this,</w:t>
      </w:r>
      <w:r>
        <w:rPr>
          <w:lang w:eastAsia="ar-SA"/>
        </w:rPr>
        <w:t xml:space="preserve"> and</w:t>
      </w:r>
      <w:r w:rsidR="0046152C" w:rsidRPr="007F1FF5">
        <w:rPr>
          <w:lang w:eastAsia="ar-SA"/>
        </w:rPr>
        <w:t xml:space="preserve"> you can dive into them if you want to. You can use the woo -woo sounding words like aura or you can use the practical science ones like your energy field.</w:t>
      </w:r>
    </w:p>
    <w:p w14:paraId="4FBA011B" w14:textId="77777777" w:rsidR="0046152C" w:rsidRPr="007F1FF5" w:rsidRDefault="0046152C" w:rsidP="00DD12AE">
      <w:pPr>
        <w:spacing w:line="276" w:lineRule="auto"/>
        <w:ind w:firstLine="720"/>
        <w:rPr>
          <w:lang w:eastAsia="ar-SA"/>
        </w:rPr>
      </w:pPr>
    </w:p>
    <w:p w14:paraId="08480553" w14:textId="77777777" w:rsidR="00B73899" w:rsidRDefault="0046152C" w:rsidP="00DD12AE">
      <w:pPr>
        <w:spacing w:line="276" w:lineRule="auto"/>
        <w:ind w:firstLine="720"/>
        <w:rPr>
          <w:lang w:eastAsia="ar-SA"/>
        </w:rPr>
      </w:pPr>
      <w:r w:rsidRPr="007F1FF5">
        <w:rPr>
          <w:lang w:eastAsia="ar-SA"/>
        </w:rPr>
        <w:t>I don't care, whatever is going to empower you</w:t>
      </w:r>
      <w:r w:rsidR="00B73899">
        <w:rPr>
          <w:lang w:eastAsia="ar-SA"/>
        </w:rPr>
        <w:t>.</w:t>
      </w:r>
    </w:p>
    <w:p w14:paraId="1345D23A" w14:textId="77777777" w:rsidR="00B73899" w:rsidRDefault="00B73899" w:rsidP="00DD12AE">
      <w:pPr>
        <w:spacing w:line="276" w:lineRule="auto"/>
        <w:ind w:firstLine="720"/>
        <w:rPr>
          <w:lang w:eastAsia="ar-SA"/>
        </w:rPr>
      </w:pPr>
    </w:p>
    <w:p w14:paraId="58BD711F" w14:textId="77777777" w:rsidR="00B73899" w:rsidRDefault="00B73899" w:rsidP="00DD12AE">
      <w:pPr>
        <w:spacing w:line="276" w:lineRule="auto"/>
        <w:ind w:firstLine="720"/>
        <w:rPr>
          <w:lang w:eastAsia="ar-SA"/>
        </w:rPr>
      </w:pPr>
      <w:r>
        <w:rPr>
          <w:lang w:eastAsia="ar-SA"/>
        </w:rPr>
        <w:t>I</w:t>
      </w:r>
      <w:r w:rsidR="0046152C" w:rsidRPr="007F1FF5">
        <w:rPr>
          <w:lang w:eastAsia="ar-SA"/>
        </w:rPr>
        <w:t xml:space="preserve">t does get </w:t>
      </w:r>
      <w:proofErr w:type="gramStart"/>
      <w:r w:rsidR="0046152C" w:rsidRPr="007F1FF5">
        <w:rPr>
          <w:lang w:eastAsia="ar-SA"/>
        </w:rPr>
        <w:t>really deep</w:t>
      </w:r>
      <w:proofErr w:type="gramEnd"/>
      <w:r w:rsidR="0046152C" w:rsidRPr="007F1FF5">
        <w:rPr>
          <w:lang w:eastAsia="ar-SA"/>
        </w:rPr>
        <w:t xml:space="preserve"> and really weird the further down the road you go</w:t>
      </w:r>
      <w:r>
        <w:rPr>
          <w:lang w:eastAsia="ar-SA"/>
        </w:rPr>
        <w:t xml:space="preserve"> but </w:t>
      </w:r>
      <w:r w:rsidR="0046152C" w:rsidRPr="007F1FF5">
        <w:rPr>
          <w:lang w:eastAsia="ar-SA"/>
        </w:rPr>
        <w:t>it works.</w:t>
      </w:r>
    </w:p>
    <w:p w14:paraId="625968A4" w14:textId="77777777" w:rsidR="00B73899" w:rsidRDefault="00B73899" w:rsidP="00DD12AE">
      <w:pPr>
        <w:spacing w:line="276" w:lineRule="auto"/>
        <w:ind w:firstLine="720"/>
        <w:rPr>
          <w:lang w:eastAsia="ar-SA"/>
        </w:rPr>
      </w:pPr>
    </w:p>
    <w:p w14:paraId="648A3B4F" w14:textId="147E2989" w:rsidR="00B73899" w:rsidRDefault="00B73899" w:rsidP="00DD12AE">
      <w:pPr>
        <w:spacing w:line="276" w:lineRule="auto"/>
        <w:ind w:firstLine="720"/>
        <w:rPr>
          <w:lang w:eastAsia="ar-SA"/>
        </w:rPr>
      </w:pPr>
      <w:r>
        <w:rPr>
          <w:lang w:eastAsia="ar-SA"/>
        </w:rPr>
        <w:t xml:space="preserve">The vibration you are emitting (or that’s in your energy field that you may have picked up from other people!) </w:t>
      </w:r>
      <w:r w:rsidR="0046152C" w:rsidRPr="007F1FF5">
        <w:rPr>
          <w:lang w:eastAsia="ar-SA"/>
        </w:rPr>
        <w:t>is what makes the difference between being good at something</w:t>
      </w:r>
      <w:r>
        <w:rPr>
          <w:lang w:eastAsia="ar-SA"/>
        </w:rPr>
        <w:t xml:space="preserve">, </w:t>
      </w:r>
      <w:r w:rsidR="0046152C" w:rsidRPr="007F1FF5">
        <w:rPr>
          <w:lang w:eastAsia="ar-SA"/>
        </w:rPr>
        <w:t>knowing how to do it</w:t>
      </w:r>
      <w:r>
        <w:rPr>
          <w:lang w:eastAsia="ar-SA"/>
        </w:rPr>
        <w:t xml:space="preserve">, struggling </w:t>
      </w:r>
      <w:r w:rsidR="0046152C" w:rsidRPr="007F1FF5">
        <w:rPr>
          <w:lang w:eastAsia="ar-SA"/>
        </w:rPr>
        <w:t xml:space="preserve">and not understanding why you're not getting results. </w:t>
      </w:r>
      <w:r>
        <w:rPr>
          <w:lang w:eastAsia="ar-SA"/>
        </w:rPr>
        <w:t xml:space="preserve">Vs </w:t>
      </w:r>
      <w:r w:rsidR="0046152C" w:rsidRPr="007F1FF5">
        <w:rPr>
          <w:lang w:eastAsia="ar-SA"/>
        </w:rPr>
        <w:t xml:space="preserve">being </w:t>
      </w:r>
      <w:proofErr w:type="gramStart"/>
      <w:r w:rsidR="0046152C" w:rsidRPr="007F1FF5">
        <w:rPr>
          <w:lang w:eastAsia="ar-SA"/>
        </w:rPr>
        <w:t>really good</w:t>
      </w:r>
      <w:proofErr w:type="gramEnd"/>
      <w:r w:rsidR="0046152C" w:rsidRPr="007F1FF5">
        <w:rPr>
          <w:lang w:eastAsia="ar-SA"/>
        </w:rPr>
        <w:t xml:space="preserve"> at something, understanding how to do it and getting the results</w:t>
      </w:r>
      <w:r>
        <w:rPr>
          <w:lang w:eastAsia="ar-SA"/>
        </w:rPr>
        <w:t xml:space="preserve"> with ease</w:t>
      </w:r>
      <w:r w:rsidR="0046152C" w:rsidRPr="007F1FF5">
        <w:rPr>
          <w:lang w:eastAsia="ar-SA"/>
        </w:rPr>
        <w:t xml:space="preserve">. </w:t>
      </w:r>
    </w:p>
    <w:p w14:paraId="21143A03" w14:textId="77777777" w:rsidR="00B73899" w:rsidRDefault="00B73899" w:rsidP="00DD12AE">
      <w:pPr>
        <w:spacing w:line="276" w:lineRule="auto"/>
        <w:ind w:firstLine="720"/>
        <w:rPr>
          <w:lang w:eastAsia="ar-SA"/>
        </w:rPr>
      </w:pPr>
    </w:p>
    <w:p w14:paraId="35BF93C3" w14:textId="77777777" w:rsidR="00B73899" w:rsidRDefault="0046152C" w:rsidP="00DD12AE">
      <w:pPr>
        <w:spacing w:line="276" w:lineRule="auto"/>
        <w:ind w:firstLine="720"/>
        <w:rPr>
          <w:lang w:eastAsia="ar-SA"/>
        </w:rPr>
      </w:pPr>
      <w:r w:rsidRPr="007F1FF5">
        <w:rPr>
          <w:lang w:eastAsia="ar-SA"/>
        </w:rPr>
        <w:t>It's the same person, different frequency, that's all.</w:t>
      </w:r>
    </w:p>
    <w:p w14:paraId="03E269DE" w14:textId="77777777" w:rsidR="00B73899" w:rsidRDefault="00B73899" w:rsidP="00DD12AE">
      <w:pPr>
        <w:spacing w:line="276" w:lineRule="auto"/>
        <w:ind w:firstLine="720"/>
        <w:rPr>
          <w:lang w:eastAsia="ar-SA"/>
        </w:rPr>
      </w:pPr>
    </w:p>
    <w:p w14:paraId="02EEA75E" w14:textId="77777777" w:rsidR="00B73899" w:rsidRDefault="00B73899" w:rsidP="00DD12AE">
      <w:pPr>
        <w:spacing w:line="276" w:lineRule="auto"/>
        <w:ind w:firstLine="720"/>
        <w:rPr>
          <w:lang w:eastAsia="ar-SA"/>
        </w:rPr>
      </w:pPr>
      <w:r>
        <w:rPr>
          <w:lang w:eastAsia="ar-SA"/>
        </w:rPr>
        <w:t xml:space="preserve">Now there is a step 6… </w:t>
      </w:r>
    </w:p>
    <w:p w14:paraId="0595AD7A" w14:textId="77777777" w:rsidR="00B73899" w:rsidRDefault="00B73899" w:rsidP="00DD12AE">
      <w:pPr>
        <w:spacing w:line="276" w:lineRule="auto"/>
        <w:ind w:firstLine="720"/>
        <w:rPr>
          <w:lang w:eastAsia="ar-SA"/>
        </w:rPr>
      </w:pPr>
    </w:p>
    <w:p w14:paraId="4BAD4FB2" w14:textId="77777777" w:rsidR="00B73899" w:rsidRDefault="00B73899" w:rsidP="00DD12AE">
      <w:pPr>
        <w:spacing w:line="276" w:lineRule="auto"/>
        <w:ind w:firstLine="720"/>
        <w:rPr>
          <w:lang w:eastAsia="ar-SA"/>
        </w:rPr>
      </w:pPr>
      <w:r w:rsidRPr="00B73899">
        <w:rPr>
          <w:b/>
          <w:bCs/>
          <w:lang w:eastAsia="ar-SA"/>
        </w:rPr>
        <w:t>T</w:t>
      </w:r>
      <w:r w:rsidR="0046152C" w:rsidRPr="00B73899">
        <w:rPr>
          <w:b/>
          <w:bCs/>
          <w:lang w:eastAsia="ar-SA"/>
        </w:rPr>
        <w:t xml:space="preserve">he last bit is that you're then </w:t>
      </w:r>
      <w:r w:rsidR="00311295" w:rsidRPr="00B73899">
        <w:rPr>
          <w:b/>
          <w:bCs/>
          <w:lang w:eastAsia="ar-SA"/>
        </w:rPr>
        <w:t>going to</w:t>
      </w:r>
      <w:r w:rsidR="0046152C" w:rsidRPr="00B73899">
        <w:rPr>
          <w:b/>
          <w:bCs/>
          <w:lang w:eastAsia="ar-SA"/>
        </w:rPr>
        <w:t xml:space="preserve"> </w:t>
      </w:r>
      <w:proofErr w:type="gramStart"/>
      <w:r w:rsidR="0046152C" w:rsidRPr="00B73899">
        <w:rPr>
          <w:b/>
          <w:bCs/>
          <w:lang w:eastAsia="ar-SA"/>
        </w:rPr>
        <w:t>take action</w:t>
      </w:r>
      <w:proofErr w:type="gramEnd"/>
      <w:r w:rsidR="0046152C" w:rsidRPr="007F1FF5">
        <w:rPr>
          <w:lang w:eastAsia="ar-SA"/>
        </w:rPr>
        <w:t xml:space="preserve">. </w:t>
      </w:r>
    </w:p>
    <w:p w14:paraId="2888FBB9" w14:textId="77777777" w:rsidR="00B73899" w:rsidRDefault="00B73899" w:rsidP="00DD12AE">
      <w:pPr>
        <w:spacing w:line="276" w:lineRule="auto"/>
        <w:ind w:firstLine="720"/>
        <w:rPr>
          <w:lang w:eastAsia="ar-SA"/>
        </w:rPr>
      </w:pPr>
    </w:p>
    <w:p w14:paraId="4B5FF9B8" w14:textId="32DB7D9E" w:rsidR="0046152C" w:rsidRPr="007F1FF5" w:rsidRDefault="0046152C" w:rsidP="00DD12AE">
      <w:pPr>
        <w:spacing w:line="276" w:lineRule="auto"/>
        <w:ind w:firstLine="720"/>
        <w:rPr>
          <w:lang w:eastAsia="ar-SA"/>
        </w:rPr>
      </w:pPr>
      <w:r w:rsidRPr="007F1FF5">
        <w:rPr>
          <w:lang w:eastAsia="ar-SA"/>
        </w:rPr>
        <w:t>This is not just doing a nice meditation and sitting around and waiting for the universe to deliver you your thing</w:t>
      </w:r>
      <w:r w:rsidR="00B73899">
        <w:rPr>
          <w:lang w:eastAsia="ar-SA"/>
        </w:rPr>
        <w:t xml:space="preserve">. </w:t>
      </w:r>
      <w:r w:rsidRPr="007F1FF5">
        <w:rPr>
          <w:lang w:eastAsia="ar-SA"/>
        </w:rPr>
        <w:t xml:space="preserve">I'm sure there </w:t>
      </w:r>
      <w:proofErr w:type="gramStart"/>
      <w:r w:rsidRPr="007F1FF5">
        <w:rPr>
          <w:lang w:eastAsia="ar-SA"/>
        </w:rPr>
        <w:t>are people who are</w:t>
      </w:r>
      <w:proofErr w:type="gramEnd"/>
      <w:r w:rsidRPr="007F1FF5">
        <w:rPr>
          <w:lang w:eastAsia="ar-SA"/>
        </w:rPr>
        <w:t xml:space="preserve"> able to do that in the world.</w:t>
      </w:r>
    </w:p>
    <w:p w14:paraId="3BFBEA3A" w14:textId="77777777" w:rsidR="0046152C" w:rsidRPr="007F1FF5" w:rsidRDefault="0046152C" w:rsidP="00DD12AE">
      <w:pPr>
        <w:spacing w:line="276" w:lineRule="auto"/>
        <w:ind w:firstLine="720"/>
        <w:rPr>
          <w:lang w:eastAsia="ar-SA"/>
        </w:rPr>
      </w:pPr>
    </w:p>
    <w:p w14:paraId="2608F877" w14:textId="77777777" w:rsidR="00B73899" w:rsidRDefault="00B73899" w:rsidP="00DD12AE">
      <w:pPr>
        <w:spacing w:line="276" w:lineRule="auto"/>
        <w:ind w:firstLine="720"/>
        <w:rPr>
          <w:lang w:eastAsia="ar-SA"/>
        </w:rPr>
      </w:pPr>
      <w:r>
        <w:rPr>
          <w:lang w:eastAsia="ar-SA"/>
        </w:rPr>
        <w:t>But this is not that.</w:t>
      </w:r>
    </w:p>
    <w:p w14:paraId="506921F9" w14:textId="77777777" w:rsidR="00B73899" w:rsidRDefault="00B73899" w:rsidP="00B73899">
      <w:pPr>
        <w:spacing w:line="276" w:lineRule="auto"/>
        <w:rPr>
          <w:lang w:eastAsia="ar-SA"/>
        </w:rPr>
      </w:pPr>
    </w:p>
    <w:p w14:paraId="2A7F0F45" w14:textId="58C58557" w:rsidR="00B73899" w:rsidRDefault="0046152C" w:rsidP="00DD12AE">
      <w:pPr>
        <w:spacing w:line="276" w:lineRule="auto"/>
        <w:ind w:firstLine="720"/>
        <w:rPr>
          <w:lang w:eastAsia="ar-SA"/>
        </w:rPr>
      </w:pPr>
      <w:r w:rsidRPr="007F1FF5">
        <w:rPr>
          <w:lang w:eastAsia="ar-SA"/>
        </w:rPr>
        <w:t xml:space="preserve">You are going to find resistance. You're </w:t>
      </w:r>
      <w:r w:rsidR="00311295">
        <w:rPr>
          <w:lang w:eastAsia="ar-SA"/>
        </w:rPr>
        <w:t>going to</w:t>
      </w:r>
      <w:r w:rsidRPr="007F1FF5">
        <w:rPr>
          <w:lang w:eastAsia="ar-SA"/>
        </w:rPr>
        <w:t xml:space="preserve"> release it. You're </w:t>
      </w:r>
      <w:r w:rsidR="00311295">
        <w:rPr>
          <w:lang w:eastAsia="ar-SA"/>
        </w:rPr>
        <w:t>going to</w:t>
      </w:r>
      <w:r w:rsidRPr="007F1FF5">
        <w:rPr>
          <w:lang w:eastAsia="ar-SA"/>
        </w:rPr>
        <w:t xml:space="preserve"> align to the new frequency. And then you're </w:t>
      </w:r>
      <w:r w:rsidR="00311295">
        <w:rPr>
          <w:lang w:eastAsia="ar-SA"/>
        </w:rPr>
        <w:t xml:space="preserve">going </w:t>
      </w:r>
      <w:r w:rsidR="00766C67">
        <w:rPr>
          <w:lang w:eastAsia="ar-SA"/>
        </w:rPr>
        <w:t>to</w:t>
      </w:r>
      <w:r w:rsidRPr="007F1FF5">
        <w:rPr>
          <w:lang w:eastAsia="ar-SA"/>
        </w:rPr>
        <w:t xml:space="preserve"> </w:t>
      </w:r>
      <w:proofErr w:type="gramStart"/>
      <w:r w:rsidRPr="007F1FF5">
        <w:rPr>
          <w:lang w:eastAsia="ar-SA"/>
        </w:rPr>
        <w:t>take action</w:t>
      </w:r>
      <w:proofErr w:type="gramEnd"/>
      <w:r w:rsidRPr="007F1FF5">
        <w:rPr>
          <w:lang w:eastAsia="ar-SA"/>
        </w:rPr>
        <w:t xml:space="preserve">. </w:t>
      </w:r>
    </w:p>
    <w:p w14:paraId="3E448777" w14:textId="77777777" w:rsidR="00B73899" w:rsidRDefault="00B73899" w:rsidP="00DD12AE">
      <w:pPr>
        <w:spacing w:line="276" w:lineRule="auto"/>
        <w:ind w:firstLine="720"/>
        <w:rPr>
          <w:lang w:eastAsia="ar-SA"/>
        </w:rPr>
      </w:pPr>
    </w:p>
    <w:p w14:paraId="4A557981" w14:textId="5C023BED" w:rsidR="0046152C" w:rsidRDefault="0046152C" w:rsidP="00DD12AE">
      <w:pPr>
        <w:spacing w:line="276" w:lineRule="auto"/>
        <w:ind w:firstLine="720"/>
        <w:rPr>
          <w:lang w:eastAsia="ar-SA"/>
        </w:rPr>
      </w:pPr>
      <w:r w:rsidRPr="007F1FF5">
        <w:rPr>
          <w:lang w:eastAsia="ar-SA"/>
        </w:rPr>
        <w:t>Not</w:t>
      </w:r>
      <w:r w:rsidR="00B73899">
        <w:rPr>
          <w:lang w:eastAsia="ar-SA"/>
        </w:rPr>
        <w:t xml:space="preserve"> action</w:t>
      </w:r>
      <w:r w:rsidRPr="007F1FF5">
        <w:rPr>
          <w:lang w:eastAsia="ar-SA"/>
        </w:rPr>
        <w:t xml:space="preserve"> from a knee jerk reaction, busy, busy, busy, hustle, hustle, culture stuff</w:t>
      </w:r>
      <w:r w:rsidR="00B73899">
        <w:rPr>
          <w:lang w:eastAsia="ar-SA"/>
        </w:rPr>
        <w:t>…</w:t>
      </w:r>
      <w:r w:rsidRPr="007F1FF5">
        <w:rPr>
          <w:lang w:eastAsia="ar-SA"/>
        </w:rPr>
        <w:t xml:space="preserve"> I'm not talking about that. I'm talking about it </w:t>
      </w:r>
      <w:r w:rsidR="00B73899">
        <w:rPr>
          <w:lang w:eastAsia="ar-SA"/>
        </w:rPr>
        <w:t>releasing what causes the struggle, aligning to high vibrations then going and doing whatever it is and it being EASY</w:t>
      </w:r>
    </w:p>
    <w:p w14:paraId="130AD76A" w14:textId="77777777" w:rsidR="00B73899" w:rsidRDefault="00B73899" w:rsidP="00DD12AE">
      <w:pPr>
        <w:spacing w:line="276" w:lineRule="auto"/>
        <w:ind w:firstLine="720"/>
        <w:rPr>
          <w:lang w:eastAsia="ar-SA"/>
        </w:rPr>
      </w:pPr>
    </w:p>
    <w:p w14:paraId="140B8715" w14:textId="17EBB482" w:rsidR="000979C2" w:rsidRPr="007F1FF5" w:rsidRDefault="000979C2" w:rsidP="00DD12AE">
      <w:pPr>
        <w:spacing w:line="276" w:lineRule="auto"/>
        <w:ind w:firstLine="720"/>
        <w:rPr>
          <w:lang w:eastAsia="ar-SA"/>
        </w:rPr>
      </w:pPr>
      <w:r w:rsidRPr="007F1FF5">
        <w:rPr>
          <w:lang w:eastAsia="ar-SA"/>
        </w:rPr>
        <w:t>That's what this method is</w:t>
      </w:r>
      <w:r w:rsidR="00766C67" w:rsidRPr="007F1FF5">
        <w:rPr>
          <w:lang w:eastAsia="ar-SA"/>
        </w:rPr>
        <w:t>,</w:t>
      </w:r>
      <w:r w:rsidRPr="007F1FF5">
        <w:rPr>
          <w:lang w:eastAsia="ar-SA"/>
        </w:rPr>
        <w:t xml:space="preserve"> ferreting out </w:t>
      </w:r>
      <w:proofErr w:type="gramStart"/>
      <w:r w:rsidRPr="007F1FF5">
        <w:rPr>
          <w:lang w:eastAsia="ar-SA"/>
        </w:rPr>
        <w:t>all of</w:t>
      </w:r>
      <w:proofErr w:type="gramEnd"/>
      <w:r w:rsidRPr="007F1FF5">
        <w:rPr>
          <w:lang w:eastAsia="ar-SA"/>
        </w:rPr>
        <w:t xml:space="preserve"> those little </w:t>
      </w:r>
      <w:r w:rsidR="00637208">
        <w:rPr>
          <w:lang w:eastAsia="ar-SA"/>
        </w:rPr>
        <w:t>energies that are off</w:t>
      </w:r>
      <w:r w:rsidRPr="007F1FF5">
        <w:rPr>
          <w:lang w:eastAsia="ar-SA"/>
        </w:rPr>
        <w:t xml:space="preserve">. The stuff you didn't realize was in your way, the </w:t>
      </w:r>
      <w:r w:rsidR="00637208">
        <w:rPr>
          <w:lang w:eastAsia="ar-SA"/>
        </w:rPr>
        <w:t>vibration</w:t>
      </w:r>
      <w:r w:rsidRPr="007F1FF5">
        <w:rPr>
          <w:lang w:eastAsia="ar-SA"/>
        </w:rPr>
        <w:t xml:space="preserve"> you cannot see around you</w:t>
      </w:r>
      <w:r w:rsidR="00637208">
        <w:rPr>
          <w:lang w:eastAsia="ar-SA"/>
        </w:rPr>
        <w:t>.</w:t>
      </w:r>
    </w:p>
    <w:p w14:paraId="4C2319D0" w14:textId="77777777" w:rsidR="0046152C" w:rsidRPr="007F1FF5" w:rsidRDefault="0046152C" w:rsidP="00DD12AE">
      <w:pPr>
        <w:spacing w:line="276" w:lineRule="auto"/>
        <w:ind w:firstLine="720"/>
        <w:rPr>
          <w:lang w:eastAsia="ar-SA"/>
        </w:rPr>
      </w:pPr>
    </w:p>
    <w:p w14:paraId="59C4DFA2" w14:textId="41948D31" w:rsidR="0046152C" w:rsidRPr="007F1FF5" w:rsidRDefault="00637208" w:rsidP="00DD12AE">
      <w:pPr>
        <w:spacing w:line="276" w:lineRule="auto"/>
        <w:ind w:firstLine="720"/>
        <w:rPr>
          <w:lang w:eastAsia="ar-SA"/>
        </w:rPr>
      </w:pPr>
      <w:r>
        <w:rPr>
          <w:lang w:eastAsia="ar-SA"/>
        </w:rPr>
        <w:t>Right, next up we’re going to learn how to Sway.</w:t>
      </w:r>
    </w:p>
    <w:p w14:paraId="6AF4AA67" w14:textId="70C4336C" w:rsidR="0046152C" w:rsidRPr="007F1FF5" w:rsidRDefault="0046152C" w:rsidP="00B871FD">
      <w:pPr>
        <w:ind w:firstLine="720"/>
        <w:rPr>
          <w:lang w:eastAsia="ar-SA"/>
        </w:rPr>
      </w:pPr>
      <w:r w:rsidRPr="007F1FF5">
        <w:rPr>
          <w:lang w:eastAsia="ar-SA"/>
        </w:rPr>
        <w:br w:type="page"/>
      </w:r>
    </w:p>
    <w:p w14:paraId="5EF5B10D" w14:textId="77777777" w:rsidR="00DC533C" w:rsidRPr="007F1FF5" w:rsidRDefault="00DC533C" w:rsidP="00B871FD">
      <w:pPr>
        <w:pStyle w:val="Heading2"/>
        <w:ind w:firstLine="720"/>
        <w:rPr>
          <w:rFonts w:ascii="Baskerville Old Face" w:hAnsi="Baskerville Old Face"/>
        </w:rPr>
        <w:sectPr w:rsidR="00DC533C" w:rsidRPr="007F1FF5" w:rsidSect="00C32C58">
          <w:headerReference w:type="even" r:id="rId20"/>
          <w:headerReference w:type="default" r:id="rId21"/>
          <w:type w:val="continuous"/>
          <w:pgSz w:w="8280" w:h="12600"/>
          <w:pgMar w:top="720" w:right="720" w:bottom="720" w:left="720" w:header="720" w:footer="720" w:gutter="432"/>
          <w:cols w:space="720"/>
          <w:titlePg/>
          <w:docGrid w:linePitch="360"/>
        </w:sectPr>
      </w:pPr>
    </w:p>
    <w:p w14:paraId="2D3523A7" w14:textId="77777777" w:rsidR="009112B7" w:rsidRPr="007F1FF5" w:rsidRDefault="009112B7" w:rsidP="009112B7"/>
    <w:p w14:paraId="6AA582AD" w14:textId="77777777" w:rsidR="009112B7" w:rsidRPr="007F1FF5" w:rsidRDefault="009112B7" w:rsidP="009112B7"/>
    <w:p w14:paraId="6A930BD9" w14:textId="77777777" w:rsidR="009112B7" w:rsidRPr="007F1FF5" w:rsidRDefault="009112B7" w:rsidP="009112B7"/>
    <w:p w14:paraId="263A7E57" w14:textId="77777777" w:rsidR="009112B7" w:rsidRPr="007F1FF5" w:rsidRDefault="009112B7" w:rsidP="009112B7"/>
    <w:p w14:paraId="2D0DA8C6" w14:textId="77777777" w:rsidR="009112B7" w:rsidRPr="007F1FF5" w:rsidRDefault="009112B7" w:rsidP="009112B7"/>
    <w:p w14:paraId="00106D41" w14:textId="77777777" w:rsidR="009112B7" w:rsidRPr="007F1FF5" w:rsidRDefault="009112B7" w:rsidP="009112B7"/>
    <w:p w14:paraId="113C085E" w14:textId="77777777" w:rsidR="009112B7" w:rsidRPr="007F1FF5" w:rsidRDefault="009112B7" w:rsidP="009112B7"/>
    <w:p w14:paraId="4719C901" w14:textId="77777777" w:rsidR="009112B7" w:rsidRPr="007F1FF5" w:rsidRDefault="009112B7" w:rsidP="009112B7"/>
    <w:p w14:paraId="4340FE1A" w14:textId="44577FEE" w:rsidR="009112B7" w:rsidRPr="007F1FF5" w:rsidRDefault="009112B7" w:rsidP="009112B7">
      <w:pPr>
        <w:pStyle w:val="Heading2"/>
        <w:rPr>
          <w:rFonts w:cs="Dubai Light"/>
        </w:rPr>
      </w:pPr>
      <w:r>
        <w:rPr>
          <w:rFonts w:cs="Dubai Light"/>
        </w:rPr>
        <w:t>CHAPTER 3</w:t>
      </w:r>
    </w:p>
    <w:p w14:paraId="2F6111CC" w14:textId="77777777" w:rsidR="009112B7" w:rsidRPr="007F1FF5" w:rsidRDefault="00000000" w:rsidP="009112B7">
      <w:pPr>
        <w:jc w:val="center"/>
        <w:rPr>
          <w:lang w:eastAsia="ar-SA"/>
        </w:rPr>
      </w:pPr>
      <w:r>
        <w:rPr>
          <w:lang w:eastAsia="ar-SA"/>
        </w:rPr>
        <w:pict w14:anchorId="4167264D">
          <v:rect id="_x0000_i1028" style="width:0;height:1.5pt" o:hralign="center" o:hrstd="t" o:hr="t" fillcolor="#a0a0a0" stroked="f"/>
        </w:pict>
      </w:r>
    </w:p>
    <w:p w14:paraId="39F49D98" w14:textId="77777777" w:rsidR="009112B7" w:rsidRPr="007F1FF5" w:rsidRDefault="009112B7" w:rsidP="009112B7">
      <w:pPr>
        <w:jc w:val="center"/>
      </w:pPr>
    </w:p>
    <w:p w14:paraId="784EABEE" w14:textId="0A0B3EC7" w:rsidR="009112B7" w:rsidRPr="007F1FF5" w:rsidRDefault="009112B7" w:rsidP="006C6C52">
      <w:pPr>
        <w:pStyle w:val="Heading3"/>
        <w:rPr>
          <w:bCs/>
        </w:rPr>
      </w:pPr>
      <w:r>
        <w:t>How To Sway</w:t>
      </w:r>
    </w:p>
    <w:p w14:paraId="53CA66AD" w14:textId="77777777" w:rsidR="00B26A52" w:rsidRDefault="00B26A52" w:rsidP="00B26A52"/>
    <w:p w14:paraId="18AA9C08" w14:textId="435964E2" w:rsidR="00615D72" w:rsidRDefault="00615D72" w:rsidP="00B26A52">
      <w:pPr>
        <w:spacing w:line="276" w:lineRule="auto"/>
        <w:jc w:val="center"/>
        <w:rPr>
          <w:i/>
          <w:iCs/>
          <w:lang w:eastAsia="ar-SA"/>
        </w:rPr>
      </w:pPr>
      <w:r>
        <w:rPr>
          <w:i/>
          <w:iCs/>
          <w:lang w:eastAsia="ar-SA"/>
        </w:rPr>
        <w:t>“</w:t>
      </w:r>
      <w:r w:rsidRPr="00975B7E">
        <w:rPr>
          <w:i/>
          <w:iCs/>
          <w:lang w:eastAsia="ar-SA"/>
        </w:rPr>
        <w:t>It’s a simple biofeedback method to determine where stressors or areas of resistance are held in all layers of our energy field.</w:t>
      </w:r>
      <w:r>
        <w:rPr>
          <w:i/>
          <w:iCs/>
          <w:lang w:eastAsia="ar-SA"/>
        </w:rPr>
        <w:t>”</w:t>
      </w:r>
    </w:p>
    <w:p w14:paraId="0AD09600" w14:textId="51884FA4" w:rsidR="00B26A52" w:rsidRDefault="00B26A52" w:rsidP="00B26A52">
      <w:pPr>
        <w:spacing w:line="276" w:lineRule="auto"/>
        <w:jc w:val="center"/>
      </w:pPr>
      <w:r w:rsidRPr="00615D72">
        <w:t xml:space="preserve">- </w:t>
      </w:r>
      <w:r w:rsidR="00615D72" w:rsidRPr="00615D72">
        <w:t>Yvette Taylor, The Energy Alignment Method</w:t>
      </w:r>
    </w:p>
    <w:p w14:paraId="7F173D63" w14:textId="77777777" w:rsidR="00B26A52" w:rsidRPr="007F1FF5" w:rsidRDefault="00B26A52" w:rsidP="00B26A52"/>
    <w:p w14:paraId="399AF26E" w14:textId="77777777" w:rsidR="00B26A52" w:rsidRPr="007F1FF5" w:rsidRDefault="00B26A52" w:rsidP="00B26A52"/>
    <w:p w14:paraId="5DA7EBE5" w14:textId="32D4692C" w:rsidR="00D2510B" w:rsidRDefault="00034CD7" w:rsidP="00D2510B">
      <w:pPr>
        <w:spacing w:line="276" w:lineRule="auto"/>
        <w:ind w:firstLine="720"/>
        <w:rPr>
          <w:lang w:eastAsia="ar-SA"/>
        </w:rPr>
      </w:pPr>
      <w:r>
        <w:rPr>
          <w:lang w:eastAsia="ar-SA"/>
        </w:rPr>
        <w:t>Summary so far - N</w:t>
      </w:r>
      <w:r w:rsidRPr="007F1FF5">
        <w:rPr>
          <w:lang w:eastAsia="ar-SA"/>
        </w:rPr>
        <w:t>othing is solid, everything is moving, therefore everything gives off a vibration</w:t>
      </w:r>
      <w:r>
        <w:rPr>
          <w:lang w:eastAsia="ar-SA"/>
        </w:rPr>
        <w:t>. T</w:t>
      </w:r>
      <w:r w:rsidRPr="007F1FF5">
        <w:rPr>
          <w:lang w:eastAsia="ar-SA"/>
        </w:rPr>
        <w:t xml:space="preserve">he </w:t>
      </w:r>
      <w:r>
        <w:rPr>
          <w:lang w:eastAsia="ar-SA"/>
        </w:rPr>
        <w:t>Z</w:t>
      </w:r>
      <w:r w:rsidRPr="007F1FF5">
        <w:rPr>
          <w:lang w:eastAsia="ar-SA"/>
        </w:rPr>
        <w:t xml:space="preserve">one is simply where your vibration matches the vibration you want. </w:t>
      </w:r>
      <w:r>
        <w:rPr>
          <w:lang w:eastAsia="ar-SA"/>
        </w:rPr>
        <w:t>The M</w:t>
      </w:r>
      <w:r w:rsidRPr="007F1FF5">
        <w:rPr>
          <w:lang w:eastAsia="ar-SA"/>
        </w:rPr>
        <w:t xml:space="preserve">oney </w:t>
      </w:r>
      <w:r>
        <w:rPr>
          <w:lang w:eastAsia="ar-SA"/>
        </w:rPr>
        <w:t>Z</w:t>
      </w:r>
      <w:r w:rsidRPr="007F1FF5">
        <w:rPr>
          <w:lang w:eastAsia="ar-SA"/>
        </w:rPr>
        <w:t>one is where your vibration matches the vibration of money</w:t>
      </w:r>
      <w:r>
        <w:rPr>
          <w:lang w:eastAsia="ar-SA"/>
        </w:rPr>
        <w:t>.</w:t>
      </w:r>
      <w:r w:rsidR="00D2510B">
        <w:rPr>
          <w:lang w:eastAsia="ar-SA"/>
        </w:rPr>
        <w:t xml:space="preserve"> The Zone Method has 5 steps… ask questions using your Sway, check whether you can release the resistance now, release it, confirm it’s gone and then align to a new vibration. </w:t>
      </w:r>
    </w:p>
    <w:p w14:paraId="5170CA5E" w14:textId="77777777" w:rsidR="00034CD7" w:rsidRDefault="00034CD7" w:rsidP="00034CD7">
      <w:pPr>
        <w:spacing w:line="276" w:lineRule="auto"/>
        <w:ind w:firstLine="720"/>
        <w:rPr>
          <w:lang w:eastAsia="ar-SA"/>
        </w:rPr>
      </w:pPr>
    </w:p>
    <w:p w14:paraId="623FB065" w14:textId="5839D647" w:rsidR="00034CD7" w:rsidRDefault="00034CD7" w:rsidP="00034CD7">
      <w:pPr>
        <w:spacing w:line="276" w:lineRule="auto"/>
        <w:ind w:firstLine="720"/>
        <w:rPr>
          <w:lang w:eastAsia="ar-SA"/>
        </w:rPr>
      </w:pPr>
      <w:r>
        <w:rPr>
          <w:lang w:eastAsia="ar-SA"/>
        </w:rPr>
        <w:t xml:space="preserve">If you happen to work in a lab with all the equipment and tools needed to </w:t>
      </w:r>
      <w:proofErr w:type="gramStart"/>
      <w:r>
        <w:rPr>
          <w:lang w:eastAsia="ar-SA"/>
        </w:rPr>
        <w:t>measure the vibration around your body at all times</w:t>
      </w:r>
      <w:proofErr w:type="gramEnd"/>
      <w:r>
        <w:rPr>
          <w:lang w:eastAsia="ar-SA"/>
        </w:rPr>
        <w:t>, great!</w:t>
      </w:r>
    </w:p>
    <w:p w14:paraId="15ECAD20" w14:textId="77777777" w:rsidR="00034CD7" w:rsidRDefault="00034CD7" w:rsidP="00034CD7">
      <w:pPr>
        <w:spacing w:line="276" w:lineRule="auto"/>
        <w:ind w:firstLine="720"/>
        <w:rPr>
          <w:lang w:eastAsia="ar-SA"/>
        </w:rPr>
      </w:pPr>
    </w:p>
    <w:p w14:paraId="12F19FA8" w14:textId="59A8D658" w:rsidR="00034CD7" w:rsidRDefault="00034CD7" w:rsidP="00034CD7">
      <w:pPr>
        <w:spacing w:line="276" w:lineRule="auto"/>
        <w:ind w:firstLine="720"/>
        <w:rPr>
          <w:lang w:eastAsia="ar-SA"/>
        </w:rPr>
      </w:pPr>
      <w:r>
        <w:rPr>
          <w:lang w:eastAsia="ar-SA"/>
        </w:rPr>
        <w:t xml:space="preserve">But if not, we need a tool. A way to simply and quickly tell us what our frequency is in relation to any </w:t>
      </w:r>
      <w:proofErr w:type="gramStart"/>
      <w:r>
        <w:rPr>
          <w:lang w:eastAsia="ar-SA"/>
        </w:rPr>
        <w:t>particular topic</w:t>
      </w:r>
      <w:proofErr w:type="gramEnd"/>
      <w:r>
        <w:rPr>
          <w:lang w:eastAsia="ar-SA"/>
        </w:rPr>
        <w:t>.</w:t>
      </w:r>
    </w:p>
    <w:p w14:paraId="0617E6CA" w14:textId="77777777" w:rsidR="00034CD7" w:rsidRDefault="00034CD7" w:rsidP="00034CD7">
      <w:pPr>
        <w:spacing w:line="276" w:lineRule="auto"/>
        <w:ind w:firstLine="720"/>
        <w:rPr>
          <w:lang w:eastAsia="ar-SA"/>
        </w:rPr>
      </w:pPr>
    </w:p>
    <w:p w14:paraId="6292F2F0" w14:textId="0824C4C8" w:rsidR="00034CD7" w:rsidRDefault="00034CD7" w:rsidP="00034CD7">
      <w:pPr>
        <w:spacing w:line="276" w:lineRule="auto"/>
        <w:ind w:firstLine="720"/>
        <w:rPr>
          <w:lang w:eastAsia="ar-SA"/>
        </w:rPr>
      </w:pPr>
      <w:r>
        <w:rPr>
          <w:lang w:eastAsia="ar-SA"/>
        </w:rPr>
        <w:lastRenderedPageBreak/>
        <w:t>Enter your Sway.</w:t>
      </w:r>
    </w:p>
    <w:p w14:paraId="158C7FF0" w14:textId="77777777" w:rsidR="00034CD7" w:rsidRDefault="00034CD7" w:rsidP="00034CD7">
      <w:pPr>
        <w:spacing w:line="276" w:lineRule="auto"/>
        <w:ind w:firstLine="720"/>
        <w:rPr>
          <w:lang w:eastAsia="ar-SA"/>
        </w:rPr>
      </w:pPr>
    </w:p>
    <w:p w14:paraId="1EA39C15" w14:textId="2BE516C2" w:rsidR="00034CD7" w:rsidRDefault="00034CD7" w:rsidP="00034CD7">
      <w:pPr>
        <w:spacing w:line="276" w:lineRule="auto"/>
        <w:ind w:firstLine="720"/>
        <w:rPr>
          <w:lang w:eastAsia="ar-SA"/>
        </w:rPr>
      </w:pPr>
      <w:r>
        <w:rPr>
          <w:lang w:eastAsia="ar-SA"/>
        </w:rPr>
        <w:t xml:space="preserve">Before I explain </w:t>
      </w:r>
      <w:proofErr w:type="gramStart"/>
      <w:r>
        <w:rPr>
          <w:lang w:eastAsia="ar-SA"/>
        </w:rPr>
        <w:t>what</w:t>
      </w:r>
      <w:proofErr w:type="gramEnd"/>
      <w:r>
        <w:rPr>
          <w:lang w:eastAsia="ar-SA"/>
        </w:rPr>
        <w:t xml:space="preserve"> </w:t>
      </w:r>
      <w:r w:rsidR="0039288C">
        <w:rPr>
          <w:lang w:eastAsia="ar-SA"/>
        </w:rPr>
        <w:t>your Sway</w:t>
      </w:r>
      <w:r>
        <w:rPr>
          <w:lang w:eastAsia="ar-SA"/>
        </w:rPr>
        <w:t xml:space="preserve"> is or how to use it, first please pause your logical brain.</w:t>
      </w:r>
    </w:p>
    <w:p w14:paraId="6BF282F5" w14:textId="77777777" w:rsidR="00034CD7" w:rsidRDefault="00034CD7" w:rsidP="00034CD7">
      <w:pPr>
        <w:spacing w:line="276" w:lineRule="auto"/>
        <w:ind w:firstLine="720"/>
        <w:rPr>
          <w:lang w:eastAsia="ar-SA"/>
        </w:rPr>
      </w:pPr>
    </w:p>
    <w:p w14:paraId="5AD68E02" w14:textId="77777777" w:rsidR="00A62BE5" w:rsidRDefault="00034CD7" w:rsidP="00034CD7">
      <w:pPr>
        <w:spacing w:line="276" w:lineRule="auto"/>
        <w:ind w:firstLine="720"/>
        <w:rPr>
          <w:lang w:eastAsia="ar-SA"/>
        </w:rPr>
      </w:pPr>
      <w:r>
        <w:rPr>
          <w:lang w:eastAsia="ar-SA"/>
        </w:rPr>
        <w:t xml:space="preserve">Your </w:t>
      </w:r>
      <w:r w:rsidR="0039288C">
        <w:rPr>
          <w:lang w:eastAsia="ar-SA"/>
        </w:rPr>
        <w:t>S</w:t>
      </w:r>
      <w:r>
        <w:rPr>
          <w:lang w:eastAsia="ar-SA"/>
        </w:rPr>
        <w:t xml:space="preserve">way is not logical. </w:t>
      </w:r>
    </w:p>
    <w:p w14:paraId="10EF54C9" w14:textId="77777777" w:rsidR="00A62BE5" w:rsidRDefault="00034CD7" w:rsidP="00034CD7">
      <w:pPr>
        <w:spacing w:line="276" w:lineRule="auto"/>
        <w:ind w:firstLine="720"/>
        <w:rPr>
          <w:lang w:eastAsia="ar-SA"/>
        </w:rPr>
      </w:pPr>
      <w:r>
        <w:rPr>
          <w:lang w:eastAsia="ar-SA"/>
        </w:rPr>
        <w:t xml:space="preserve">It’s not cognitive. </w:t>
      </w:r>
    </w:p>
    <w:p w14:paraId="27290A92" w14:textId="7412D12B" w:rsidR="00034CD7" w:rsidRDefault="00034CD7" w:rsidP="00034CD7">
      <w:pPr>
        <w:spacing w:line="276" w:lineRule="auto"/>
        <w:ind w:firstLine="720"/>
        <w:rPr>
          <w:lang w:eastAsia="ar-SA"/>
        </w:rPr>
      </w:pPr>
      <w:r>
        <w:rPr>
          <w:lang w:eastAsia="ar-SA"/>
        </w:rPr>
        <w:t>It’s not conscious.</w:t>
      </w:r>
    </w:p>
    <w:p w14:paraId="420C8A4C" w14:textId="77777777" w:rsidR="00034CD7" w:rsidRDefault="00034CD7" w:rsidP="00034CD7">
      <w:pPr>
        <w:spacing w:line="276" w:lineRule="auto"/>
        <w:ind w:firstLine="720"/>
        <w:rPr>
          <w:lang w:eastAsia="ar-SA"/>
        </w:rPr>
      </w:pPr>
    </w:p>
    <w:p w14:paraId="005C3A11" w14:textId="77777777" w:rsidR="00A62BE5" w:rsidRPr="00A62BE5" w:rsidRDefault="0039288C" w:rsidP="00034CD7">
      <w:pPr>
        <w:spacing w:line="276" w:lineRule="auto"/>
        <w:ind w:firstLine="720"/>
        <w:rPr>
          <w:b/>
          <w:bCs/>
          <w:lang w:eastAsia="ar-SA"/>
        </w:rPr>
      </w:pPr>
      <w:r w:rsidRPr="00A62BE5">
        <w:rPr>
          <w:b/>
          <w:bCs/>
          <w:lang w:eastAsia="ar-SA"/>
        </w:rPr>
        <w:t>Your Sway i</w:t>
      </w:r>
      <w:r w:rsidR="00034CD7" w:rsidRPr="00A62BE5">
        <w:rPr>
          <w:b/>
          <w:bCs/>
          <w:lang w:eastAsia="ar-SA"/>
        </w:rPr>
        <w:t xml:space="preserve">s a biofeedback method. </w:t>
      </w:r>
    </w:p>
    <w:p w14:paraId="59E332B8" w14:textId="77777777" w:rsidR="00A62BE5" w:rsidRDefault="00A62BE5" w:rsidP="00034CD7">
      <w:pPr>
        <w:spacing w:line="276" w:lineRule="auto"/>
        <w:ind w:firstLine="720"/>
        <w:rPr>
          <w:lang w:eastAsia="ar-SA"/>
        </w:rPr>
      </w:pPr>
    </w:p>
    <w:p w14:paraId="1D9B08A3" w14:textId="6D2C5C70" w:rsidR="00034CD7" w:rsidRDefault="00034CD7" w:rsidP="00034CD7">
      <w:pPr>
        <w:spacing w:line="276" w:lineRule="auto"/>
        <w:ind w:firstLine="720"/>
        <w:rPr>
          <w:lang w:eastAsia="ar-SA"/>
        </w:rPr>
      </w:pPr>
      <w:r>
        <w:rPr>
          <w:lang w:eastAsia="ar-SA"/>
        </w:rPr>
        <w:t>A physiological micromovement that your body does, all the time whether you know how to do it or not.</w:t>
      </w:r>
    </w:p>
    <w:p w14:paraId="4FF827CC" w14:textId="77777777" w:rsidR="00034CD7" w:rsidRDefault="00034CD7" w:rsidP="00034CD7">
      <w:pPr>
        <w:spacing w:line="276" w:lineRule="auto"/>
        <w:ind w:firstLine="720"/>
        <w:rPr>
          <w:lang w:eastAsia="ar-SA"/>
        </w:rPr>
      </w:pPr>
    </w:p>
    <w:p w14:paraId="03BFB6D9" w14:textId="06548ABF" w:rsidR="00034CD7" w:rsidRDefault="00034CD7" w:rsidP="00034CD7">
      <w:pPr>
        <w:spacing w:line="276" w:lineRule="auto"/>
        <w:ind w:firstLine="720"/>
        <w:rPr>
          <w:lang w:eastAsia="ar-SA"/>
        </w:rPr>
      </w:pPr>
      <w:r>
        <w:rPr>
          <w:lang w:eastAsia="ar-SA"/>
        </w:rPr>
        <w:t xml:space="preserve">Your body is trying to Sway </w:t>
      </w:r>
      <w:r w:rsidRPr="00A62BE5">
        <w:rPr>
          <w:u w:val="single"/>
          <w:lang w:eastAsia="ar-SA"/>
        </w:rPr>
        <w:t>all the time</w:t>
      </w:r>
      <w:r>
        <w:rPr>
          <w:lang w:eastAsia="ar-SA"/>
        </w:rPr>
        <w:t>.</w:t>
      </w:r>
    </w:p>
    <w:p w14:paraId="723D9ADB" w14:textId="77777777" w:rsidR="00034CD7" w:rsidRDefault="00034CD7" w:rsidP="00034CD7">
      <w:pPr>
        <w:spacing w:line="276" w:lineRule="auto"/>
        <w:ind w:firstLine="720"/>
        <w:rPr>
          <w:lang w:eastAsia="ar-SA"/>
        </w:rPr>
      </w:pPr>
    </w:p>
    <w:p w14:paraId="586C7E0A" w14:textId="158F503C" w:rsidR="00034CD7" w:rsidRDefault="00A62BE5" w:rsidP="00034CD7">
      <w:pPr>
        <w:spacing w:line="276" w:lineRule="auto"/>
        <w:ind w:firstLine="720"/>
        <w:rPr>
          <w:lang w:eastAsia="ar-SA"/>
        </w:rPr>
      </w:pPr>
      <w:r>
        <w:rPr>
          <w:lang w:eastAsia="ar-SA"/>
        </w:rPr>
        <w:t>A</w:t>
      </w:r>
      <w:r w:rsidR="00034CD7">
        <w:rPr>
          <w:lang w:eastAsia="ar-SA"/>
        </w:rPr>
        <w:t xml:space="preserve">s grown-up humans we’ve learned to ignore it and </w:t>
      </w:r>
      <w:r w:rsidR="009A6A7A">
        <w:rPr>
          <w:lang w:eastAsia="ar-SA"/>
        </w:rPr>
        <w:t>brace</w:t>
      </w:r>
      <w:r w:rsidR="00034CD7">
        <w:rPr>
          <w:lang w:eastAsia="ar-SA"/>
        </w:rPr>
        <w:t xml:space="preserve"> against it. Here and now, you’re going to unlearn that so you can tap into it.</w:t>
      </w:r>
    </w:p>
    <w:p w14:paraId="350AAD7E" w14:textId="77777777" w:rsidR="00034CD7" w:rsidRDefault="00034CD7" w:rsidP="00034CD7">
      <w:pPr>
        <w:spacing w:line="276" w:lineRule="auto"/>
        <w:ind w:firstLine="720"/>
        <w:rPr>
          <w:lang w:eastAsia="ar-SA"/>
        </w:rPr>
      </w:pPr>
    </w:p>
    <w:p w14:paraId="44884838" w14:textId="30A4519B" w:rsidR="00034CD7" w:rsidRDefault="00034CD7" w:rsidP="00034CD7">
      <w:pPr>
        <w:spacing w:line="276" w:lineRule="auto"/>
        <w:ind w:firstLine="720"/>
        <w:rPr>
          <w:lang w:eastAsia="ar-SA"/>
        </w:rPr>
      </w:pPr>
      <w:r>
        <w:rPr>
          <w:lang w:eastAsia="ar-SA"/>
        </w:rPr>
        <w:t xml:space="preserve">This is something you can do anywhere, anytime. It’s something that if you learn and apply it, you can do quickly (and discretely) in the middle of anything to check what your vibration is. </w:t>
      </w:r>
    </w:p>
    <w:p w14:paraId="4104EB57" w14:textId="77777777" w:rsidR="00034CD7" w:rsidRDefault="00034CD7" w:rsidP="00034CD7">
      <w:pPr>
        <w:spacing w:line="276" w:lineRule="auto"/>
        <w:ind w:firstLine="720"/>
        <w:rPr>
          <w:lang w:eastAsia="ar-SA"/>
        </w:rPr>
      </w:pPr>
    </w:p>
    <w:p w14:paraId="4EA4204F" w14:textId="212F5CA0" w:rsidR="00034CD7" w:rsidRDefault="00034CD7" w:rsidP="00034CD7">
      <w:pPr>
        <w:spacing w:line="276" w:lineRule="auto"/>
        <w:ind w:firstLine="720"/>
        <w:rPr>
          <w:lang w:eastAsia="ar-SA"/>
        </w:rPr>
      </w:pPr>
      <w:r>
        <w:rPr>
          <w:lang w:eastAsia="ar-SA"/>
        </w:rPr>
        <w:t xml:space="preserve">Say you’re in the middle of a meeting, it’s not going quite </w:t>
      </w:r>
      <w:r w:rsidR="00AF53DA">
        <w:rPr>
          <w:lang w:eastAsia="ar-SA"/>
        </w:rPr>
        <w:t>right,</w:t>
      </w:r>
      <w:r>
        <w:rPr>
          <w:lang w:eastAsia="ar-SA"/>
        </w:rPr>
        <w:t xml:space="preserve"> and you can’t figure out why. You want to quickly check the energy around you and how your energy is interacting with the person next to you.</w:t>
      </w:r>
      <w:r w:rsidR="0039288C">
        <w:rPr>
          <w:lang w:eastAsia="ar-SA"/>
        </w:rPr>
        <w:t xml:space="preserve"> Figure out what’s off and quickly adjust the energy flow without anyone realizing that’s what you’re doing…</w:t>
      </w:r>
    </w:p>
    <w:p w14:paraId="75472164" w14:textId="77777777" w:rsidR="00034CD7" w:rsidRDefault="00034CD7" w:rsidP="00034CD7">
      <w:pPr>
        <w:spacing w:line="276" w:lineRule="auto"/>
        <w:ind w:firstLine="720"/>
        <w:rPr>
          <w:lang w:eastAsia="ar-SA"/>
        </w:rPr>
      </w:pPr>
    </w:p>
    <w:p w14:paraId="5103DE15" w14:textId="28EAF6EF" w:rsidR="00034CD7" w:rsidRDefault="00034CD7" w:rsidP="00034CD7">
      <w:pPr>
        <w:spacing w:line="276" w:lineRule="auto"/>
        <w:ind w:firstLine="720"/>
        <w:rPr>
          <w:lang w:eastAsia="ar-SA"/>
        </w:rPr>
      </w:pPr>
      <w:r>
        <w:rPr>
          <w:lang w:eastAsia="ar-SA"/>
        </w:rPr>
        <w:t xml:space="preserve">Or you’re writing a social media </w:t>
      </w:r>
      <w:r w:rsidR="009A6A7A">
        <w:rPr>
          <w:lang w:eastAsia="ar-SA"/>
        </w:rPr>
        <w:t>post,</w:t>
      </w:r>
      <w:r>
        <w:rPr>
          <w:lang w:eastAsia="ar-SA"/>
        </w:rPr>
        <w:t xml:space="preserve"> and you want to check whether it’s aligned to the message you’re trying to get across </w:t>
      </w:r>
      <w:r>
        <w:rPr>
          <w:lang w:eastAsia="ar-SA"/>
        </w:rPr>
        <w:lastRenderedPageBreak/>
        <w:t xml:space="preserve">to your ideal </w:t>
      </w:r>
      <w:r w:rsidR="00AF53DA">
        <w:rPr>
          <w:lang w:eastAsia="ar-SA"/>
        </w:rPr>
        <w:t>client,</w:t>
      </w:r>
      <w:r w:rsidR="0039288C">
        <w:rPr>
          <w:lang w:eastAsia="ar-SA"/>
        </w:rPr>
        <w:t xml:space="preserve"> so you know it’s going to really speak to them, rather than just be more noise in their inbox…</w:t>
      </w:r>
    </w:p>
    <w:p w14:paraId="4101A512" w14:textId="77777777" w:rsidR="00034CD7" w:rsidRDefault="00034CD7" w:rsidP="00034CD7">
      <w:pPr>
        <w:spacing w:line="276" w:lineRule="auto"/>
        <w:ind w:firstLine="720"/>
        <w:rPr>
          <w:lang w:eastAsia="ar-SA"/>
        </w:rPr>
      </w:pPr>
    </w:p>
    <w:p w14:paraId="1B59DBC4" w14:textId="52975A94" w:rsidR="00034CD7" w:rsidRDefault="00034CD7" w:rsidP="00034CD7">
      <w:pPr>
        <w:spacing w:line="276" w:lineRule="auto"/>
        <w:ind w:firstLine="720"/>
        <w:rPr>
          <w:lang w:eastAsia="ar-SA"/>
        </w:rPr>
      </w:pPr>
      <w:r>
        <w:rPr>
          <w:lang w:eastAsia="ar-SA"/>
        </w:rPr>
        <w:t>Or you’re about to go ask your boss for a raise and you want to check that you’re not carrying limiting beliefs into that meeting with you</w:t>
      </w:r>
      <w:r w:rsidR="0039288C">
        <w:rPr>
          <w:lang w:eastAsia="ar-SA"/>
        </w:rPr>
        <w:t xml:space="preserve"> so that your request comes across confidently, without any weird baggage...</w:t>
      </w:r>
    </w:p>
    <w:p w14:paraId="29634152" w14:textId="77777777" w:rsidR="00034CD7" w:rsidRDefault="00034CD7" w:rsidP="00034CD7">
      <w:pPr>
        <w:spacing w:line="276" w:lineRule="auto"/>
        <w:ind w:firstLine="720"/>
        <w:rPr>
          <w:lang w:eastAsia="ar-SA"/>
        </w:rPr>
      </w:pPr>
    </w:p>
    <w:p w14:paraId="735272EF" w14:textId="2278B05C" w:rsidR="00034CD7" w:rsidRDefault="00034CD7" w:rsidP="00034CD7">
      <w:pPr>
        <w:spacing w:line="276" w:lineRule="auto"/>
        <w:ind w:firstLine="720"/>
        <w:rPr>
          <w:lang w:eastAsia="ar-SA"/>
        </w:rPr>
      </w:pPr>
      <w:r>
        <w:rPr>
          <w:lang w:eastAsia="ar-SA"/>
        </w:rPr>
        <w:t>It’s obviously not going to work to lug a whole lab around with you and say</w:t>
      </w:r>
      <w:r w:rsidRPr="00034CD7">
        <w:rPr>
          <w:i/>
          <w:iCs/>
          <w:lang w:eastAsia="ar-SA"/>
        </w:rPr>
        <w:t xml:space="preserve"> “hey, hang on a sec, I just have to measure my vibration before we continue this conversation”</w:t>
      </w:r>
      <w:r>
        <w:rPr>
          <w:lang w:eastAsia="ar-SA"/>
        </w:rPr>
        <w:t xml:space="preserve">. </w:t>
      </w:r>
    </w:p>
    <w:p w14:paraId="5D97DD56" w14:textId="77777777" w:rsidR="00034CD7" w:rsidRDefault="00034CD7" w:rsidP="00034CD7">
      <w:pPr>
        <w:spacing w:line="276" w:lineRule="auto"/>
        <w:ind w:firstLine="720"/>
        <w:rPr>
          <w:lang w:eastAsia="ar-SA"/>
        </w:rPr>
      </w:pPr>
    </w:p>
    <w:p w14:paraId="348B1CF2" w14:textId="77777777" w:rsidR="00A62BE5" w:rsidRDefault="00D3374D" w:rsidP="00DD12AE">
      <w:pPr>
        <w:spacing w:line="276" w:lineRule="auto"/>
        <w:ind w:firstLine="720"/>
        <w:rPr>
          <w:lang w:eastAsia="ar-SA"/>
        </w:rPr>
      </w:pPr>
      <w:proofErr w:type="spellStart"/>
      <w:r>
        <w:rPr>
          <w:lang w:eastAsia="ar-SA"/>
        </w:rPr>
        <w:t>Ahhh</w:t>
      </w:r>
      <w:proofErr w:type="spellEnd"/>
      <w:r>
        <w:rPr>
          <w:lang w:eastAsia="ar-SA"/>
        </w:rPr>
        <w:t>,</w:t>
      </w:r>
      <w:r w:rsidR="00034CD7">
        <w:rPr>
          <w:lang w:eastAsia="ar-SA"/>
        </w:rPr>
        <w:t xml:space="preserve"> no.</w:t>
      </w:r>
      <w:r w:rsidR="00A62BE5">
        <w:rPr>
          <w:lang w:eastAsia="ar-SA"/>
        </w:rPr>
        <w:t xml:space="preserve"> </w:t>
      </w:r>
    </w:p>
    <w:p w14:paraId="20597599" w14:textId="77777777" w:rsidR="00A62BE5" w:rsidRDefault="00A62BE5" w:rsidP="00DD12AE">
      <w:pPr>
        <w:spacing w:line="276" w:lineRule="auto"/>
        <w:ind w:firstLine="720"/>
        <w:rPr>
          <w:lang w:eastAsia="ar-SA"/>
        </w:rPr>
      </w:pPr>
    </w:p>
    <w:p w14:paraId="7DB2690C" w14:textId="77777777" w:rsidR="00A62BE5" w:rsidRDefault="00283104" w:rsidP="00DD12AE">
      <w:pPr>
        <w:spacing w:line="276" w:lineRule="auto"/>
        <w:ind w:firstLine="720"/>
        <w:rPr>
          <w:lang w:eastAsia="ar-SA"/>
        </w:rPr>
      </w:pPr>
      <w:r w:rsidRPr="007F1FF5">
        <w:rPr>
          <w:lang w:eastAsia="ar-SA"/>
        </w:rPr>
        <w:t>So,</w:t>
      </w:r>
      <w:r w:rsidR="0046152C" w:rsidRPr="007F1FF5">
        <w:rPr>
          <w:lang w:eastAsia="ar-SA"/>
        </w:rPr>
        <w:t xml:space="preserve"> we need a tool.</w:t>
      </w:r>
      <w:r w:rsidR="00A62BE5">
        <w:rPr>
          <w:lang w:eastAsia="ar-SA"/>
        </w:rPr>
        <w:t xml:space="preserve"> </w:t>
      </w:r>
    </w:p>
    <w:p w14:paraId="62F0A136" w14:textId="77777777" w:rsidR="00A62BE5" w:rsidRDefault="00A62BE5" w:rsidP="00DD12AE">
      <w:pPr>
        <w:spacing w:line="276" w:lineRule="auto"/>
        <w:ind w:firstLine="720"/>
        <w:rPr>
          <w:lang w:eastAsia="ar-SA"/>
        </w:rPr>
      </w:pPr>
    </w:p>
    <w:p w14:paraId="3F00AECE" w14:textId="73559BCD" w:rsidR="00283104" w:rsidRDefault="00A62BE5" w:rsidP="00DD12AE">
      <w:pPr>
        <w:spacing w:line="276" w:lineRule="auto"/>
        <w:ind w:firstLine="720"/>
        <w:rPr>
          <w:lang w:eastAsia="ar-SA"/>
        </w:rPr>
      </w:pPr>
      <w:r>
        <w:rPr>
          <w:lang w:eastAsia="ar-SA"/>
        </w:rPr>
        <w:t>The</w:t>
      </w:r>
      <w:r w:rsidR="0046152C" w:rsidRPr="007F1FF5">
        <w:rPr>
          <w:lang w:eastAsia="ar-SA"/>
        </w:rPr>
        <w:t xml:space="preserve"> tool that we're going to use is your Sway</w:t>
      </w:r>
      <w:r>
        <w:rPr>
          <w:lang w:eastAsia="ar-SA"/>
        </w:rPr>
        <w:t>!</w:t>
      </w:r>
    </w:p>
    <w:p w14:paraId="4020C27D" w14:textId="77777777" w:rsidR="00283104" w:rsidRDefault="00283104" w:rsidP="00DD12AE">
      <w:pPr>
        <w:spacing w:line="276" w:lineRule="auto"/>
        <w:ind w:firstLine="720"/>
        <w:rPr>
          <w:lang w:eastAsia="ar-SA"/>
        </w:rPr>
      </w:pPr>
    </w:p>
    <w:p w14:paraId="6D5C6890" w14:textId="4B6FDE13" w:rsidR="0046152C" w:rsidRPr="007F1FF5" w:rsidRDefault="00283104" w:rsidP="00DD12AE">
      <w:pPr>
        <w:spacing w:line="276" w:lineRule="auto"/>
        <w:ind w:firstLine="720"/>
        <w:rPr>
          <w:lang w:eastAsia="ar-SA"/>
        </w:rPr>
      </w:pPr>
      <w:r>
        <w:rPr>
          <w:lang w:eastAsia="ar-SA"/>
        </w:rPr>
        <w:t>If you’ve heard of muscle testing or dousing, t</w:t>
      </w:r>
      <w:r w:rsidR="0046152C" w:rsidRPr="007F1FF5">
        <w:rPr>
          <w:lang w:eastAsia="ar-SA"/>
        </w:rPr>
        <w:t xml:space="preserve">his is going to be </w:t>
      </w:r>
      <w:proofErr w:type="gramStart"/>
      <w:r w:rsidR="0046152C" w:rsidRPr="007F1FF5">
        <w:rPr>
          <w:lang w:eastAsia="ar-SA"/>
        </w:rPr>
        <w:t>really familiar</w:t>
      </w:r>
      <w:proofErr w:type="gramEnd"/>
      <w:r w:rsidR="0046152C" w:rsidRPr="007F1FF5">
        <w:rPr>
          <w:lang w:eastAsia="ar-SA"/>
        </w:rPr>
        <w:t>.</w:t>
      </w:r>
    </w:p>
    <w:p w14:paraId="0D24478A" w14:textId="77777777" w:rsidR="0046152C" w:rsidRPr="007F1FF5" w:rsidRDefault="0046152C" w:rsidP="00DD12AE">
      <w:pPr>
        <w:spacing w:line="276" w:lineRule="auto"/>
        <w:ind w:firstLine="720"/>
        <w:rPr>
          <w:lang w:eastAsia="ar-SA"/>
        </w:rPr>
      </w:pPr>
    </w:p>
    <w:p w14:paraId="7584BE5C" w14:textId="131BDA73" w:rsidR="00283104" w:rsidRDefault="0046152C" w:rsidP="00DD12AE">
      <w:pPr>
        <w:spacing w:line="276" w:lineRule="auto"/>
        <w:ind w:firstLine="720"/>
        <w:rPr>
          <w:lang w:eastAsia="ar-SA"/>
        </w:rPr>
      </w:pPr>
      <w:r w:rsidRPr="007F1FF5">
        <w:rPr>
          <w:lang w:eastAsia="ar-SA"/>
        </w:rPr>
        <w:t>I</w:t>
      </w:r>
      <w:r w:rsidR="00283104">
        <w:rPr>
          <w:lang w:eastAsia="ar-SA"/>
        </w:rPr>
        <w:t xml:space="preserve">n </w:t>
      </w:r>
      <w:r w:rsidR="00D3374D">
        <w:rPr>
          <w:lang w:eastAsia="ar-SA"/>
        </w:rPr>
        <w:t>fact,</w:t>
      </w:r>
      <w:r w:rsidR="00283104">
        <w:rPr>
          <w:lang w:eastAsia="ar-SA"/>
        </w:rPr>
        <w:t xml:space="preserve"> i</w:t>
      </w:r>
      <w:r w:rsidRPr="007F1FF5">
        <w:rPr>
          <w:lang w:eastAsia="ar-SA"/>
        </w:rPr>
        <w:t xml:space="preserve">f you have learned </w:t>
      </w:r>
      <w:r w:rsidR="00D3374D">
        <w:rPr>
          <w:lang w:eastAsia="ar-SA"/>
        </w:rPr>
        <w:t>to S</w:t>
      </w:r>
      <w:r w:rsidRPr="007F1FF5">
        <w:rPr>
          <w:lang w:eastAsia="ar-SA"/>
        </w:rPr>
        <w:t xml:space="preserve">way before, I request you still </w:t>
      </w:r>
      <w:r w:rsidR="00283104">
        <w:rPr>
          <w:lang w:eastAsia="ar-SA"/>
        </w:rPr>
        <w:t>read through</w:t>
      </w:r>
      <w:r w:rsidRPr="007F1FF5">
        <w:rPr>
          <w:lang w:eastAsia="ar-SA"/>
        </w:rPr>
        <w:t xml:space="preserve"> this because I do it in a slightly different way </w:t>
      </w:r>
      <w:r w:rsidR="00D3374D">
        <w:rPr>
          <w:lang w:eastAsia="ar-SA"/>
        </w:rPr>
        <w:t xml:space="preserve">with different implementation </w:t>
      </w:r>
      <w:r w:rsidRPr="007F1FF5">
        <w:rPr>
          <w:lang w:eastAsia="ar-SA"/>
        </w:rPr>
        <w:t>than I've seen other people teach</w:t>
      </w:r>
      <w:r w:rsidR="00D3374D">
        <w:rPr>
          <w:lang w:eastAsia="ar-SA"/>
        </w:rPr>
        <w:t xml:space="preserve"> it</w:t>
      </w:r>
      <w:r w:rsidR="00283104">
        <w:rPr>
          <w:lang w:eastAsia="ar-SA"/>
        </w:rPr>
        <w:t xml:space="preserve">. </w:t>
      </w:r>
    </w:p>
    <w:p w14:paraId="04FF0E04" w14:textId="77777777" w:rsidR="00283104" w:rsidRDefault="00283104" w:rsidP="00DD12AE">
      <w:pPr>
        <w:spacing w:line="276" w:lineRule="auto"/>
        <w:ind w:firstLine="720"/>
        <w:rPr>
          <w:lang w:eastAsia="ar-SA"/>
        </w:rPr>
      </w:pPr>
    </w:p>
    <w:p w14:paraId="71EDA4A2" w14:textId="059462D5" w:rsidR="00283104" w:rsidRDefault="00283104" w:rsidP="00283104">
      <w:pPr>
        <w:pStyle w:val="Heading3"/>
      </w:pPr>
      <w:r>
        <w:t xml:space="preserve">What </w:t>
      </w:r>
      <w:r w:rsidR="00734AA2">
        <w:t>I</w:t>
      </w:r>
      <w:r>
        <w:t xml:space="preserve">s </w:t>
      </w:r>
      <w:r w:rsidR="00734AA2">
        <w:t>Y</w:t>
      </w:r>
      <w:r>
        <w:t>our Sway?</w:t>
      </w:r>
    </w:p>
    <w:p w14:paraId="09E3B67C" w14:textId="77777777" w:rsidR="00283104" w:rsidRDefault="00283104" w:rsidP="00283104">
      <w:pPr>
        <w:spacing w:line="276" w:lineRule="auto"/>
        <w:rPr>
          <w:lang w:eastAsia="ar-SA"/>
        </w:rPr>
      </w:pPr>
    </w:p>
    <w:p w14:paraId="785DBAB3" w14:textId="4305B41C" w:rsidR="00E05612" w:rsidRDefault="0046152C" w:rsidP="00DD12AE">
      <w:pPr>
        <w:spacing w:line="276" w:lineRule="auto"/>
        <w:ind w:firstLine="720"/>
        <w:rPr>
          <w:lang w:eastAsia="ar-SA"/>
        </w:rPr>
      </w:pPr>
      <w:r w:rsidRPr="007F1FF5">
        <w:rPr>
          <w:lang w:eastAsia="ar-SA"/>
        </w:rPr>
        <w:t xml:space="preserve">Your </w:t>
      </w:r>
      <w:r w:rsidR="00D3374D">
        <w:rPr>
          <w:lang w:eastAsia="ar-SA"/>
        </w:rPr>
        <w:t>S</w:t>
      </w:r>
      <w:r w:rsidRPr="007F1FF5">
        <w:rPr>
          <w:lang w:eastAsia="ar-SA"/>
        </w:rPr>
        <w:t xml:space="preserve">way is a physiological automatic response that your body </w:t>
      </w:r>
      <w:r w:rsidR="00E05612">
        <w:rPr>
          <w:lang w:eastAsia="ar-SA"/>
        </w:rPr>
        <w:t xml:space="preserve">automatically </w:t>
      </w:r>
      <w:r w:rsidRPr="007F1FF5">
        <w:rPr>
          <w:lang w:eastAsia="ar-SA"/>
        </w:rPr>
        <w:t xml:space="preserve">does when you ask questions into the air around you. </w:t>
      </w:r>
    </w:p>
    <w:p w14:paraId="5D1B8AEB" w14:textId="77777777" w:rsidR="00E05612" w:rsidRDefault="00E05612" w:rsidP="00DD12AE">
      <w:pPr>
        <w:spacing w:line="276" w:lineRule="auto"/>
        <w:ind w:firstLine="720"/>
        <w:rPr>
          <w:lang w:eastAsia="ar-SA"/>
        </w:rPr>
      </w:pPr>
    </w:p>
    <w:p w14:paraId="061673BE" w14:textId="3A1FDFE1" w:rsidR="00E05612" w:rsidRDefault="0046152C" w:rsidP="00DD12AE">
      <w:pPr>
        <w:spacing w:line="276" w:lineRule="auto"/>
        <w:ind w:firstLine="720"/>
        <w:rPr>
          <w:lang w:eastAsia="ar-SA"/>
        </w:rPr>
      </w:pPr>
      <w:r w:rsidRPr="007F1FF5">
        <w:rPr>
          <w:lang w:eastAsia="ar-SA"/>
        </w:rPr>
        <w:t>It bypasses your cognitive thoughts</w:t>
      </w:r>
      <w:r w:rsidR="00E05612">
        <w:rPr>
          <w:lang w:eastAsia="ar-SA"/>
        </w:rPr>
        <w:t xml:space="preserve"> </w:t>
      </w:r>
      <w:r w:rsidR="00DB18C4">
        <w:rPr>
          <w:lang w:eastAsia="ar-SA"/>
        </w:rPr>
        <w:t>and</w:t>
      </w:r>
      <w:r w:rsidR="00E05612">
        <w:rPr>
          <w:lang w:eastAsia="ar-SA"/>
        </w:rPr>
        <w:t xml:space="preserve"> opinions,</w:t>
      </w:r>
    </w:p>
    <w:p w14:paraId="0A8C7697" w14:textId="77777777" w:rsidR="00E05612" w:rsidRDefault="00E05612" w:rsidP="00DD12AE">
      <w:pPr>
        <w:spacing w:line="276" w:lineRule="auto"/>
        <w:ind w:firstLine="720"/>
        <w:rPr>
          <w:lang w:eastAsia="ar-SA"/>
        </w:rPr>
      </w:pPr>
    </w:p>
    <w:p w14:paraId="3A777C6E" w14:textId="6DA7DEB1" w:rsidR="00E05612" w:rsidRDefault="00E05612" w:rsidP="00DD12AE">
      <w:pPr>
        <w:spacing w:line="276" w:lineRule="auto"/>
        <w:ind w:firstLine="720"/>
        <w:rPr>
          <w:lang w:eastAsia="ar-SA"/>
        </w:rPr>
      </w:pPr>
      <w:r>
        <w:rPr>
          <w:lang w:eastAsia="ar-SA"/>
        </w:rPr>
        <w:t>It is literally the physical ‘</w:t>
      </w:r>
      <w:r w:rsidR="00615D72">
        <w:rPr>
          <w:lang w:eastAsia="ar-SA"/>
        </w:rPr>
        <w:t>what’s</w:t>
      </w:r>
      <w:r>
        <w:rPr>
          <w:lang w:eastAsia="ar-SA"/>
        </w:rPr>
        <w:t xml:space="preserve"> so’ of the air around you. What is the vibration around you, and what is your body’s reaction to that </w:t>
      </w:r>
      <w:r w:rsidR="009A6A7A">
        <w:rPr>
          <w:lang w:eastAsia="ar-SA"/>
        </w:rPr>
        <w:t>vibration?</w:t>
      </w:r>
    </w:p>
    <w:p w14:paraId="4EE1BE96" w14:textId="77777777" w:rsidR="00E05612" w:rsidRDefault="00E05612" w:rsidP="00DD12AE">
      <w:pPr>
        <w:spacing w:line="276" w:lineRule="auto"/>
        <w:ind w:firstLine="720"/>
        <w:rPr>
          <w:lang w:eastAsia="ar-SA"/>
        </w:rPr>
      </w:pPr>
    </w:p>
    <w:p w14:paraId="139B3A90" w14:textId="37037E2A" w:rsidR="00E05612" w:rsidRDefault="00E05612" w:rsidP="00E05612">
      <w:pPr>
        <w:spacing w:line="276" w:lineRule="auto"/>
        <w:ind w:firstLine="720"/>
        <w:rPr>
          <w:lang w:eastAsia="ar-SA"/>
        </w:rPr>
      </w:pPr>
      <w:r>
        <w:rPr>
          <w:lang w:eastAsia="ar-SA"/>
        </w:rPr>
        <w:t xml:space="preserve">There’s </w:t>
      </w:r>
      <w:proofErr w:type="gramStart"/>
      <w:r>
        <w:rPr>
          <w:lang w:eastAsia="ar-SA"/>
        </w:rPr>
        <w:t>a number of</w:t>
      </w:r>
      <w:proofErr w:type="gramEnd"/>
      <w:r>
        <w:rPr>
          <w:lang w:eastAsia="ar-SA"/>
        </w:rPr>
        <w:t xml:space="preserve"> different therapy</w:t>
      </w:r>
      <w:r w:rsidR="009A6A7A">
        <w:rPr>
          <w:lang w:eastAsia="ar-SA"/>
        </w:rPr>
        <w:t xml:space="preserve"> </w:t>
      </w:r>
      <w:r>
        <w:rPr>
          <w:lang w:eastAsia="ar-SA"/>
        </w:rPr>
        <w:t xml:space="preserve">and personal development practices which use similar various vibrational testing techniques. There’s the pendulum method, other dousing devices, muscle testing, your Sway and more. </w:t>
      </w:r>
      <w:r w:rsidR="009A6A7A">
        <w:rPr>
          <w:lang w:eastAsia="ar-SA"/>
        </w:rPr>
        <w:t xml:space="preserve">I started with muscle testing via </w:t>
      </w:r>
      <w:r w:rsidR="00367E58">
        <w:rPr>
          <w:lang w:eastAsia="ar-SA"/>
        </w:rPr>
        <w:t>Kinesiology</w:t>
      </w:r>
      <w:r w:rsidR="009A6A7A">
        <w:rPr>
          <w:lang w:eastAsia="ar-SA"/>
        </w:rPr>
        <w:t xml:space="preserve"> practices and then</w:t>
      </w:r>
      <w:r w:rsidR="00D3374D">
        <w:rPr>
          <w:lang w:eastAsia="ar-SA"/>
        </w:rPr>
        <w:t xml:space="preserve"> learned to</w:t>
      </w:r>
      <w:r w:rsidR="009A6A7A">
        <w:rPr>
          <w:lang w:eastAsia="ar-SA"/>
        </w:rPr>
        <w:t xml:space="preserve"> Sway </w:t>
      </w:r>
      <w:r w:rsidR="00D3374D">
        <w:rPr>
          <w:lang w:eastAsia="ar-SA"/>
        </w:rPr>
        <w:t>via</w:t>
      </w:r>
      <w:r w:rsidR="009A6A7A">
        <w:rPr>
          <w:lang w:eastAsia="ar-SA"/>
        </w:rPr>
        <w:t xml:space="preserve"> the Energy Alignment Method (EAM). </w:t>
      </w:r>
    </w:p>
    <w:p w14:paraId="2D78D03E" w14:textId="77777777" w:rsidR="009A6A7A" w:rsidRDefault="009A6A7A" w:rsidP="00E05612">
      <w:pPr>
        <w:spacing w:line="276" w:lineRule="auto"/>
        <w:ind w:firstLine="720"/>
        <w:rPr>
          <w:lang w:eastAsia="ar-SA"/>
        </w:rPr>
      </w:pPr>
    </w:p>
    <w:p w14:paraId="7851C868" w14:textId="7DC44753" w:rsidR="00E05612" w:rsidRDefault="009A6A7A" w:rsidP="00E05612">
      <w:pPr>
        <w:spacing w:line="276" w:lineRule="auto"/>
        <w:ind w:firstLine="720"/>
        <w:rPr>
          <w:lang w:eastAsia="ar-SA"/>
        </w:rPr>
      </w:pPr>
      <w:r>
        <w:rPr>
          <w:lang w:eastAsia="ar-SA"/>
        </w:rPr>
        <w:t xml:space="preserve">There’s no right or wrong way of doing muscle testing. </w:t>
      </w:r>
      <w:r w:rsidR="00E05612">
        <w:rPr>
          <w:lang w:eastAsia="ar-SA"/>
        </w:rPr>
        <w:t>I prefer your Sway because</w:t>
      </w:r>
      <w:r w:rsidR="00D3374D">
        <w:rPr>
          <w:lang w:eastAsia="ar-SA"/>
        </w:rPr>
        <w:t xml:space="preserve"> once you are confident with it</w:t>
      </w:r>
      <w:r w:rsidR="00E05612">
        <w:rPr>
          <w:lang w:eastAsia="ar-SA"/>
        </w:rPr>
        <w:t>:</w:t>
      </w:r>
    </w:p>
    <w:p w14:paraId="6807FC39" w14:textId="78419119" w:rsidR="00D3374D" w:rsidRDefault="00E05612" w:rsidP="00D3374D">
      <w:pPr>
        <w:pStyle w:val="ListParagraph"/>
        <w:numPr>
          <w:ilvl w:val="0"/>
          <w:numId w:val="6"/>
        </w:numPr>
        <w:spacing w:line="276" w:lineRule="auto"/>
        <w:rPr>
          <w:lang w:eastAsia="ar-SA"/>
        </w:rPr>
      </w:pPr>
      <w:r>
        <w:rPr>
          <w:lang w:eastAsia="ar-SA"/>
        </w:rPr>
        <w:t>you can do it</w:t>
      </w:r>
      <w:r w:rsidR="00D3374D">
        <w:rPr>
          <w:lang w:eastAsia="ar-SA"/>
        </w:rPr>
        <w:t xml:space="preserve"> discretely</w:t>
      </w:r>
      <w:r>
        <w:rPr>
          <w:lang w:eastAsia="ar-SA"/>
        </w:rPr>
        <w:t xml:space="preserve"> anywhere,</w:t>
      </w:r>
    </w:p>
    <w:p w14:paraId="3ADB654F" w14:textId="692C0440" w:rsidR="00D3374D" w:rsidRDefault="00E05612" w:rsidP="005E70A9">
      <w:pPr>
        <w:pStyle w:val="ListParagraph"/>
        <w:numPr>
          <w:ilvl w:val="0"/>
          <w:numId w:val="6"/>
        </w:numPr>
        <w:spacing w:line="276" w:lineRule="auto"/>
        <w:rPr>
          <w:lang w:eastAsia="ar-SA"/>
        </w:rPr>
      </w:pPr>
      <w:r>
        <w:rPr>
          <w:lang w:eastAsia="ar-SA"/>
        </w:rPr>
        <w:t xml:space="preserve">you are bypassing your opinions, </w:t>
      </w:r>
      <w:r w:rsidR="00D3374D">
        <w:rPr>
          <w:lang w:eastAsia="ar-SA"/>
        </w:rPr>
        <w:t>experience,</w:t>
      </w:r>
      <w:r>
        <w:rPr>
          <w:lang w:eastAsia="ar-SA"/>
        </w:rPr>
        <w:t xml:space="preserve"> and thoughts,</w:t>
      </w:r>
      <w:r w:rsidR="00D3374D">
        <w:rPr>
          <w:lang w:eastAsia="ar-SA"/>
        </w:rPr>
        <w:t xml:space="preserve"> to work with the science and physical vibration around you,</w:t>
      </w:r>
    </w:p>
    <w:p w14:paraId="50F85645" w14:textId="1846048F" w:rsidR="00E05612" w:rsidRDefault="00E05612" w:rsidP="00E05612">
      <w:pPr>
        <w:pStyle w:val="ListParagraph"/>
        <w:numPr>
          <w:ilvl w:val="0"/>
          <w:numId w:val="6"/>
        </w:numPr>
        <w:spacing w:line="276" w:lineRule="auto"/>
        <w:rPr>
          <w:lang w:eastAsia="ar-SA"/>
        </w:rPr>
      </w:pPr>
      <w:r>
        <w:rPr>
          <w:lang w:eastAsia="ar-SA"/>
        </w:rPr>
        <w:t xml:space="preserve">and you’re not having to make any assumptions about </w:t>
      </w:r>
      <w:r w:rsidR="00D3374D">
        <w:rPr>
          <w:lang w:eastAsia="ar-SA"/>
        </w:rPr>
        <w:t>what you think might be happening</w:t>
      </w:r>
      <w:r>
        <w:rPr>
          <w:lang w:eastAsia="ar-SA"/>
        </w:rPr>
        <w:t>.</w:t>
      </w:r>
    </w:p>
    <w:p w14:paraId="6212811C" w14:textId="77777777" w:rsidR="00E05612" w:rsidRDefault="00E05612" w:rsidP="00E05612">
      <w:pPr>
        <w:spacing w:line="276" w:lineRule="auto"/>
        <w:ind w:firstLine="720"/>
        <w:rPr>
          <w:lang w:eastAsia="ar-SA"/>
        </w:rPr>
      </w:pPr>
    </w:p>
    <w:p w14:paraId="1263A41A" w14:textId="4B3FD784" w:rsidR="00E05612" w:rsidRDefault="00E05612" w:rsidP="00615D72">
      <w:pPr>
        <w:spacing w:line="276" w:lineRule="auto"/>
        <w:ind w:firstLine="720"/>
        <w:rPr>
          <w:lang w:eastAsia="ar-SA"/>
        </w:rPr>
      </w:pPr>
      <w:r>
        <w:rPr>
          <w:lang w:eastAsia="ar-SA"/>
        </w:rPr>
        <w:t xml:space="preserve">If you already know one or more of </w:t>
      </w:r>
      <w:r w:rsidR="00615D72">
        <w:rPr>
          <w:lang w:eastAsia="ar-SA"/>
        </w:rPr>
        <w:t>other</w:t>
      </w:r>
      <w:r w:rsidR="00D3374D">
        <w:rPr>
          <w:lang w:eastAsia="ar-SA"/>
        </w:rPr>
        <w:t xml:space="preserve"> muscle testing</w:t>
      </w:r>
      <w:r w:rsidR="00615D72">
        <w:rPr>
          <w:lang w:eastAsia="ar-SA"/>
        </w:rPr>
        <w:t xml:space="preserve"> methods</w:t>
      </w:r>
      <w:r>
        <w:rPr>
          <w:lang w:eastAsia="ar-SA"/>
        </w:rPr>
        <w:t>, great</w:t>
      </w:r>
      <w:r w:rsidR="00D3374D">
        <w:rPr>
          <w:lang w:eastAsia="ar-SA"/>
        </w:rPr>
        <w:t>. O</w:t>
      </w:r>
      <w:r>
        <w:rPr>
          <w:lang w:eastAsia="ar-SA"/>
        </w:rPr>
        <w:t>nce you know the whole Zone Method you can substitute your favorite method</w:t>
      </w:r>
      <w:r w:rsidR="001870C9">
        <w:rPr>
          <w:lang w:eastAsia="ar-SA"/>
        </w:rPr>
        <w:t xml:space="preserve"> </w:t>
      </w:r>
      <w:proofErr w:type="gramStart"/>
      <w:r w:rsidR="001870C9">
        <w:rPr>
          <w:lang w:eastAsia="ar-SA"/>
        </w:rPr>
        <w:t>to</w:t>
      </w:r>
      <w:proofErr w:type="gramEnd"/>
      <w:r w:rsidR="001870C9">
        <w:rPr>
          <w:lang w:eastAsia="ar-SA"/>
        </w:rPr>
        <w:t xml:space="preserve"> muscle test</w:t>
      </w:r>
      <w:r w:rsidR="00DE1D4C">
        <w:rPr>
          <w:lang w:eastAsia="ar-SA"/>
        </w:rPr>
        <w:t>.</w:t>
      </w:r>
    </w:p>
    <w:p w14:paraId="312D0D8F" w14:textId="77777777" w:rsidR="00DE1D4C" w:rsidRDefault="00DE1D4C" w:rsidP="00DE1D4C">
      <w:pPr>
        <w:spacing w:line="276" w:lineRule="auto"/>
        <w:rPr>
          <w:lang w:eastAsia="ar-SA"/>
        </w:rPr>
      </w:pPr>
    </w:p>
    <w:p w14:paraId="01574DD5" w14:textId="3EDA6689" w:rsidR="00DE1D4C" w:rsidRDefault="00DE1D4C" w:rsidP="00DE1D4C">
      <w:pPr>
        <w:pStyle w:val="Heading3"/>
      </w:pPr>
      <w:r>
        <w:t>Why Do We Sway?</w:t>
      </w:r>
    </w:p>
    <w:p w14:paraId="3EC7F44A" w14:textId="77777777" w:rsidR="00E05612" w:rsidRDefault="00E05612" w:rsidP="00DD12AE">
      <w:pPr>
        <w:spacing w:line="276" w:lineRule="auto"/>
        <w:ind w:firstLine="720"/>
        <w:rPr>
          <w:lang w:eastAsia="ar-SA"/>
        </w:rPr>
      </w:pPr>
    </w:p>
    <w:p w14:paraId="1E4173DF" w14:textId="0DA53C1A" w:rsidR="00493B58" w:rsidRDefault="0046152C" w:rsidP="00DD12AE">
      <w:pPr>
        <w:spacing w:line="276" w:lineRule="auto"/>
        <w:ind w:firstLine="720"/>
        <w:rPr>
          <w:lang w:eastAsia="ar-SA"/>
        </w:rPr>
      </w:pPr>
      <w:r w:rsidRPr="007F1FF5">
        <w:rPr>
          <w:lang w:eastAsia="ar-SA"/>
        </w:rPr>
        <w:lastRenderedPageBreak/>
        <w:t xml:space="preserve">You can have </w:t>
      </w:r>
      <w:r w:rsidR="00493B58">
        <w:rPr>
          <w:lang w:eastAsia="ar-SA"/>
        </w:rPr>
        <w:t>had</w:t>
      </w:r>
      <w:r w:rsidR="00DE1D4C">
        <w:rPr>
          <w:lang w:eastAsia="ar-SA"/>
        </w:rPr>
        <w:t xml:space="preserve"> a </w:t>
      </w:r>
      <w:r w:rsidRPr="007F1FF5">
        <w:rPr>
          <w:lang w:eastAsia="ar-SA"/>
        </w:rPr>
        <w:t>million different therapies</w:t>
      </w:r>
      <w:r w:rsidR="00DE1D4C">
        <w:rPr>
          <w:lang w:eastAsia="ar-SA"/>
        </w:rPr>
        <w:t xml:space="preserve">, done </w:t>
      </w:r>
      <w:r w:rsidR="00493B58">
        <w:rPr>
          <w:lang w:eastAsia="ar-SA"/>
        </w:rPr>
        <w:t xml:space="preserve">all the </w:t>
      </w:r>
      <w:r w:rsidRPr="007F1FF5">
        <w:rPr>
          <w:lang w:eastAsia="ar-SA"/>
        </w:rPr>
        <w:t>courses</w:t>
      </w:r>
      <w:r w:rsidR="00DE1D4C">
        <w:rPr>
          <w:lang w:eastAsia="ar-SA"/>
        </w:rPr>
        <w:t xml:space="preserve">, </w:t>
      </w:r>
      <w:r w:rsidRPr="007F1FF5">
        <w:rPr>
          <w:lang w:eastAsia="ar-SA"/>
        </w:rPr>
        <w:t xml:space="preserve">had </w:t>
      </w:r>
      <w:r w:rsidR="00493B58">
        <w:rPr>
          <w:lang w:eastAsia="ar-SA"/>
        </w:rPr>
        <w:t xml:space="preserve">fabulous </w:t>
      </w:r>
      <w:r w:rsidRPr="007F1FF5">
        <w:rPr>
          <w:lang w:eastAsia="ar-SA"/>
        </w:rPr>
        <w:t>mentoring and</w:t>
      </w:r>
      <w:r w:rsidR="00493B58">
        <w:rPr>
          <w:lang w:eastAsia="ar-SA"/>
        </w:rPr>
        <w:t xml:space="preserve"> nailed</w:t>
      </w:r>
      <w:r w:rsidRPr="007F1FF5">
        <w:rPr>
          <w:lang w:eastAsia="ar-SA"/>
        </w:rPr>
        <w:t xml:space="preserve"> </w:t>
      </w:r>
      <w:proofErr w:type="gramStart"/>
      <w:r w:rsidRPr="007F1FF5">
        <w:rPr>
          <w:lang w:eastAsia="ar-SA"/>
        </w:rPr>
        <w:t>all of</w:t>
      </w:r>
      <w:proofErr w:type="gramEnd"/>
      <w:r w:rsidR="00DE1D4C">
        <w:rPr>
          <w:lang w:eastAsia="ar-SA"/>
        </w:rPr>
        <w:t xml:space="preserve"> the personal development </w:t>
      </w:r>
      <w:r w:rsidR="00493B58">
        <w:rPr>
          <w:lang w:eastAsia="ar-SA"/>
        </w:rPr>
        <w:t xml:space="preserve">methods to have a </w:t>
      </w:r>
      <w:r w:rsidRPr="007F1FF5">
        <w:rPr>
          <w:lang w:eastAsia="ar-SA"/>
        </w:rPr>
        <w:t>great money mindset</w:t>
      </w:r>
      <w:r w:rsidR="008B2F2F">
        <w:rPr>
          <w:lang w:eastAsia="ar-SA"/>
        </w:rPr>
        <w:t>…</w:t>
      </w:r>
      <w:r w:rsidR="00DE1D4C">
        <w:rPr>
          <w:lang w:eastAsia="ar-SA"/>
        </w:rPr>
        <w:t xml:space="preserve"> </w:t>
      </w:r>
    </w:p>
    <w:p w14:paraId="33AD1D70" w14:textId="77777777" w:rsidR="00493B58" w:rsidRDefault="00493B58" w:rsidP="00DD12AE">
      <w:pPr>
        <w:spacing w:line="276" w:lineRule="auto"/>
        <w:ind w:firstLine="720"/>
        <w:rPr>
          <w:lang w:eastAsia="ar-SA"/>
        </w:rPr>
      </w:pPr>
    </w:p>
    <w:p w14:paraId="2EF9FC76" w14:textId="71ECF989" w:rsidR="008B2F2F" w:rsidRDefault="00DE1D4C" w:rsidP="00DD12AE">
      <w:pPr>
        <w:spacing w:line="276" w:lineRule="auto"/>
        <w:ind w:firstLine="720"/>
        <w:rPr>
          <w:lang w:eastAsia="ar-SA"/>
        </w:rPr>
      </w:pPr>
      <w:r>
        <w:rPr>
          <w:lang w:eastAsia="ar-SA"/>
        </w:rPr>
        <w:t>Yo</w:t>
      </w:r>
      <w:r w:rsidR="0046152C" w:rsidRPr="007F1FF5">
        <w:rPr>
          <w:lang w:eastAsia="ar-SA"/>
        </w:rPr>
        <w:t xml:space="preserve">u can be really </w:t>
      </w:r>
      <w:r w:rsidR="008B2F2F">
        <w:rPr>
          <w:lang w:eastAsia="ar-SA"/>
        </w:rPr>
        <w:t>‘</w:t>
      </w:r>
      <w:r w:rsidR="0046152C" w:rsidRPr="007F1FF5">
        <w:rPr>
          <w:lang w:eastAsia="ar-SA"/>
        </w:rPr>
        <w:t>thinking positive things</w:t>
      </w:r>
      <w:r w:rsidR="008B2F2F">
        <w:rPr>
          <w:lang w:eastAsia="ar-SA"/>
        </w:rPr>
        <w:t>’</w:t>
      </w:r>
      <w:r w:rsidR="0046152C" w:rsidRPr="007F1FF5">
        <w:rPr>
          <w:lang w:eastAsia="ar-SA"/>
        </w:rPr>
        <w:t xml:space="preserve"> about money</w:t>
      </w:r>
      <w:r w:rsidR="008B2F2F">
        <w:rPr>
          <w:lang w:eastAsia="ar-SA"/>
        </w:rPr>
        <w:t>…</w:t>
      </w:r>
      <w:r>
        <w:rPr>
          <w:lang w:eastAsia="ar-SA"/>
        </w:rPr>
        <w:t xml:space="preserve"> </w:t>
      </w:r>
    </w:p>
    <w:p w14:paraId="7385ACA1" w14:textId="77777777" w:rsidR="008B2F2F" w:rsidRDefault="008B2F2F" w:rsidP="00DD12AE">
      <w:pPr>
        <w:spacing w:line="276" w:lineRule="auto"/>
        <w:ind w:firstLine="720"/>
        <w:rPr>
          <w:lang w:eastAsia="ar-SA"/>
        </w:rPr>
      </w:pPr>
    </w:p>
    <w:p w14:paraId="36ABE3C1" w14:textId="5DB6CBA8" w:rsidR="00DE1D4C" w:rsidRDefault="00DE1D4C" w:rsidP="00DD12AE">
      <w:pPr>
        <w:spacing w:line="276" w:lineRule="auto"/>
        <w:ind w:firstLine="720"/>
        <w:rPr>
          <w:lang w:eastAsia="ar-SA"/>
        </w:rPr>
      </w:pPr>
      <w:r>
        <w:rPr>
          <w:lang w:eastAsia="ar-SA"/>
        </w:rPr>
        <w:t xml:space="preserve">You can </w:t>
      </w:r>
      <w:r w:rsidR="007D794C">
        <w:rPr>
          <w:lang w:eastAsia="ar-SA"/>
        </w:rPr>
        <w:t xml:space="preserve">have deeply </w:t>
      </w:r>
      <w:r w:rsidR="0046152C" w:rsidRPr="007F1FF5">
        <w:rPr>
          <w:lang w:eastAsia="ar-SA"/>
        </w:rPr>
        <w:t xml:space="preserve">delved in and ferreted out </w:t>
      </w:r>
      <w:proofErr w:type="gramStart"/>
      <w:r w:rsidR="0046152C" w:rsidRPr="007F1FF5">
        <w:rPr>
          <w:lang w:eastAsia="ar-SA"/>
        </w:rPr>
        <w:t>all of</w:t>
      </w:r>
      <w:proofErr w:type="gramEnd"/>
      <w:r w:rsidR="0046152C" w:rsidRPr="007F1FF5">
        <w:rPr>
          <w:lang w:eastAsia="ar-SA"/>
        </w:rPr>
        <w:t xml:space="preserve"> those horrible </w:t>
      </w:r>
      <w:r w:rsidR="008B2F2F" w:rsidRPr="007F1FF5">
        <w:rPr>
          <w:lang w:eastAsia="ar-SA"/>
        </w:rPr>
        <w:t>beliefs’</w:t>
      </w:r>
      <w:r>
        <w:rPr>
          <w:lang w:eastAsia="ar-SA"/>
        </w:rPr>
        <w:t xml:space="preserve"> society passes around…</w:t>
      </w:r>
    </w:p>
    <w:p w14:paraId="124597F1" w14:textId="77777777" w:rsidR="00DE1D4C" w:rsidRDefault="00DE1D4C" w:rsidP="00DD12AE">
      <w:pPr>
        <w:spacing w:line="276" w:lineRule="auto"/>
        <w:ind w:firstLine="720"/>
        <w:rPr>
          <w:lang w:eastAsia="ar-SA"/>
        </w:rPr>
      </w:pPr>
    </w:p>
    <w:p w14:paraId="1BFCE515" w14:textId="62E9EAD1" w:rsidR="00DE1D4C" w:rsidRDefault="00DE1D4C" w:rsidP="00DD12AE">
      <w:pPr>
        <w:spacing w:line="276" w:lineRule="auto"/>
        <w:ind w:firstLine="720"/>
        <w:rPr>
          <w:lang w:eastAsia="ar-SA"/>
        </w:rPr>
      </w:pPr>
      <w:r>
        <w:rPr>
          <w:lang w:eastAsia="ar-SA"/>
        </w:rPr>
        <w:t>YOU might have done all the work possible</w:t>
      </w:r>
      <w:r w:rsidR="007D794C">
        <w:rPr>
          <w:lang w:eastAsia="ar-SA"/>
        </w:rPr>
        <w:t>…</w:t>
      </w:r>
    </w:p>
    <w:p w14:paraId="6383E595" w14:textId="77777777" w:rsidR="00DE1D4C" w:rsidRDefault="00DE1D4C" w:rsidP="00DD12AE">
      <w:pPr>
        <w:spacing w:line="276" w:lineRule="auto"/>
        <w:ind w:firstLine="720"/>
        <w:rPr>
          <w:lang w:eastAsia="ar-SA"/>
        </w:rPr>
      </w:pPr>
    </w:p>
    <w:p w14:paraId="264580D0" w14:textId="5CAE877B" w:rsidR="007D794C" w:rsidRDefault="00DE1D4C" w:rsidP="00DE1D4C">
      <w:pPr>
        <w:spacing w:line="276" w:lineRule="auto"/>
        <w:ind w:firstLine="720"/>
        <w:rPr>
          <w:lang w:eastAsia="ar-SA"/>
        </w:rPr>
      </w:pPr>
      <w:r>
        <w:rPr>
          <w:lang w:eastAsia="ar-SA"/>
        </w:rPr>
        <w:t>AN</w:t>
      </w:r>
      <w:r w:rsidR="007D794C">
        <w:rPr>
          <w:lang w:eastAsia="ar-SA"/>
        </w:rPr>
        <w:t>D….</w:t>
      </w:r>
    </w:p>
    <w:p w14:paraId="5B9F57FB" w14:textId="77777777" w:rsidR="007D794C" w:rsidRDefault="007D794C" w:rsidP="00DE1D4C">
      <w:pPr>
        <w:spacing w:line="276" w:lineRule="auto"/>
        <w:ind w:firstLine="720"/>
        <w:rPr>
          <w:lang w:eastAsia="ar-SA"/>
        </w:rPr>
      </w:pPr>
    </w:p>
    <w:p w14:paraId="701229AB" w14:textId="77777777" w:rsidR="007D794C" w:rsidRDefault="007D794C" w:rsidP="00DE1D4C">
      <w:pPr>
        <w:spacing w:line="276" w:lineRule="auto"/>
        <w:ind w:firstLine="720"/>
        <w:rPr>
          <w:lang w:eastAsia="ar-SA"/>
        </w:rPr>
      </w:pPr>
      <w:r>
        <w:rPr>
          <w:lang w:eastAsia="ar-SA"/>
        </w:rPr>
        <w:t>Y</w:t>
      </w:r>
      <w:r w:rsidR="00DE1D4C">
        <w:rPr>
          <w:lang w:eastAsia="ar-SA"/>
        </w:rPr>
        <w:t>our vibration</w:t>
      </w:r>
      <w:r w:rsidR="0046152C" w:rsidRPr="007F1FF5">
        <w:rPr>
          <w:lang w:eastAsia="ar-SA"/>
        </w:rPr>
        <w:t xml:space="preserve"> </w:t>
      </w:r>
      <w:r w:rsidR="00DE1D4C">
        <w:rPr>
          <w:lang w:eastAsia="ar-SA"/>
        </w:rPr>
        <w:t xml:space="preserve">in the air around you might </w:t>
      </w:r>
      <w:r w:rsidR="00DE1D4C" w:rsidRPr="007D794C">
        <w:rPr>
          <w:b/>
          <w:bCs/>
          <w:lang w:eastAsia="ar-SA"/>
        </w:rPr>
        <w:t>still</w:t>
      </w:r>
      <w:r w:rsidR="00DE1D4C">
        <w:rPr>
          <w:lang w:eastAsia="ar-SA"/>
        </w:rPr>
        <w:t xml:space="preserve"> be funky. </w:t>
      </w:r>
    </w:p>
    <w:p w14:paraId="317F91DE" w14:textId="77777777" w:rsidR="007D794C" w:rsidRDefault="007D794C" w:rsidP="00DE1D4C">
      <w:pPr>
        <w:spacing w:line="276" w:lineRule="auto"/>
        <w:ind w:firstLine="720"/>
        <w:rPr>
          <w:lang w:eastAsia="ar-SA"/>
        </w:rPr>
      </w:pPr>
    </w:p>
    <w:p w14:paraId="43C4DB4B" w14:textId="0100EDEB" w:rsidR="0046152C" w:rsidRDefault="008B2F2F" w:rsidP="00DE1D4C">
      <w:pPr>
        <w:spacing w:line="276" w:lineRule="auto"/>
        <w:ind w:firstLine="720"/>
        <w:rPr>
          <w:lang w:eastAsia="ar-SA"/>
        </w:rPr>
      </w:pPr>
      <w:r>
        <w:rPr>
          <w:lang w:eastAsia="ar-SA"/>
        </w:rPr>
        <w:t>No matter how much work you have done, y</w:t>
      </w:r>
      <w:r w:rsidR="00DE1D4C">
        <w:rPr>
          <w:lang w:eastAsia="ar-SA"/>
        </w:rPr>
        <w:t xml:space="preserve">ou </w:t>
      </w:r>
      <w:r>
        <w:rPr>
          <w:lang w:eastAsia="ar-SA"/>
        </w:rPr>
        <w:t>can</w:t>
      </w:r>
      <w:r w:rsidR="00DE1D4C">
        <w:rPr>
          <w:lang w:eastAsia="ar-SA"/>
        </w:rPr>
        <w:t xml:space="preserve"> still have resistance in your energy field that’s impacting your ability to make, earn, allow, manifest, save, </w:t>
      </w:r>
      <w:r w:rsidR="00AF53DA">
        <w:rPr>
          <w:lang w:eastAsia="ar-SA"/>
        </w:rPr>
        <w:t>spend,</w:t>
      </w:r>
      <w:r w:rsidR="00DE1D4C">
        <w:rPr>
          <w:lang w:eastAsia="ar-SA"/>
        </w:rPr>
        <w:t xml:space="preserve"> and enjoy money.</w:t>
      </w:r>
    </w:p>
    <w:p w14:paraId="4B6DF6FC" w14:textId="77777777" w:rsidR="00DE1D4C" w:rsidRDefault="00DE1D4C" w:rsidP="00DE1D4C">
      <w:pPr>
        <w:spacing w:line="276" w:lineRule="auto"/>
        <w:ind w:firstLine="720"/>
        <w:rPr>
          <w:lang w:eastAsia="ar-SA"/>
        </w:rPr>
      </w:pPr>
    </w:p>
    <w:p w14:paraId="31F46036" w14:textId="31367B1B" w:rsidR="0046152C" w:rsidRDefault="008B2F2F" w:rsidP="00DD12AE">
      <w:pPr>
        <w:spacing w:line="276" w:lineRule="auto"/>
        <w:ind w:firstLine="720"/>
        <w:rPr>
          <w:lang w:eastAsia="ar-SA"/>
        </w:rPr>
      </w:pPr>
      <w:r>
        <w:rPr>
          <w:lang w:eastAsia="ar-SA"/>
        </w:rPr>
        <w:t>Also, y</w:t>
      </w:r>
      <w:r w:rsidR="00ED7091">
        <w:rPr>
          <w:lang w:eastAsia="ar-SA"/>
        </w:rPr>
        <w:t>our vibration changes continually. I</w:t>
      </w:r>
      <w:r w:rsidR="0046152C" w:rsidRPr="007F1FF5">
        <w:rPr>
          <w:lang w:eastAsia="ar-SA"/>
        </w:rPr>
        <w:t>f your frequency was the same all the time, you would only need to do this once and you could go to a lab, get it checked, you're good, you're done. But your frequency, the vibration you give off changes constantly</w:t>
      </w:r>
      <w:r w:rsidR="00ED7091">
        <w:rPr>
          <w:lang w:eastAsia="ar-SA"/>
        </w:rPr>
        <w:t>.</w:t>
      </w:r>
    </w:p>
    <w:p w14:paraId="59578C57" w14:textId="77777777" w:rsidR="00ED7091" w:rsidRDefault="00ED7091" w:rsidP="00DD12AE">
      <w:pPr>
        <w:spacing w:line="276" w:lineRule="auto"/>
        <w:ind w:firstLine="720"/>
        <w:rPr>
          <w:lang w:eastAsia="ar-SA"/>
        </w:rPr>
      </w:pPr>
    </w:p>
    <w:p w14:paraId="02B81030" w14:textId="4FF38B6F" w:rsidR="00ED7091" w:rsidRDefault="00ED7091" w:rsidP="0067189F">
      <w:pPr>
        <w:spacing w:line="276" w:lineRule="auto"/>
        <w:ind w:firstLine="720"/>
        <w:rPr>
          <w:lang w:eastAsia="ar-SA"/>
        </w:rPr>
      </w:pPr>
      <w:r>
        <w:rPr>
          <w:lang w:eastAsia="ar-SA"/>
        </w:rPr>
        <w:t xml:space="preserve">It shifts </w:t>
      </w:r>
      <w:r w:rsidR="0046152C" w:rsidRPr="007F1FF5">
        <w:rPr>
          <w:lang w:eastAsia="ar-SA"/>
        </w:rPr>
        <w:t xml:space="preserve">depending on what you're thinking, what's going on around you, who you're </w:t>
      </w:r>
      <w:proofErr w:type="gramStart"/>
      <w:r w:rsidR="0046152C" w:rsidRPr="007F1FF5">
        <w:rPr>
          <w:lang w:eastAsia="ar-SA"/>
        </w:rPr>
        <w:t>coming into contact with</w:t>
      </w:r>
      <w:proofErr w:type="gramEnd"/>
      <w:r w:rsidR="0046152C" w:rsidRPr="007F1FF5">
        <w:rPr>
          <w:lang w:eastAsia="ar-SA"/>
        </w:rPr>
        <w:t>, who else's vibration you're moving through as you walk past other people. You give someone a hug, you're right inside their frequency</w:t>
      </w:r>
      <w:r>
        <w:rPr>
          <w:lang w:eastAsia="ar-SA"/>
        </w:rPr>
        <w:t xml:space="preserve"> field</w:t>
      </w:r>
      <w:r w:rsidR="0046152C" w:rsidRPr="007F1FF5">
        <w:rPr>
          <w:lang w:eastAsia="ar-SA"/>
        </w:rPr>
        <w:t xml:space="preserve">. </w:t>
      </w:r>
      <w:r>
        <w:rPr>
          <w:lang w:eastAsia="ar-SA"/>
        </w:rPr>
        <w:t>And just like if you throw a stone into a pond, vibration splashes about. Their vibration can ‘splash off’ into yours.</w:t>
      </w:r>
    </w:p>
    <w:p w14:paraId="0FFFA278" w14:textId="77777777" w:rsidR="008B2F2F" w:rsidRDefault="008B2F2F" w:rsidP="0067189F">
      <w:pPr>
        <w:spacing w:line="276" w:lineRule="auto"/>
        <w:ind w:firstLine="720"/>
        <w:rPr>
          <w:lang w:eastAsia="ar-SA"/>
        </w:rPr>
      </w:pPr>
    </w:p>
    <w:p w14:paraId="2B290D18" w14:textId="17C182B8" w:rsidR="008B2F2F" w:rsidRDefault="008B2F2F" w:rsidP="0067189F">
      <w:pPr>
        <w:spacing w:line="276" w:lineRule="auto"/>
        <w:ind w:firstLine="720"/>
        <w:rPr>
          <w:lang w:eastAsia="ar-SA"/>
        </w:rPr>
      </w:pPr>
      <w:r>
        <w:rPr>
          <w:lang w:eastAsia="ar-SA"/>
        </w:rPr>
        <w:lastRenderedPageBreak/>
        <w:t xml:space="preserve">Without an access, a way to </w:t>
      </w:r>
      <w:r w:rsidR="00AF53DA">
        <w:rPr>
          <w:lang w:eastAsia="ar-SA"/>
        </w:rPr>
        <w:t>know</w:t>
      </w:r>
      <w:r>
        <w:rPr>
          <w:lang w:eastAsia="ar-SA"/>
        </w:rPr>
        <w:t xml:space="preserve"> what is happening in your energy field, you are blind. Without knowing what </w:t>
      </w:r>
      <w:r w:rsidR="00AF53DA">
        <w:rPr>
          <w:lang w:eastAsia="ar-SA"/>
        </w:rPr>
        <w:t>energies,</w:t>
      </w:r>
      <w:r>
        <w:rPr>
          <w:lang w:eastAsia="ar-SA"/>
        </w:rPr>
        <w:t xml:space="preserve"> you are carrying around which are not your own, you are sabotaged.</w:t>
      </w:r>
    </w:p>
    <w:p w14:paraId="555584F8" w14:textId="77777777" w:rsidR="008B2F2F" w:rsidRDefault="008B2F2F" w:rsidP="0067189F">
      <w:pPr>
        <w:spacing w:line="276" w:lineRule="auto"/>
        <w:ind w:firstLine="720"/>
        <w:rPr>
          <w:lang w:eastAsia="ar-SA"/>
        </w:rPr>
      </w:pPr>
    </w:p>
    <w:p w14:paraId="093528AE" w14:textId="5705F9E3" w:rsidR="008B2F2F" w:rsidRDefault="008B2F2F" w:rsidP="008B2F2F">
      <w:pPr>
        <w:spacing w:line="276" w:lineRule="auto"/>
        <w:ind w:firstLine="720"/>
        <w:rPr>
          <w:lang w:eastAsia="ar-SA"/>
        </w:rPr>
      </w:pPr>
      <w:r>
        <w:rPr>
          <w:lang w:eastAsia="ar-SA"/>
        </w:rPr>
        <w:t>Your Sway allows you to check what is happening so that you can then adjust and change your vibration.</w:t>
      </w:r>
    </w:p>
    <w:p w14:paraId="200AD4C8" w14:textId="77777777" w:rsidR="0067189F" w:rsidRDefault="0067189F" w:rsidP="0067189F">
      <w:pPr>
        <w:spacing w:line="276" w:lineRule="auto"/>
        <w:ind w:firstLine="720"/>
        <w:rPr>
          <w:lang w:eastAsia="ar-SA"/>
        </w:rPr>
      </w:pPr>
    </w:p>
    <w:p w14:paraId="0B6BC252" w14:textId="1B506883" w:rsidR="00ED7091" w:rsidRDefault="00ED7091" w:rsidP="008B2F2F">
      <w:pPr>
        <w:pStyle w:val="Heading3"/>
      </w:pPr>
      <w:r>
        <w:t>How To Sway</w:t>
      </w:r>
    </w:p>
    <w:p w14:paraId="2141D6A5" w14:textId="77777777" w:rsidR="00ED7091" w:rsidRDefault="00ED7091" w:rsidP="00DD12AE">
      <w:pPr>
        <w:spacing w:line="276" w:lineRule="auto"/>
        <w:ind w:firstLine="720"/>
        <w:rPr>
          <w:lang w:eastAsia="ar-SA"/>
        </w:rPr>
      </w:pPr>
    </w:p>
    <w:p w14:paraId="5CBA662D" w14:textId="48C28DFA" w:rsidR="00ED7091" w:rsidRDefault="00ED7091" w:rsidP="00DD12AE">
      <w:pPr>
        <w:spacing w:line="276" w:lineRule="auto"/>
        <w:ind w:firstLine="720"/>
        <w:rPr>
          <w:lang w:eastAsia="ar-SA"/>
        </w:rPr>
      </w:pPr>
      <w:r>
        <w:rPr>
          <w:lang w:eastAsia="ar-SA"/>
        </w:rPr>
        <w:t>To Sway, you</w:t>
      </w:r>
      <w:r w:rsidR="00AA7907">
        <w:rPr>
          <w:lang w:eastAsia="ar-SA"/>
        </w:rPr>
        <w:t xml:space="preserve"> </w:t>
      </w:r>
      <w:r>
        <w:rPr>
          <w:lang w:eastAsia="ar-SA"/>
        </w:rPr>
        <w:t>ask a yes/no question, either out loud or in your mind.</w:t>
      </w:r>
      <w:r w:rsidR="00A62BE5">
        <w:rPr>
          <w:lang w:eastAsia="ar-SA"/>
        </w:rPr>
        <w:t xml:space="preserve"> </w:t>
      </w:r>
      <w:r>
        <w:rPr>
          <w:lang w:eastAsia="ar-SA"/>
        </w:rPr>
        <w:t>That question creates a vibration that goes out from your body into the space around you.</w:t>
      </w:r>
    </w:p>
    <w:p w14:paraId="117385EA" w14:textId="77777777" w:rsidR="00ED7091" w:rsidRDefault="00ED7091" w:rsidP="00DD12AE">
      <w:pPr>
        <w:spacing w:line="276" w:lineRule="auto"/>
        <w:ind w:firstLine="720"/>
        <w:rPr>
          <w:lang w:eastAsia="ar-SA"/>
        </w:rPr>
      </w:pPr>
    </w:p>
    <w:p w14:paraId="4D0B29F9" w14:textId="19085A79" w:rsidR="00ED7091" w:rsidRDefault="00ED7091" w:rsidP="00DD12AE">
      <w:pPr>
        <w:spacing w:line="276" w:lineRule="auto"/>
        <w:ind w:firstLine="720"/>
        <w:rPr>
          <w:lang w:eastAsia="ar-SA"/>
        </w:rPr>
      </w:pPr>
      <w:r>
        <w:rPr>
          <w:lang w:eastAsia="ar-SA"/>
        </w:rPr>
        <w:t>The vibration from that question will either match the vibration in your field already, or clash with it.</w:t>
      </w:r>
    </w:p>
    <w:p w14:paraId="0339E49E" w14:textId="77777777" w:rsidR="00ED7091" w:rsidRDefault="00ED7091" w:rsidP="00DD12AE">
      <w:pPr>
        <w:spacing w:line="276" w:lineRule="auto"/>
        <w:ind w:firstLine="720"/>
        <w:rPr>
          <w:lang w:eastAsia="ar-SA"/>
        </w:rPr>
      </w:pPr>
    </w:p>
    <w:p w14:paraId="3FE041E0" w14:textId="1F592D97" w:rsidR="00ED7091" w:rsidRDefault="00ED7091" w:rsidP="00DD12AE">
      <w:pPr>
        <w:spacing w:line="276" w:lineRule="auto"/>
        <w:ind w:firstLine="720"/>
        <w:rPr>
          <w:lang w:eastAsia="ar-SA"/>
        </w:rPr>
      </w:pPr>
      <w:r>
        <w:rPr>
          <w:lang w:eastAsia="ar-SA"/>
        </w:rPr>
        <w:t xml:space="preserve">If it matches it’s like two waves joining together to make a larger wave. The waves vibrate out from you, pulling your body forwards slightly. It’s just like when you’re standing in the </w:t>
      </w:r>
      <w:r w:rsidR="00AF53DA">
        <w:rPr>
          <w:lang w:eastAsia="ar-SA"/>
        </w:rPr>
        <w:t>shallows,</w:t>
      </w:r>
      <w:r>
        <w:rPr>
          <w:lang w:eastAsia="ar-SA"/>
        </w:rPr>
        <w:t xml:space="preserve"> and you feel the waves around your feet pulling back into the ocean.</w:t>
      </w:r>
    </w:p>
    <w:p w14:paraId="20F9D8E7" w14:textId="77777777" w:rsidR="00ED7091" w:rsidRDefault="00ED7091" w:rsidP="00DD12AE">
      <w:pPr>
        <w:spacing w:line="276" w:lineRule="auto"/>
        <w:ind w:firstLine="720"/>
        <w:rPr>
          <w:lang w:eastAsia="ar-SA"/>
        </w:rPr>
      </w:pPr>
    </w:p>
    <w:p w14:paraId="3D70AE74" w14:textId="26E16F49" w:rsidR="00A62BE5" w:rsidRDefault="00ED7091" w:rsidP="00A62BE5">
      <w:pPr>
        <w:spacing w:line="276" w:lineRule="auto"/>
        <w:ind w:firstLine="720"/>
        <w:rPr>
          <w:lang w:eastAsia="ar-SA"/>
        </w:rPr>
      </w:pPr>
      <w:r>
        <w:rPr>
          <w:lang w:eastAsia="ar-SA"/>
        </w:rPr>
        <w:t>If the vibration clashes, the audio wave from the words you’ve just said will reverberate against the air in front of you and it’ll repel back on your body, pushing you back slightly. It’s just like when a wave smashes against you in the sea. Your body gets pushed backwards.</w:t>
      </w:r>
      <w:r w:rsidR="00A62BE5">
        <w:rPr>
          <w:lang w:eastAsia="ar-SA"/>
        </w:rPr>
        <w:br w:type="page"/>
      </w:r>
    </w:p>
    <w:p w14:paraId="1A3D6E71" w14:textId="6408B766" w:rsidR="00AA7907" w:rsidRPr="00A62BE5" w:rsidRDefault="00AA7907" w:rsidP="00A62BE5">
      <w:pPr>
        <w:spacing w:line="276" w:lineRule="auto"/>
        <w:rPr>
          <w:lang w:eastAsia="ar-SA"/>
        </w:rPr>
      </w:pPr>
      <w:r w:rsidRPr="00AA7907">
        <w:rPr>
          <w:b/>
          <w:bCs/>
          <w:lang w:eastAsia="ar-SA"/>
        </w:rPr>
        <w:lastRenderedPageBreak/>
        <w:t xml:space="preserve">STEP </w:t>
      </w:r>
      <w:r w:rsidR="00AF53DA">
        <w:rPr>
          <w:b/>
          <w:bCs/>
          <w:lang w:eastAsia="ar-SA"/>
        </w:rPr>
        <w:t>A</w:t>
      </w:r>
      <w:r w:rsidRPr="00AA7907">
        <w:rPr>
          <w:b/>
          <w:bCs/>
          <w:lang w:eastAsia="ar-SA"/>
        </w:rPr>
        <w:t xml:space="preserve"> – Breathe</w:t>
      </w:r>
    </w:p>
    <w:p w14:paraId="6367AD6F" w14:textId="4FE5276A" w:rsidR="00AA7907" w:rsidRDefault="00AA7907" w:rsidP="00DD12AE">
      <w:pPr>
        <w:spacing w:line="276" w:lineRule="auto"/>
        <w:ind w:firstLine="720"/>
        <w:rPr>
          <w:lang w:eastAsia="ar-SA"/>
        </w:rPr>
      </w:pPr>
    </w:p>
    <w:p w14:paraId="2F2A01C7" w14:textId="03C66FC1" w:rsidR="00AA7907" w:rsidRDefault="00AA7907" w:rsidP="00C570A1">
      <w:pPr>
        <w:spacing w:line="276" w:lineRule="auto"/>
        <w:rPr>
          <w:lang w:eastAsia="ar-SA"/>
        </w:rPr>
      </w:pPr>
      <w:r>
        <w:rPr>
          <w:lang w:eastAsia="ar-SA"/>
        </w:rPr>
        <w:t>Stand comfortably. Take a breath in and out.</w:t>
      </w:r>
      <w:r w:rsidR="00C570A1" w:rsidRPr="00C570A1">
        <w:rPr>
          <w:noProof/>
        </w:rPr>
        <w:t xml:space="preserve"> </w:t>
      </w:r>
    </w:p>
    <w:p w14:paraId="5B304FCB" w14:textId="772932A2" w:rsidR="00AA7907" w:rsidRDefault="00C570A1" w:rsidP="00C570A1">
      <w:pPr>
        <w:spacing w:line="276" w:lineRule="auto"/>
        <w:ind w:firstLine="720"/>
        <w:rPr>
          <w:lang w:eastAsia="ar-SA"/>
        </w:rPr>
      </w:pPr>
      <w:r w:rsidRPr="00AA7907">
        <w:rPr>
          <w:noProof/>
          <w:lang w:eastAsia="ar-SA"/>
        </w:rPr>
        <w:drawing>
          <wp:anchor distT="0" distB="0" distL="114300" distR="114300" simplePos="0" relativeHeight="251658240" behindDoc="0" locked="0" layoutInCell="1" allowOverlap="1" wp14:anchorId="00AF4308" wp14:editId="01AE3372">
            <wp:simplePos x="0" y="0"/>
            <wp:positionH relativeFrom="margin">
              <wp:align>center</wp:align>
            </wp:positionH>
            <wp:positionV relativeFrom="paragraph">
              <wp:posOffset>154940</wp:posOffset>
            </wp:positionV>
            <wp:extent cx="1013460" cy="1744345"/>
            <wp:effectExtent l="0" t="0" r="0" b="8255"/>
            <wp:wrapTopAndBottom/>
            <wp:docPr id="1913264614" name="Picture 1" descr="A person talking to another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64614" name="Picture 1" descr="A person talking to another person&#10;&#10;Description automatically generated"/>
                    <pic:cNvPicPr/>
                  </pic:nvPicPr>
                  <pic:blipFill rotWithShape="1">
                    <a:blip r:embed="rId22">
                      <a:extLst>
                        <a:ext uri="{28A0092B-C50C-407E-A947-70E740481C1C}">
                          <a14:useLocalDpi xmlns:a14="http://schemas.microsoft.com/office/drawing/2010/main" val="0"/>
                        </a:ext>
                      </a:extLst>
                    </a:blip>
                    <a:srcRect l="2788" t="16728" r="79480" b="-26"/>
                    <a:stretch/>
                  </pic:blipFill>
                  <pic:spPr bwMode="auto">
                    <a:xfrm>
                      <a:off x="0" y="0"/>
                      <a:ext cx="1013460" cy="17443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2441BDA" w14:textId="450A5F14" w:rsidR="00AA7907" w:rsidRPr="00AA7907" w:rsidRDefault="00AA7907" w:rsidP="00C570A1">
      <w:pPr>
        <w:spacing w:line="276" w:lineRule="auto"/>
        <w:rPr>
          <w:b/>
          <w:bCs/>
          <w:lang w:eastAsia="ar-SA"/>
        </w:rPr>
      </w:pPr>
      <w:r w:rsidRPr="00AA7907">
        <w:rPr>
          <w:b/>
          <w:bCs/>
          <w:lang w:eastAsia="ar-SA"/>
        </w:rPr>
        <w:t xml:space="preserve">STEP </w:t>
      </w:r>
      <w:r w:rsidR="00AF53DA">
        <w:rPr>
          <w:b/>
          <w:bCs/>
          <w:lang w:eastAsia="ar-SA"/>
        </w:rPr>
        <w:t>B</w:t>
      </w:r>
      <w:r w:rsidRPr="00AA7907">
        <w:rPr>
          <w:b/>
          <w:bCs/>
          <w:lang w:eastAsia="ar-SA"/>
        </w:rPr>
        <w:t xml:space="preserve"> – Ask</w:t>
      </w:r>
    </w:p>
    <w:p w14:paraId="0E129F0E" w14:textId="5CBC2E24" w:rsidR="00AA7907" w:rsidRDefault="00AA7907" w:rsidP="00DD12AE">
      <w:pPr>
        <w:spacing w:line="276" w:lineRule="auto"/>
        <w:ind w:firstLine="720"/>
        <w:rPr>
          <w:lang w:eastAsia="ar-SA"/>
        </w:rPr>
      </w:pPr>
    </w:p>
    <w:p w14:paraId="01B37EAD" w14:textId="28969E51" w:rsidR="0046152C" w:rsidRDefault="00C570A1" w:rsidP="00C570A1">
      <w:pPr>
        <w:spacing w:line="276" w:lineRule="auto"/>
        <w:rPr>
          <w:lang w:eastAsia="ar-SA"/>
        </w:rPr>
      </w:pPr>
      <w:r w:rsidRPr="00C570A1">
        <w:rPr>
          <w:noProof/>
          <w:lang w:eastAsia="ar-SA"/>
        </w:rPr>
        <w:drawing>
          <wp:anchor distT="0" distB="0" distL="114300" distR="114300" simplePos="0" relativeHeight="251660288" behindDoc="0" locked="0" layoutInCell="1" allowOverlap="1" wp14:anchorId="17E19846" wp14:editId="1BB6B610">
            <wp:simplePos x="0" y="0"/>
            <wp:positionH relativeFrom="column">
              <wp:posOffset>1173480</wp:posOffset>
            </wp:positionH>
            <wp:positionV relativeFrom="paragraph">
              <wp:posOffset>243840</wp:posOffset>
            </wp:positionV>
            <wp:extent cx="1676400" cy="2084454"/>
            <wp:effectExtent l="0" t="0" r="0" b="0"/>
            <wp:wrapTopAndBottom/>
            <wp:docPr id="264844175" name="Picture 1" descr="A person with a question 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44175" name="Picture 1" descr="A person with a question mark&#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1676400" cy="2084454"/>
                    </a:xfrm>
                    <a:prstGeom prst="rect">
                      <a:avLst/>
                    </a:prstGeom>
                  </pic:spPr>
                </pic:pic>
              </a:graphicData>
            </a:graphic>
            <wp14:sizeRelH relativeFrom="page">
              <wp14:pctWidth>0</wp14:pctWidth>
            </wp14:sizeRelH>
            <wp14:sizeRelV relativeFrom="page">
              <wp14:pctHeight>0</wp14:pctHeight>
            </wp14:sizeRelV>
          </wp:anchor>
        </w:drawing>
      </w:r>
      <w:r>
        <w:rPr>
          <w:lang w:eastAsia="ar-SA"/>
        </w:rPr>
        <w:t>A</w:t>
      </w:r>
      <w:r w:rsidR="00ED7091">
        <w:rPr>
          <w:lang w:eastAsia="ar-SA"/>
        </w:rPr>
        <w:t>sk a yes/no question</w:t>
      </w:r>
      <w:r>
        <w:rPr>
          <w:lang w:eastAsia="ar-SA"/>
        </w:rPr>
        <w:t xml:space="preserve"> (either out loud or in your mind).</w:t>
      </w:r>
    </w:p>
    <w:p w14:paraId="5E8F6116" w14:textId="51F537B8" w:rsidR="00AA7907" w:rsidRDefault="00AA7907" w:rsidP="00DD12AE">
      <w:pPr>
        <w:spacing w:line="276" w:lineRule="auto"/>
        <w:ind w:firstLine="720"/>
        <w:rPr>
          <w:lang w:eastAsia="ar-SA"/>
        </w:rPr>
      </w:pPr>
    </w:p>
    <w:p w14:paraId="4D455C39" w14:textId="2A81CC4B" w:rsidR="00AA7907" w:rsidRDefault="00AA7907" w:rsidP="00DD12AE">
      <w:pPr>
        <w:spacing w:line="276" w:lineRule="auto"/>
        <w:ind w:firstLine="720"/>
        <w:rPr>
          <w:lang w:eastAsia="ar-SA"/>
        </w:rPr>
      </w:pPr>
    </w:p>
    <w:p w14:paraId="6C2099B0" w14:textId="77777777" w:rsidR="00C570A1" w:rsidRDefault="00C570A1">
      <w:pPr>
        <w:rPr>
          <w:b/>
          <w:bCs/>
          <w:lang w:eastAsia="ar-SA"/>
        </w:rPr>
      </w:pPr>
      <w:r>
        <w:rPr>
          <w:b/>
          <w:bCs/>
          <w:lang w:eastAsia="ar-SA"/>
        </w:rPr>
        <w:br w:type="page"/>
      </w:r>
    </w:p>
    <w:p w14:paraId="512BC1E7" w14:textId="06679F78" w:rsidR="00AA7907" w:rsidRPr="00AA7907" w:rsidRDefault="00C570A1" w:rsidP="00C570A1">
      <w:pPr>
        <w:spacing w:line="276" w:lineRule="auto"/>
        <w:rPr>
          <w:b/>
          <w:bCs/>
          <w:lang w:eastAsia="ar-SA"/>
        </w:rPr>
      </w:pPr>
      <w:r>
        <w:rPr>
          <w:b/>
          <w:bCs/>
          <w:lang w:eastAsia="ar-SA"/>
        </w:rPr>
        <w:lastRenderedPageBreak/>
        <w:t>S</w:t>
      </w:r>
      <w:r w:rsidR="00AA7907" w:rsidRPr="00AA7907">
        <w:rPr>
          <w:b/>
          <w:bCs/>
          <w:lang w:eastAsia="ar-SA"/>
        </w:rPr>
        <w:t xml:space="preserve">TEP </w:t>
      </w:r>
      <w:r w:rsidR="00AF53DA">
        <w:rPr>
          <w:b/>
          <w:bCs/>
          <w:lang w:eastAsia="ar-SA"/>
        </w:rPr>
        <w:t>C</w:t>
      </w:r>
      <w:r w:rsidR="00AA7907" w:rsidRPr="00AA7907">
        <w:rPr>
          <w:b/>
          <w:bCs/>
          <w:lang w:eastAsia="ar-SA"/>
        </w:rPr>
        <w:t xml:space="preserve"> – Allow</w:t>
      </w:r>
    </w:p>
    <w:p w14:paraId="3AA1ED47" w14:textId="77777777" w:rsidR="00AA7907" w:rsidRDefault="00AA7907" w:rsidP="00DD12AE">
      <w:pPr>
        <w:spacing w:line="276" w:lineRule="auto"/>
        <w:ind w:firstLine="720"/>
        <w:rPr>
          <w:lang w:eastAsia="ar-SA"/>
        </w:rPr>
      </w:pPr>
    </w:p>
    <w:p w14:paraId="107F1984" w14:textId="1110BCAA" w:rsidR="00ED7091" w:rsidRDefault="00C570A1" w:rsidP="00C570A1">
      <w:pPr>
        <w:spacing w:line="276" w:lineRule="auto"/>
        <w:rPr>
          <w:lang w:eastAsia="ar-SA"/>
        </w:rPr>
      </w:pPr>
      <w:r w:rsidRPr="00C570A1">
        <w:rPr>
          <w:noProof/>
          <w:lang w:eastAsia="ar-SA"/>
        </w:rPr>
        <w:drawing>
          <wp:anchor distT="0" distB="0" distL="114300" distR="114300" simplePos="0" relativeHeight="251661312" behindDoc="0" locked="0" layoutInCell="1" allowOverlap="1" wp14:anchorId="603B3DC3" wp14:editId="29DF09F5">
            <wp:simplePos x="0" y="0"/>
            <wp:positionH relativeFrom="page">
              <wp:align>center</wp:align>
            </wp:positionH>
            <wp:positionV relativeFrom="paragraph">
              <wp:posOffset>511810</wp:posOffset>
            </wp:positionV>
            <wp:extent cx="1546860" cy="1557453"/>
            <wp:effectExtent l="0" t="0" r="0" b="5080"/>
            <wp:wrapTopAndBottom/>
            <wp:docPr id="365748923" name="Picture 1" descr="A black and white image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48923" name="Picture 1" descr="A black and white image of a person&#10;&#10;Description automatically generated"/>
                    <pic:cNvPicPr/>
                  </pic:nvPicPr>
                  <pic:blipFill rotWithShape="1">
                    <a:blip r:embed="rId24">
                      <a:extLst>
                        <a:ext uri="{28A0092B-C50C-407E-A947-70E740481C1C}">
                          <a14:useLocalDpi xmlns:a14="http://schemas.microsoft.com/office/drawing/2010/main" val="0"/>
                        </a:ext>
                      </a:extLst>
                    </a:blip>
                    <a:srcRect t="8125"/>
                    <a:stretch/>
                  </pic:blipFill>
                  <pic:spPr bwMode="auto">
                    <a:xfrm>
                      <a:off x="0" y="0"/>
                      <a:ext cx="1546860" cy="155745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D7091">
        <w:rPr>
          <w:lang w:eastAsia="ar-SA"/>
        </w:rPr>
        <w:t>The vibration of that question either matches or clashes with the vibration of your energy field.</w:t>
      </w:r>
    </w:p>
    <w:p w14:paraId="619A084E" w14:textId="77777777" w:rsidR="00C570A1" w:rsidRDefault="00C570A1" w:rsidP="00ED7091">
      <w:pPr>
        <w:spacing w:line="276" w:lineRule="auto"/>
        <w:ind w:firstLine="720"/>
        <w:rPr>
          <w:lang w:eastAsia="ar-SA"/>
        </w:rPr>
      </w:pPr>
    </w:p>
    <w:p w14:paraId="17599FDD" w14:textId="2D5DDDA9" w:rsidR="00B15396" w:rsidRPr="00B15396" w:rsidRDefault="00B15396" w:rsidP="00C570A1">
      <w:pPr>
        <w:spacing w:line="276" w:lineRule="auto"/>
        <w:rPr>
          <w:b/>
          <w:bCs/>
          <w:lang w:eastAsia="ar-SA"/>
        </w:rPr>
      </w:pPr>
      <w:r w:rsidRPr="00B15396">
        <w:rPr>
          <w:b/>
          <w:bCs/>
          <w:lang w:eastAsia="ar-SA"/>
        </w:rPr>
        <w:t xml:space="preserve">STEP </w:t>
      </w:r>
      <w:r w:rsidR="00AF53DA">
        <w:rPr>
          <w:b/>
          <w:bCs/>
          <w:lang w:eastAsia="ar-SA"/>
        </w:rPr>
        <w:t>D</w:t>
      </w:r>
      <w:r w:rsidRPr="00B15396">
        <w:rPr>
          <w:b/>
          <w:bCs/>
          <w:lang w:eastAsia="ar-SA"/>
        </w:rPr>
        <w:t xml:space="preserve"> - Sway</w:t>
      </w:r>
    </w:p>
    <w:p w14:paraId="39F28CF7" w14:textId="35C1E8A9" w:rsidR="00ED7091" w:rsidRDefault="00ED7091" w:rsidP="00ED7091">
      <w:pPr>
        <w:spacing w:line="276" w:lineRule="auto"/>
        <w:ind w:firstLine="720"/>
        <w:rPr>
          <w:lang w:eastAsia="ar-SA"/>
        </w:rPr>
      </w:pPr>
    </w:p>
    <w:p w14:paraId="227332C8" w14:textId="4483DEBA" w:rsidR="00ED7091" w:rsidRDefault="00ED7091" w:rsidP="00C570A1">
      <w:pPr>
        <w:spacing w:line="276" w:lineRule="auto"/>
        <w:rPr>
          <w:lang w:eastAsia="ar-SA"/>
        </w:rPr>
      </w:pPr>
      <w:r>
        <w:rPr>
          <w:lang w:eastAsia="ar-SA"/>
        </w:rPr>
        <w:t xml:space="preserve">A yes answer - If </w:t>
      </w:r>
      <w:r w:rsidR="00D84EBA">
        <w:rPr>
          <w:lang w:eastAsia="ar-SA"/>
        </w:rPr>
        <w:t>it</w:t>
      </w:r>
      <w:r>
        <w:rPr>
          <w:lang w:eastAsia="ar-SA"/>
        </w:rPr>
        <w:t xml:space="preserve"> matches, your body will be pulled forwards slightly. The answer is “yes” to the question.</w:t>
      </w:r>
    </w:p>
    <w:p w14:paraId="54CAF77C" w14:textId="5E079D5F" w:rsidR="00ED7091" w:rsidRDefault="00ED7091" w:rsidP="00ED7091">
      <w:pPr>
        <w:spacing w:line="276" w:lineRule="auto"/>
        <w:ind w:firstLine="720"/>
        <w:rPr>
          <w:lang w:eastAsia="ar-SA"/>
        </w:rPr>
      </w:pPr>
    </w:p>
    <w:p w14:paraId="7A33C2DB" w14:textId="51A21401" w:rsidR="00ED7091" w:rsidRDefault="00C570A1" w:rsidP="00C570A1">
      <w:pPr>
        <w:spacing w:line="276" w:lineRule="auto"/>
        <w:rPr>
          <w:lang w:eastAsia="ar-SA"/>
        </w:rPr>
      </w:pPr>
      <w:r w:rsidRPr="00AA7907">
        <w:rPr>
          <w:noProof/>
          <w:lang w:eastAsia="ar-SA"/>
        </w:rPr>
        <w:drawing>
          <wp:anchor distT="0" distB="0" distL="114300" distR="114300" simplePos="0" relativeHeight="251662336" behindDoc="0" locked="0" layoutInCell="1" allowOverlap="1" wp14:anchorId="482C22CC" wp14:editId="51E6585B">
            <wp:simplePos x="0" y="0"/>
            <wp:positionH relativeFrom="margin">
              <wp:align>center</wp:align>
            </wp:positionH>
            <wp:positionV relativeFrom="paragraph">
              <wp:posOffset>527050</wp:posOffset>
            </wp:positionV>
            <wp:extent cx="1074420" cy="1696403"/>
            <wp:effectExtent l="0" t="0" r="0" b="0"/>
            <wp:wrapTopAndBottom/>
            <wp:docPr id="245926043" name="Picture 1" descr="A person talking to another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64614" name="Picture 1" descr="A person talking to another person&#10;&#10;Description automatically generated"/>
                    <pic:cNvPicPr/>
                  </pic:nvPicPr>
                  <pic:blipFill rotWithShape="1">
                    <a:blip r:embed="rId22">
                      <a:extLst>
                        <a:ext uri="{28A0092B-C50C-407E-A947-70E740481C1C}">
                          <a14:useLocalDpi xmlns:a14="http://schemas.microsoft.com/office/drawing/2010/main" val="0"/>
                        </a:ext>
                      </a:extLst>
                    </a:blip>
                    <a:srcRect l="83123" t="19947" r="-1702"/>
                    <a:stretch/>
                  </pic:blipFill>
                  <pic:spPr bwMode="auto">
                    <a:xfrm>
                      <a:off x="0" y="0"/>
                      <a:ext cx="1074420" cy="169640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D7091">
        <w:rPr>
          <w:lang w:eastAsia="ar-SA"/>
        </w:rPr>
        <w:t>A no answer - If it clashes, your body will be pushed backwards slightly. The answer is “no” to the question.</w:t>
      </w:r>
    </w:p>
    <w:p w14:paraId="1D79089A" w14:textId="38DEAD10" w:rsidR="00B15396" w:rsidRDefault="00B15396" w:rsidP="00ED7091">
      <w:pPr>
        <w:spacing w:line="276" w:lineRule="auto"/>
        <w:ind w:firstLine="720"/>
        <w:rPr>
          <w:lang w:eastAsia="ar-SA"/>
        </w:rPr>
      </w:pPr>
    </w:p>
    <w:p w14:paraId="403BF563" w14:textId="0708B71C" w:rsidR="00B15396" w:rsidRDefault="00B15396" w:rsidP="00ED7091">
      <w:pPr>
        <w:spacing w:line="276" w:lineRule="auto"/>
        <w:ind w:firstLine="720"/>
        <w:rPr>
          <w:lang w:eastAsia="ar-SA"/>
        </w:rPr>
      </w:pPr>
    </w:p>
    <w:p w14:paraId="25C2655C" w14:textId="77026ABC" w:rsidR="00ED7091" w:rsidRDefault="00D84EBA" w:rsidP="00D84EBA">
      <w:pPr>
        <w:pStyle w:val="Heading3"/>
      </w:pPr>
      <w:r>
        <w:lastRenderedPageBreak/>
        <w:t>What’s The Science?</w:t>
      </w:r>
    </w:p>
    <w:p w14:paraId="4E961C41" w14:textId="77777777" w:rsidR="00D84EBA" w:rsidRDefault="00D84EBA" w:rsidP="00CD34AC">
      <w:pPr>
        <w:spacing w:line="276" w:lineRule="auto"/>
        <w:ind w:firstLine="720"/>
        <w:rPr>
          <w:lang w:eastAsia="ar-SA"/>
        </w:rPr>
      </w:pPr>
    </w:p>
    <w:p w14:paraId="0D3706D2" w14:textId="7547784D" w:rsidR="00CD34AC" w:rsidRDefault="0046152C" w:rsidP="00CD34AC">
      <w:pPr>
        <w:spacing w:line="276" w:lineRule="auto"/>
        <w:ind w:firstLine="720"/>
        <w:rPr>
          <w:lang w:eastAsia="ar-SA"/>
        </w:rPr>
      </w:pPr>
      <w:r w:rsidRPr="007F1FF5">
        <w:rPr>
          <w:lang w:eastAsia="ar-SA"/>
        </w:rPr>
        <w:t xml:space="preserve">The air around you </w:t>
      </w:r>
      <w:proofErr w:type="gramStart"/>
      <w:r w:rsidRPr="007F1FF5">
        <w:rPr>
          <w:lang w:eastAsia="ar-SA"/>
        </w:rPr>
        <w:t>is</w:t>
      </w:r>
      <w:proofErr w:type="gramEnd"/>
      <w:r w:rsidRPr="007F1FF5">
        <w:rPr>
          <w:lang w:eastAsia="ar-SA"/>
        </w:rPr>
        <w:t xml:space="preserve"> </w:t>
      </w:r>
      <w:r w:rsidR="00ED7091">
        <w:rPr>
          <w:lang w:eastAsia="ar-SA"/>
        </w:rPr>
        <w:t>constantly</w:t>
      </w:r>
      <w:r w:rsidRPr="007F1FF5">
        <w:rPr>
          <w:lang w:eastAsia="ar-SA"/>
        </w:rPr>
        <w:t xml:space="preserve"> impacted by the vibration you're giving off. It changes according to whatever your vibration is because your vibration is coming out from you in waves like this. </w:t>
      </w:r>
    </w:p>
    <w:p w14:paraId="01A6EC7A" w14:textId="77777777" w:rsidR="00CD34AC" w:rsidRDefault="00CD34AC" w:rsidP="00CD34AC">
      <w:pPr>
        <w:spacing w:line="276" w:lineRule="auto"/>
        <w:ind w:firstLine="720"/>
        <w:rPr>
          <w:lang w:eastAsia="ar-SA"/>
        </w:rPr>
      </w:pPr>
    </w:p>
    <w:p w14:paraId="0DA28900" w14:textId="74B15F56" w:rsidR="0046152C" w:rsidRPr="007F1FF5" w:rsidRDefault="00CD34AC" w:rsidP="00CD34AC">
      <w:pPr>
        <w:spacing w:line="276" w:lineRule="auto"/>
        <w:ind w:firstLine="720"/>
        <w:rPr>
          <w:lang w:eastAsia="ar-SA"/>
        </w:rPr>
      </w:pPr>
      <w:r>
        <w:rPr>
          <w:lang w:eastAsia="ar-SA"/>
        </w:rPr>
        <w:t>The yes or no response tells you w</w:t>
      </w:r>
      <w:r w:rsidR="00DB18C4">
        <w:rPr>
          <w:lang w:eastAsia="ar-SA"/>
        </w:rPr>
        <w:t>h</w:t>
      </w:r>
      <w:r>
        <w:rPr>
          <w:lang w:eastAsia="ar-SA"/>
        </w:rPr>
        <w:t xml:space="preserve">at frequency you are already giving off (or is in your energy field from your </w:t>
      </w:r>
      <w:r w:rsidR="00AF53DA">
        <w:rPr>
          <w:lang w:eastAsia="ar-SA"/>
        </w:rPr>
        <w:t>experience</w:t>
      </w:r>
      <w:r>
        <w:rPr>
          <w:lang w:eastAsia="ar-SA"/>
        </w:rPr>
        <w:t xml:space="preserve">, other people, society, generational beliefs, personal patterns </w:t>
      </w:r>
      <w:proofErr w:type="spellStart"/>
      <w:r>
        <w:rPr>
          <w:lang w:eastAsia="ar-SA"/>
        </w:rPr>
        <w:t>etc</w:t>
      </w:r>
      <w:proofErr w:type="spellEnd"/>
      <w:r>
        <w:rPr>
          <w:lang w:eastAsia="ar-SA"/>
        </w:rPr>
        <w:t>) already in relation to that question.</w:t>
      </w:r>
    </w:p>
    <w:p w14:paraId="2F6E6FEF" w14:textId="77777777" w:rsidR="0046152C" w:rsidRPr="007F1FF5" w:rsidRDefault="0046152C" w:rsidP="00DD12AE">
      <w:pPr>
        <w:spacing w:line="276" w:lineRule="auto"/>
        <w:ind w:firstLine="720"/>
        <w:rPr>
          <w:lang w:eastAsia="ar-SA"/>
        </w:rPr>
      </w:pPr>
    </w:p>
    <w:p w14:paraId="3D3F4815" w14:textId="6F458E8F" w:rsidR="00CD34AC" w:rsidRDefault="0046152C" w:rsidP="00CD34AC">
      <w:pPr>
        <w:spacing w:line="276" w:lineRule="auto"/>
        <w:ind w:firstLine="720"/>
        <w:rPr>
          <w:lang w:eastAsia="ar-SA"/>
        </w:rPr>
      </w:pPr>
      <w:r w:rsidRPr="007F1FF5">
        <w:rPr>
          <w:lang w:eastAsia="ar-SA"/>
        </w:rPr>
        <w:t>When a toddler is learning to walk, they're learning to use their limbs</w:t>
      </w:r>
      <w:r w:rsidR="00CD34AC">
        <w:rPr>
          <w:lang w:eastAsia="ar-SA"/>
        </w:rPr>
        <w:t xml:space="preserve">, gaining muscular control, figuring out how their body </w:t>
      </w:r>
      <w:r w:rsidR="00DB18C4">
        <w:rPr>
          <w:lang w:eastAsia="ar-SA"/>
        </w:rPr>
        <w:t>and</w:t>
      </w:r>
      <w:r w:rsidR="00CD34AC">
        <w:rPr>
          <w:lang w:eastAsia="ar-SA"/>
        </w:rPr>
        <w:t xml:space="preserve"> muscles work. But they aren’t *just* learning muscle control. They’re also learning to brace against the air around them. </w:t>
      </w:r>
    </w:p>
    <w:p w14:paraId="1BD23ADA" w14:textId="77777777" w:rsidR="00CD34AC" w:rsidRDefault="00CD34AC" w:rsidP="00CD34AC">
      <w:pPr>
        <w:spacing w:line="276" w:lineRule="auto"/>
        <w:ind w:firstLine="720"/>
        <w:rPr>
          <w:lang w:eastAsia="ar-SA"/>
        </w:rPr>
      </w:pPr>
    </w:p>
    <w:p w14:paraId="10BEAC11" w14:textId="5CC087D4" w:rsidR="00CD34AC" w:rsidRDefault="0046152C" w:rsidP="00CD34AC">
      <w:pPr>
        <w:spacing w:line="276" w:lineRule="auto"/>
        <w:ind w:firstLine="720"/>
        <w:rPr>
          <w:lang w:eastAsia="ar-SA"/>
        </w:rPr>
      </w:pPr>
      <w:r w:rsidRPr="007F1FF5">
        <w:rPr>
          <w:lang w:eastAsia="ar-SA"/>
        </w:rPr>
        <w:t xml:space="preserve">Think of when you're in a strong wind. </w:t>
      </w:r>
    </w:p>
    <w:p w14:paraId="7078D5D2" w14:textId="77777777" w:rsidR="00CD34AC" w:rsidRDefault="00CD34AC" w:rsidP="00CD34AC">
      <w:pPr>
        <w:spacing w:line="276" w:lineRule="auto"/>
        <w:ind w:firstLine="720"/>
        <w:rPr>
          <w:lang w:eastAsia="ar-SA"/>
        </w:rPr>
      </w:pPr>
    </w:p>
    <w:p w14:paraId="55A3E560" w14:textId="5287B271" w:rsidR="00CD34AC" w:rsidRDefault="0046152C" w:rsidP="00CD34AC">
      <w:pPr>
        <w:spacing w:line="276" w:lineRule="auto"/>
        <w:ind w:firstLine="720"/>
        <w:rPr>
          <w:lang w:eastAsia="ar-SA"/>
        </w:rPr>
      </w:pPr>
      <w:r w:rsidRPr="007F1FF5">
        <w:rPr>
          <w:lang w:eastAsia="ar-SA"/>
        </w:rPr>
        <w:t xml:space="preserve">You </w:t>
      </w:r>
      <w:r w:rsidR="00CD34AC">
        <w:rPr>
          <w:lang w:eastAsia="ar-SA"/>
        </w:rPr>
        <w:t xml:space="preserve">think you </w:t>
      </w:r>
      <w:r w:rsidRPr="007F1FF5">
        <w:rPr>
          <w:lang w:eastAsia="ar-SA"/>
        </w:rPr>
        <w:t xml:space="preserve">know instinctively to lean into the </w:t>
      </w:r>
      <w:r w:rsidR="00AF53DA" w:rsidRPr="007F1FF5">
        <w:rPr>
          <w:lang w:eastAsia="ar-SA"/>
        </w:rPr>
        <w:t>wind,</w:t>
      </w:r>
      <w:r w:rsidRPr="007F1FF5">
        <w:rPr>
          <w:lang w:eastAsia="ar-SA"/>
        </w:rPr>
        <w:t xml:space="preserve"> </w:t>
      </w:r>
      <w:r w:rsidR="00CD34AC">
        <w:rPr>
          <w:lang w:eastAsia="ar-SA"/>
        </w:rPr>
        <w:t xml:space="preserve">so it doesn’t push you over. Or to brace against it if it’s pushing you </w:t>
      </w:r>
      <w:r w:rsidR="00AF53DA">
        <w:rPr>
          <w:lang w:eastAsia="ar-SA"/>
        </w:rPr>
        <w:t>sideways</w:t>
      </w:r>
      <w:r w:rsidR="00CD34AC">
        <w:rPr>
          <w:lang w:eastAsia="ar-SA"/>
        </w:rPr>
        <w:t>. No. You had to learn that.</w:t>
      </w:r>
    </w:p>
    <w:p w14:paraId="6C925EC0" w14:textId="77777777" w:rsidR="00CD34AC" w:rsidRDefault="00CD34AC" w:rsidP="00CD34AC">
      <w:pPr>
        <w:spacing w:line="276" w:lineRule="auto"/>
        <w:ind w:firstLine="720"/>
        <w:rPr>
          <w:lang w:eastAsia="ar-SA"/>
        </w:rPr>
      </w:pPr>
    </w:p>
    <w:p w14:paraId="1CFF009D" w14:textId="34B2848C" w:rsidR="00CD34AC" w:rsidRDefault="00CD34AC" w:rsidP="00CD34AC">
      <w:pPr>
        <w:spacing w:line="276" w:lineRule="auto"/>
        <w:ind w:firstLine="720"/>
        <w:rPr>
          <w:lang w:eastAsia="ar-SA"/>
        </w:rPr>
      </w:pPr>
      <w:r>
        <w:rPr>
          <w:lang w:eastAsia="ar-SA"/>
        </w:rPr>
        <w:t xml:space="preserve">All toddlers learning to walk are also learning to brace against air, wind, breath, words, </w:t>
      </w:r>
      <w:proofErr w:type="gramStart"/>
      <w:r>
        <w:rPr>
          <w:lang w:eastAsia="ar-SA"/>
        </w:rPr>
        <w:t>gasses</w:t>
      </w:r>
      <w:proofErr w:type="gramEnd"/>
      <w:r>
        <w:rPr>
          <w:lang w:eastAsia="ar-SA"/>
        </w:rPr>
        <w:t xml:space="preserve">, the wind swishing around. </w:t>
      </w:r>
    </w:p>
    <w:p w14:paraId="239B6BCC" w14:textId="77777777" w:rsidR="00CD34AC" w:rsidRDefault="00CD34AC" w:rsidP="00CD34AC">
      <w:pPr>
        <w:spacing w:line="276" w:lineRule="auto"/>
        <w:ind w:firstLine="720"/>
        <w:rPr>
          <w:lang w:eastAsia="ar-SA"/>
        </w:rPr>
      </w:pPr>
    </w:p>
    <w:p w14:paraId="6CFB3E8B" w14:textId="77777777" w:rsidR="00CD34AC" w:rsidRDefault="00CD34AC" w:rsidP="00CD34AC">
      <w:pPr>
        <w:spacing w:line="276" w:lineRule="auto"/>
        <w:ind w:firstLine="720"/>
        <w:rPr>
          <w:lang w:eastAsia="ar-SA"/>
        </w:rPr>
      </w:pPr>
      <w:r>
        <w:rPr>
          <w:lang w:eastAsia="ar-SA"/>
        </w:rPr>
        <w:t>That’s why if you rush over to a child who’s just learned to stand up, they fall over. It’s not just that they’re surprised they are suddenly standing. The air you’ve displaced by rushing over excitedly to tell them how great they’re doing has just blown them right over. They aren’t used to bracing against that yet.</w:t>
      </w:r>
    </w:p>
    <w:p w14:paraId="4A892712" w14:textId="77777777" w:rsidR="00CD34AC" w:rsidRDefault="00CD34AC" w:rsidP="00CD34AC">
      <w:pPr>
        <w:spacing w:line="276" w:lineRule="auto"/>
        <w:ind w:firstLine="720"/>
        <w:rPr>
          <w:lang w:eastAsia="ar-SA"/>
        </w:rPr>
      </w:pPr>
    </w:p>
    <w:p w14:paraId="73D1BE2D" w14:textId="77777777" w:rsidR="00CD34AC" w:rsidRDefault="00CD34AC" w:rsidP="00DD12AE">
      <w:pPr>
        <w:spacing w:line="276" w:lineRule="auto"/>
        <w:ind w:firstLine="720"/>
        <w:rPr>
          <w:lang w:eastAsia="ar-SA"/>
        </w:rPr>
      </w:pPr>
      <w:r>
        <w:rPr>
          <w:lang w:eastAsia="ar-SA"/>
        </w:rPr>
        <w:lastRenderedPageBreak/>
        <w:t>A</w:t>
      </w:r>
      <w:r w:rsidR="0046152C" w:rsidRPr="007F1FF5">
        <w:rPr>
          <w:lang w:eastAsia="ar-SA"/>
        </w:rPr>
        <w:t xml:space="preserve"> sailboat in </w:t>
      </w:r>
      <w:proofErr w:type="gramStart"/>
      <w:r w:rsidR="0046152C" w:rsidRPr="007F1FF5">
        <w:rPr>
          <w:lang w:eastAsia="ar-SA"/>
        </w:rPr>
        <w:t>a wind</w:t>
      </w:r>
      <w:proofErr w:type="gramEnd"/>
      <w:r>
        <w:rPr>
          <w:lang w:eastAsia="ar-SA"/>
        </w:rPr>
        <w:t xml:space="preserve"> is the same thing. It braces against it then uses the wind to propel it. </w:t>
      </w:r>
    </w:p>
    <w:p w14:paraId="67656A59" w14:textId="77777777" w:rsidR="00CD34AC" w:rsidRDefault="00CD34AC" w:rsidP="00DD12AE">
      <w:pPr>
        <w:spacing w:line="276" w:lineRule="auto"/>
        <w:ind w:firstLine="720"/>
        <w:rPr>
          <w:lang w:eastAsia="ar-SA"/>
        </w:rPr>
      </w:pPr>
    </w:p>
    <w:p w14:paraId="185DEA4E" w14:textId="6FA56123" w:rsidR="00CD34AC" w:rsidRDefault="00CD34AC" w:rsidP="00DD12AE">
      <w:pPr>
        <w:spacing w:line="276" w:lineRule="auto"/>
        <w:ind w:firstLine="720"/>
        <w:rPr>
          <w:lang w:eastAsia="ar-SA"/>
        </w:rPr>
      </w:pPr>
      <w:proofErr w:type="gramStart"/>
      <w:r>
        <w:rPr>
          <w:lang w:eastAsia="ar-SA"/>
        </w:rPr>
        <w:t>A</w:t>
      </w:r>
      <w:r w:rsidR="0046152C" w:rsidRPr="007F1FF5">
        <w:rPr>
          <w:lang w:eastAsia="ar-SA"/>
        </w:rPr>
        <w:t>ll of</w:t>
      </w:r>
      <w:proofErr w:type="gramEnd"/>
      <w:r w:rsidR="0046152C" w:rsidRPr="007F1FF5">
        <w:rPr>
          <w:lang w:eastAsia="ar-SA"/>
        </w:rPr>
        <w:t xml:space="preserve"> these frequencies, </w:t>
      </w:r>
      <w:r>
        <w:rPr>
          <w:lang w:eastAsia="ar-SA"/>
        </w:rPr>
        <w:t>the vibrations, are the ‘air</w:t>
      </w:r>
      <w:r w:rsidR="0046152C" w:rsidRPr="007F1FF5">
        <w:rPr>
          <w:lang w:eastAsia="ar-SA"/>
        </w:rPr>
        <w:t xml:space="preserve"> soup</w:t>
      </w:r>
      <w:r>
        <w:rPr>
          <w:lang w:eastAsia="ar-SA"/>
        </w:rPr>
        <w:t>’</w:t>
      </w:r>
      <w:r w:rsidR="0046152C" w:rsidRPr="007F1FF5">
        <w:rPr>
          <w:lang w:eastAsia="ar-SA"/>
        </w:rPr>
        <w:t xml:space="preserve"> you are walking </w:t>
      </w:r>
      <w:r w:rsidR="00DB18C4">
        <w:rPr>
          <w:lang w:eastAsia="ar-SA"/>
        </w:rPr>
        <w:t>and</w:t>
      </w:r>
      <w:r>
        <w:rPr>
          <w:lang w:eastAsia="ar-SA"/>
        </w:rPr>
        <w:t xml:space="preserve"> moving through. It’s all moving all the time.</w:t>
      </w:r>
    </w:p>
    <w:p w14:paraId="2FCE5737" w14:textId="77777777" w:rsidR="00CD34AC" w:rsidRDefault="00CD34AC" w:rsidP="00DD12AE">
      <w:pPr>
        <w:spacing w:line="276" w:lineRule="auto"/>
        <w:ind w:firstLine="720"/>
        <w:rPr>
          <w:lang w:eastAsia="ar-SA"/>
        </w:rPr>
      </w:pPr>
    </w:p>
    <w:p w14:paraId="0FA45A8E" w14:textId="123F3798" w:rsidR="0046152C" w:rsidRDefault="0046152C" w:rsidP="00DD12AE">
      <w:pPr>
        <w:spacing w:line="276" w:lineRule="auto"/>
        <w:ind w:firstLine="720"/>
        <w:rPr>
          <w:lang w:eastAsia="ar-SA"/>
        </w:rPr>
      </w:pPr>
      <w:r w:rsidRPr="007F1FF5">
        <w:rPr>
          <w:lang w:eastAsia="ar-SA"/>
        </w:rPr>
        <w:t xml:space="preserve">But it's what feels imperceptible to us as adults, </w:t>
      </w:r>
      <w:r w:rsidR="00CD34AC">
        <w:rPr>
          <w:lang w:eastAsia="ar-SA"/>
        </w:rPr>
        <w:t>are still</w:t>
      </w:r>
      <w:r w:rsidRPr="007F1FF5">
        <w:rPr>
          <w:lang w:eastAsia="ar-SA"/>
        </w:rPr>
        <w:t xml:space="preserve"> tiny little movements that we </w:t>
      </w:r>
      <w:r w:rsidR="00CD34AC">
        <w:rPr>
          <w:lang w:eastAsia="ar-SA"/>
        </w:rPr>
        <w:t>just don’t notice anymore.</w:t>
      </w:r>
    </w:p>
    <w:p w14:paraId="46917ABD" w14:textId="77777777" w:rsidR="00CD34AC" w:rsidRDefault="00CD34AC" w:rsidP="00DD12AE">
      <w:pPr>
        <w:spacing w:line="276" w:lineRule="auto"/>
        <w:ind w:firstLine="720"/>
        <w:rPr>
          <w:lang w:eastAsia="ar-SA"/>
        </w:rPr>
      </w:pPr>
    </w:p>
    <w:p w14:paraId="2F32B42E" w14:textId="737F6CC8" w:rsidR="0046152C" w:rsidRDefault="00CD34AC" w:rsidP="00CD34AC">
      <w:pPr>
        <w:spacing w:line="276" w:lineRule="auto"/>
        <w:ind w:firstLine="720"/>
        <w:rPr>
          <w:lang w:eastAsia="ar-SA"/>
        </w:rPr>
      </w:pPr>
      <w:r>
        <w:rPr>
          <w:lang w:eastAsia="ar-SA"/>
        </w:rPr>
        <w:t>All we are doing with your sway is tuning into them again. Noticing. Not bracing so much anymore.</w:t>
      </w:r>
    </w:p>
    <w:p w14:paraId="2D25D2EA" w14:textId="77777777" w:rsidR="00CD34AC" w:rsidRDefault="00CD34AC" w:rsidP="00CD34AC">
      <w:pPr>
        <w:spacing w:line="276" w:lineRule="auto"/>
        <w:ind w:firstLine="720"/>
        <w:rPr>
          <w:lang w:eastAsia="ar-SA"/>
        </w:rPr>
      </w:pPr>
    </w:p>
    <w:p w14:paraId="182FB41C" w14:textId="77777777" w:rsidR="00705E45" w:rsidRDefault="0046152C" w:rsidP="00DD12AE">
      <w:pPr>
        <w:spacing w:line="276" w:lineRule="auto"/>
        <w:ind w:firstLine="720"/>
        <w:rPr>
          <w:lang w:eastAsia="ar-SA"/>
        </w:rPr>
      </w:pPr>
      <w:r w:rsidRPr="007F1FF5">
        <w:rPr>
          <w:lang w:eastAsia="ar-SA"/>
        </w:rPr>
        <w:t xml:space="preserve">You might </w:t>
      </w:r>
      <w:r w:rsidR="00705E45">
        <w:rPr>
          <w:lang w:eastAsia="ar-SA"/>
        </w:rPr>
        <w:t>be able to feel the air moving around you</w:t>
      </w:r>
      <w:r w:rsidRPr="007F1FF5">
        <w:rPr>
          <w:lang w:eastAsia="ar-SA"/>
        </w:rPr>
        <w:t xml:space="preserve"> immediately. It might take some practice.</w:t>
      </w:r>
    </w:p>
    <w:p w14:paraId="75C9FE04" w14:textId="77777777" w:rsidR="00705E45" w:rsidRDefault="00705E45" w:rsidP="00DD12AE">
      <w:pPr>
        <w:spacing w:line="276" w:lineRule="auto"/>
        <w:ind w:firstLine="720"/>
        <w:rPr>
          <w:lang w:eastAsia="ar-SA"/>
        </w:rPr>
      </w:pPr>
    </w:p>
    <w:p w14:paraId="0A9102B1" w14:textId="73EF5BC0" w:rsidR="0046152C" w:rsidRDefault="0046152C" w:rsidP="00705E45">
      <w:pPr>
        <w:spacing w:line="276" w:lineRule="auto"/>
        <w:ind w:firstLine="720"/>
        <w:rPr>
          <w:lang w:eastAsia="ar-SA"/>
        </w:rPr>
      </w:pPr>
      <w:r w:rsidRPr="007F1FF5">
        <w:rPr>
          <w:lang w:eastAsia="ar-SA"/>
        </w:rPr>
        <w:t>Do not panic</w:t>
      </w:r>
      <w:r w:rsidR="00705E45">
        <w:rPr>
          <w:lang w:eastAsia="ar-SA"/>
        </w:rPr>
        <w:t xml:space="preserve"> if you don’t get this straight away. J</w:t>
      </w:r>
      <w:r w:rsidRPr="007F1FF5">
        <w:rPr>
          <w:lang w:eastAsia="ar-SA"/>
        </w:rPr>
        <w:t xml:space="preserve">ust start doing the exercises anyway and your sway will come. </w:t>
      </w:r>
    </w:p>
    <w:p w14:paraId="339C1B24" w14:textId="77777777" w:rsidR="0067189F" w:rsidRDefault="0067189F" w:rsidP="00705E45">
      <w:pPr>
        <w:spacing w:line="276" w:lineRule="auto"/>
        <w:ind w:firstLine="720"/>
        <w:rPr>
          <w:lang w:eastAsia="ar-SA"/>
        </w:rPr>
      </w:pPr>
    </w:p>
    <w:p w14:paraId="5C923987" w14:textId="0933941A" w:rsidR="0067189F" w:rsidRPr="0067189F" w:rsidRDefault="0067189F" w:rsidP="0067189F">
      <w:pPr>
        <w:spacing w:line="276" w:lineRule="auto"/>
        <w:jc w:val="center"/>
        <w:rPr>
          <w:b/>
          <w:bCs/>
          <w:lang w:eastAsia="ar-SA"/>
        </w:rPr>
      </w:pPr>
      <w:r w:rsidRPr="0067189F">
        <w:rPr>
          <w:b/>
          <w:bCs/>
          <w:lang w:eastAsia="ar-SA"/>
        </w:rPr>
        <w:t>EXTREMELY IMPORTANT</w:t>
      </w:r>
    </w:p>
    <w:p w14:paraId="0F67D014" w14:textId="77777777" w:rsidR="0067189F" w:rsidRPr="0067189F" w:rsidRDefault="0067189F" w:rsidP="0067189F">
      <w:pPr>
        <w:spacing w:line="276" w:lineRule="auto"/>
        <w:jc w:val="center"/>
        <w:rPr>
          <w:b/>
          <w:bCs/>
          <w:lang w:eastAsia="ar-SA"/>
        </w:rPr>
      </w:pPr>
    </w:p>
    <w:p w14:paraId="681DB953" w14:textId="77777777" w:rsidR="0067189F" w:rsidRPr="0067189F" w:rsidRDefault="0067189F" w:rsidP="0067189F">
      <w:pPr>
        <w:spacing w:line="276" w:lineRule="auto"/>
        <w:jc w:val="center"/>
        <w:rPr>
          <w:b/>
          <w:bCs/>
          <w:lang w:eastAsia="ar-SA"/>
        </w:rPr>
      </w:pPr>
      <w:r w:rsidRPr="0067189F">
        <w:rPr>
          <w:b/>
          <w:bCs/>
          <w:lang w:eastAsia="ar-SA"/>
        </w:rPr>
        <w:t xml:space="preserve">Whatever the answer is, is not inherently “right or wrong”. </w:t>
      </w:r>
    </w:p>
    <w:p w14:paraId="35B595EC" w14:textId="77777777" w:rsidR="0067189F" w:rsidRPr="0067189F" w:rsidRDefault="0067189F" w:rsidP="0067189F">
      <w:pPr>
        <w:spacing w:line="276" w:lineRule="auto"/>
        <w:jc w:val="center"/>
        <w:rPr>
          <w:b/>
          <w:bCs/>
          <w:lang w:eastAsia="ar-SA"/>
        </w:rPr>
      </w:pPr>
    </w:p>
    <w:p w14:paraId="09D6CBE8" w14:textId="77777777" w:rsidR="0067189F" w:rsidRPr="0067189F" w:rsidRDefault="0067189F" w:rsidP="0067189F">
      <w:pPr>
        <w:spacing w:line="276" w:lineRule="auto"/>
        <w:jc w:val="center"/>
        <w:rPr>
          <w:b/>
          <w:bCs/>
          <w:lang w:eastAsia="ar-SA"/>
        </w:rPr>
      </w:pPr>
      <w:r w:rsidRPr="0067189F">
        <w:rPr>
          <w:b/>
          <w:bCs/>
          <w:lang w:eastAsia="ar-SA"/>
        </w:rPr>
        <w:t xml:space="preserve">Your sway doesn’t know what’s best. </w:t>
      </w:r>
    </w:p>
    <w:p w14:paraId="47D05695" w14:textId="77777777" w:rsidR="0067189F" w:rsidRPr="0067189F" w:rsidRDefault="0067189F" w:rsidP="0067189F">
      <w:pPr>
        <w:spacing w:line="276" w:lineRule="auto"/>
        <w:jc w:val="center"/>
        <w:rPr>
          <w:b/>
          <w:bCs/>
          <w:lang w:eastAsia="ar-SA"/>
        </w:rPr>
      </w:pPr>
    </w:p>
    <w:p w14:paraId="2BDD91B6" w14:textId="77777777" w:rsidR="0067189F" w:rsidRPr="0067189F" w:rsidRDefault="0067189F" w:rsidP="0067189F">
      <w:pPr>
        <w:spacing w:line="276" w:lineRule="auto"/>
        <w:jc w:val="center"/>
        <w:rPr>
          <w:b/>
          <w:bCs/>
          <w:lang w:eastAsia="ar-SA"/>
        </w:rPr>
      </w:pPr>
      <w:r w:rsidRPr="0067189F">
        <w:rPr>
          <w:b/>
          <w:bCs/>
          <w:lang w:eastAsia="ar-SA"/>
        </w:rPr>
        <w:t xml:space="preserve">Using your Sway is extremely powerful as you can then use that information to clear your energy and get yourself aligned to what you want… </w:t>
      </w:r>
    </w:p>
    <w:p w14:paraId="21F25E36" w14:textId="77777777" w:rsidR="0067189F" w:rsidRPr="0067189F" w:rsidRDefault="0067189F" w:rsidP="0067189F">
      <w:pPr>
        <w:spacing w:line="276" w:lineRule="auto"/>
        <w:jc w:val="center"/>
        <w:rPr>
          <w:b/>
          <w:bCs/>
          <w:lang w:eastAsia="ar-SA"/>
        </w:rPr>
      </w:pPr>
    </w:p>
    <w:p w14:paraId="1014A717" w14:textId="48575EA9" w:rsidR="0067189F" w:rsidRPr="0067189F" w:rsidRDefault="0067189F" w:rsidP="0067189F">
      <w:pPr>
        <w:spacing w:line="276" w:lineRule="auto"/>
        <w:jc w:val="center"/>
        <w:rPr>
          <w:b/>
          <w:bCs/>
          <w:lang w:eastAsia="ar-SA"/>
        </w:rPr>
      </w:pPr>
      <w:r w:rsidRPr="0067189F">
        <w:rPr>
          <w:b/>
          <w:bCs/>
          <w:lang w:eastAsia="ar-SA"/>
        </w:rPr>
        <w:t>… but the answer itself is just an air movement.</w:t>
      </w:r>
    </w:p>
    <w:p w14:paraId="6C721598" w14:textId="77777777" w:rsidR="00D12CA7" w:rsidRDefault="00D12CA7" w:rsidP="00D12CA7">
      <w:pPr>
        <w:spacing w:line="276" w:lineRule="auto"/>
        <w:rPr>
          <w:lang w:eastAsia="ar-SA"/>
        </w:rPr>
      </w:pPr>
    </w:p>
    <w:p w14:paraId="4E1C0730" w14:textId="18060ABB" w:rsidR="00D12CA7" w:rsidRPr="007F1FF5" w:rsidRDefault="00D12CA7" w:rsidP="00D12CA7">
      <w:pPr>
        <w:pStyle w:val="Heading3"/>
      </w:pPr>
      <w:r>
        <w:lastRenderedPageBreak/>
        <w:t>Tips</w:t>
      </w:r>
    </w:p>
    <w:p w14:paraId="5113EED6" w14:textId="77777777" w:rsidR="00D12CA7" w:rsidRDefault="00D12CA7" w:rsidP="00DD12AE">
      <w:pPr>
        <w:spacing w:line="276" w:lineRule="auto"/>
        <w:ind w:firstLine="720"/>
        <w:rPr>
          <w:lang w:eastAsia="ar-SA"/>
        </w:rPr>
      </w:pPr>
    </w:p>
    <w:p w14:paraId="4C23F38B" w14:textId="3062C3F6" w:rsidR="00D12CA7" w:rsidRPr="007F1FF5" w:rsidRDefault="00D12CA7" w:rsidP="00D12CA7">
      <w:pPr>
        <w:spacing w:line="276" w:lineRule="auto"/>
        <w:ind w:firstLine="720"/>
        <w:rPr>
          <w:lang w:eastAsia="ar-SA"/>
        </w:rPr>
      </w:pPr>
      <w:r w:rsidRPr="00D12CA7">
        <w:rPr>
          <w:b/>
          <w:bCs/>
          <w:lang w:eastAsia="ar-SA"/>
        </w:rPr>
        <w:t xml:space="preserve">Be safe </w:t>
      </w:r>
      <w:r>
        <w:rPr>
          <w:b/>
          <w:bCs/>
          <w:lang w:eastAsia="ar-SA"/>
        </w:rPr>
        <w:t>–</w:t>
      </w:r>
      <w:r w:rsidRPr="00D12CA7">
        <w:rPr>
          <w:b/>
          <w:bCs/>
          <w:lang w:eastAsia="ar-SA"/>
        </w:rPr>
        <w:t xml:space="preserve"> </w:t>
      </w:r>
      <w:r w:rsidR="0046152C" w:rsidRPr="007F1FF5">
        <w:rPr>
          <w:lang w:eastAsia="ar-SA"/>
        </w:rPr>
        <w:t>Please</w:t>
      </w:r>
      <w:r>
        <w:rPr>
          <w:lang w:eastAsia="ar-SA"/>
        </w:rPr>
        <w:t xml:space="preserve"> </w:t>
      </w:r>
      <w:r w:rsidR="0046152C" w:rsidRPr="007F1FF5">
        <w:rPr>
          <w:lang w:eastAsia="ar-SA"/>
        </w:rPr>
        <w:t xml:space="preserve">be safe with this. </w:t>
      </w:r>
      <w:r w:rsidRPr="007F1FF5">
        <w:rPr>
          <w:lang w:eastAsia="ar-SA"/>
        </w:rPr>
        <w:t xml:space="preserve">If you're on a train and you've got headphones in or </w:t>
      </w:r>
      <w:r w:rsidR="00D11213" w:rsidRPr="007F1FF5">
        <w:rPr>
          <w:lang w:eastAsia="ar-SA"/>
        </w:rPr>
        <w:t>something,</w:t>
      </w:r>
      <w:r w:rsidRPr="007F1FF5">
        <w:rPr>
          <w:lang w:eastAsia="ar-SA"/>
        </w:rPr>
        <w:t xml:space="preserve"> make sure you're holding on to </w:t>
      </w:r>
      <w:r w:rsidR="00D11213" w:rsidRPr="007F1FF5">
        <w:rPr>
          <w:lang w:eastAsia="ar-SA"/>
        </w:rPr>
        <w:t>something,</w:t>
      </w:r>
      <w:r w:rsidRPr="007F1FF5">
        <w:rPr>
          <w:lang w:eastAsia="ar-SA"/>
        </w:rPr>
        <w:t xml:space="preserve"> so you don't fall over. Don't do this anywhere where it's not safe.</w:t>
      </w:r>
    </w:p>
    <w:p w14:paraId="71A2EEEC" w14:textId="77777777" w:rsidR="00D12CA7" w:rsidRDefault="00D12CA7" w:rsidP="00DD12AE">
      <w:pPr>
        <w:spacing w:line="276" w:lineRule="auto"/>
        <w:ind w:firstLine="720"/>
        <w:rPr>
          <w:lang w:eastAsia="ar-SA"/>
        </w:rPr>
      </w:pPr>
    </w:p>
    <w:p w14:paraId="0E08D73B" w14:textId="2D59FBD3" w:rsidR="00D12CA7" w:rsidRDefault="00D12CA7" w:rsidP="00DD12AE">
      <w:pPr>
        <w:spacing w:line="276" w:lineRule="auto"/>
        <w:ind w:firstLine="720"/>
        <w:rPr>
          <w:lang w:eastAsia="ar-SA"/>
        </w:rPr>
      </w:pPr>
      <w:r w:rsidRPr="00D12CA7">
        <w:rPr>
          <w:b/>
          <w:bCs/>
          <w:lang w:eastAsia="ar-SA"/>
        </w:rPr>
        <w:t>St</w:t>
      </w:r>
      <w:r w:rsidR="0046152C" w:rsidRPr="00D12CA7">
        <w:rPr>
          <w:b/>
          <w:bCs/>
          <w:lang w:eastAsia="ar-SA"/>
        </w:rPr>
        <w:t xml:space="preserve">art by </w:t>
      </w:r>
      <w:r w:rsidRPr="00D12CA7">
        <w:rPr>
          <w:b/>
          <w:bCs/>
          <w:lang w:eastAsia="ar-SA"/>
        </w:rPr>
        <w:t xml:space="preserve">trying this </w:t>
      </w:r>
      <w:r w:rsidR="0046152C" w:rsidRPr="00D12CA7">
        <w:rPr>
          <w:b/>
          <w:bCs/>
          <w:lang w:eastAsia="ar-SA"/>
        </w:rPr>
        <w:t>s</w:t>
      </w:r>
      <w:r w:rsidRPr="00D12CA7">
        <w:rPr>
          <w:b/>
          <w:bCs/>
          <w:lang w:eastAsia="ar-SA"/>
        </w:rPr>
        <w:t>t</w:t>
      </w:r>
      <w:r w:rsidR="0046152C" w:rsidRPr="00D12CA7">
        <w:rPr>
          <w:b/>
          <w:bCs/>
          <w:lang w:eastAsia="ar-SA"/>
        </w:rPr>
        <w:t>anding</w:t>
      </w:r>
      <w:r w:rsidRPr="00D12CA7">
        <w:rPr>
          <w:b/>
          <w:bCs/>
          <w:lang w:eastAsia="ar-SA"/>
        </w:rPr>
        <w:t xml:space="preserve"> </w:t>
      </w:r>
      <w:r>
        <w:rPr>
          <w:lang w:eastAsia="ar-SA"/>
        </w:rPr>
        <w:t xml:space="preserve">– </w:t>
      </w:r>
      <w:r w:rsidR="00335785" w:rsidRPr="007F1FF5">
        <w:rPr>
          <w:lang w:eastAsia="ar-SA"/>
        </w:rPr>
        <w:t>You can sway while sitting down</w:t>
      </w:r>
      <w:r w:rsidR="00335785">
        <w:rPr>
          <w:lang w:eastAsia="ar-SA"/>
        </w:rPr>
        <w:t xml:space="preserve"> or</w:t>
      </w:r>
      <w:r w:rsidR="00335785" w:rsidRPr="007F1FF5">
        <w:rPr>
          <w:lang w:eastAsia="ar-SA"/>
        </w:rPr>
        <w:t xml:space="preserve"> lying down, but it takes some practice</w:t>
      </w:r>
      <w:r w:rsidR="00335785">
        <w:rPr>
          <w:lang w:eastAsia="ar-SA"/>
        </w:rPr>
        <w:t xml:space="preserve">. </w:t>
      </w:r>
      <w:r>
        <w:rPr>
          <w:lang w:eastAsia="ar-SA"/>
        </w:rPr>
        <w:t xml:space="preserve">The more you practice and get to know the feeling, the more you’ll be able to do it sitting or </w:t>
      </w:r>
      <w:r w:rsidR="00AF53DA">
        <w:rPr>
          <w:lang w:eastAsia="ar-SA"/>
        </w:rPr>
        <w:t>lying</w:t>
      </w:r>
      <w:r>
        <w:rPr>
          <w:lang w:eastAsia="ar-SA"/>
        </w:rPr>
        <w:t xml:space="preserve"> down. To start with, do it </w:t>
      </w:r>
      <w:proofErr w:type="gramStart"/>
      <w:r>
        <w:rPr>
          <w:lang w:eastAsia="ar-SA"/>
        </w:rPr>
        <w:t>standing</w:t>
      </w:r>
      <w:proofErr w:type="gramEnd"/>
      <w:r>
        <w:rPr>
          <w:lang w:eastAsia="ar-SA"/>
        </w:rPr>
        <w:t xml:space="preserve"> up if physically possible for you.</w:t>
      </w:r>
    </w:p>
    <w:p w14:paraId="5495538C" w14:textId="77777777" w:rsidR="00AF53DA" w:rsidRDefault="00AF53DA" w:rsidP="00DD12AE">
      <w:pPr>
        <w:spacing w:line="276" w:lineRule="auto"/>
        <w:ind w:firstLine="720"/>
        <w:rPr>
          <w:lang w:eastAsia="ar-SA"/>
        </w:rPr>
      </w:pPr>
    </w:p>
    <w:p w14:paraId="10D36F2D" w14:textId="754AD510" w:rsidR="00AF53DA" w:rsidRDefault="00AF53DA" w:rsidP="00AF53DA">
      <w:pPr>
        <w:spacing w:line="276" w:lineRule="auto"/>
        <w:ind w:firstLine="720"/>
        <w:rPr>
          <w:lang w:eastAsia="ar-SA"/>
        </w:rPr>
      </w:pPr>
      <w:r w:rsidRPr="00D12CA7">
        <w:rPr>
          <w:b/>
          <w:bCs/>
          <w:lang w:eastAsia="ar-SA"/>
        </w:rPr>
        <w:t xml:space="preserve">Stand however is comfortable </w:t>
      </w:r>
      <w:r>
        <w:rPr>
          <w:b/>
          <w:bCs/>
          <w:lang w:eastAsia="ar-SA"/>
        </w:rPr>
        <w:t>–</w:t>
      </w:r>
      <w:r w:rsidRPr="00D12CA7">
        <w:rPr>
          <w:b/>
          <w:bCs/>
          <w:lang w:eastAsia="ar-SA"/>
        </w:rPr>
        <w:t xml:space="preserve"> </w:t>
      </w:r>
      <w:r w:rsidRPr="007F1FF5">
        <w:rPr>
          <w:lang w:eastAsia="ar-SA"/>
        </w:rPr>
        <w:t>I</w:t>
      </w:r>
      <w:r>
        <w:rPr>
          <w:lang w:eastAsia="ar-SA"/>
        </w:rPr>
        <w:t xml:space="preserve"> </w:t>
      </w:r>
      <w:r w:rsidRPr="007F1FF5">
        <w:rPr>
          <w:lang w:eastAsia="ar-SA"/>
        </w:rPr>
        <w:t>recommend you have your feet about hip width, roughly, give or take</w:t>
      </w:r>
      <w:r>
        <w:rPr>
          <w:lang w:eastAsia="ar-SA"/>
        </w:rPr>
        <w:t>. But more important is to be</w:t>
      </w:r>
      <w:r w:rsidRPr="007F1FF5">
        <w:rPr>
          <w:lang w:eastAsia="ar-SA"/>
        </w:rPr>
        <w:t xml:space="preserve"> comfortable. Arms by your side, relaxed.</w:t>
      </w:r>
    </w:p>
    <w:p w14:paraId="14904517" w14:textId="77777777" w:rsidR="00335785" w:rsidRDefault="00335785" w:rsidP="00DD12AE">
      <w:pPr>
        <w:spacing w:line="276" w:lineRule="auto"/>
        <w:ind w:firstLine="720"/>
        <w:rPr>
          <w:lang w:eastAsia="ar-SA"/>
        </w:rPr>
      </w:pPr>
    </w:p>
    <w:p w14:paraId="7ADBC2BC" w14:textId="7F796423" w:rsidR="00335785" w:rsidRDefault="00335785" w:rsidP="00335785">
      <w:pPr>
        <w:spacing w:line="276" w:lineRule="auto"/>
        <w:ind w:firstLine="720"/>
        <w:rPr>
          <w:lang w:eastAsia="ar-SA"/>
        </w:rPr>
      </w:pPr>
      <w:r w:rsidRPr="00335785">
        <w:rPr>
          <w:b/>
          <w:bCs/>
          <w:lang w:eastAsia="ar-SA"/>
        </w:rPr>
        <w:t xml:space="preserve">If you physically can’t stand, do it however is most comfortable </w:t>
      </w:r>
      <w:r>
        <w:rPr>
          <w:b/>
          <w:bCs/>
          <w:lang w:eastAsia="ar-SA"/>
        </w:rPr>
        <w:t>–</w:t>
      </w:r>
      <w:r w:rsidRPr="00335785">
        <w:rPr>
          <w:b/>
          <w:bCs/>
          <w:lang w:eastAsia="ar-SA"/>
        </w:rPr>
        <w:t xml:space="preserve"> </w:t>
      </w:r>
      <w:r>
        <w:rPr>
          <w:lang w:eastAsia="ar-SA"/>
        </w:rPr>
        <w:t xml:space="preserve">If </w:t>
      </w:r>
      <w:r w:rsidRPr="007F1FF5">
        <w:rPr>
          <w:lang w:eastAsia="ar-SA"/>
        </w:rPr>
        <w:t xml:space="preserve">you are unable to stand, </w:t>
      </w:r>
      <w:r w:rsidR="00AF53DA">
        <w:rPr>
          <w:lang w:eastAsia="ar-SA"/>
        </w:rPr>
        <w:t>you can Sway laying or sitting. Your body won’t necessarily move, but you’ll be able to feel that pull and push feeling. Some people describe it like the feeling just before you move. Like a momentum or preparation feeling</w:t>
      </w:r>
      <w:r w:rsidRPr="007F1FF5">
        <w:rPr>
          <w:lang w:eastAsia="ar-SA"/>
        </w:rPr>
        <w:t xml:space="preserve">. </w:t>
      </w:r>
      <w:r w:rsidR="00AF53DA">
        <w:rPr>
          <w:lang w:eastAsia="ar-SA"/>
        </w:rPr>
        <w:t>T</w:t>
      </w:r>
      <w:r w:rsidRPr="007F1FF5">
        <w:rPr>
          <w:lang w:eastAsia="ar-SA"/>
        </w:rPr>
        <w:t>rust your instincts</w:t>
      </w:r>
      <w:r w:rsidR="00AF53DA">
        <w:rPr>
          <w:lang w:eastAsia="ar-SA"/>
        </w:rPr>
        <w:t xml:space="preserve"> that you’ll feel it easier the more you practice.</w:t>
      </w:r>
    </w:p>
    <w:p w14:paraId="408FCBB2" w14:textId="77777777" w:rsidR="00D12CA7" w:rsidRDefault="00D12CA7" w:rsidP="00AF53DA">
      <w:pPr>
        <w:spacing w:line="276" w:lineRule="auto"/>
        <w:rPr>
          <w:lang w:eastAsia="ar-SA"/>
        </w:rPr>
      </w:pPr>
    </w:p>
    <w:p w14:paraId="5F611E8F" w14:textId="77777777" w:rsidR="00D12CA7" w:rsidRDefault="00D12CA7" w:rsidP="00DD12AE">
      <w:pPr>
        <w:spacing w:line="276" w:lineRule="auto"/>
        <w:ind w:firstLine="720"/>
        <w:rPr>
          <w:lang w:eastAsia="ar-SA"/>
        </w:rPr>
      </w:pPr>
      <w:r w:rsidRPr="00D12CA7">
        <w:rPr>
          <w:b/>
          <w:bCs/>
          <w:lang w:eastAsia="ar-SA"/>
        </w:rPr>
        <w:t>Eyes closed</w:t>
      </w:r>
      <w:r>
        <w:rPr>
          <w:lang w:eastAsia="ar-SA"/>
        </w:rPr>
        <w:t xml:space="preserve"> -</w:t>
      </w:r>
      <w:r w:rsidR="0046152C" w:rsidRPr="007F1FF5">
        <w:rPr>
          <w:lang w:eastAsia="ar-SA"/>
        </w:rPr>
        <w:t xml:space="preserve"> </w:t>
      </w:r>
      <w:proofErr w:type="gramStart"/>
      <w:r>
        <w:rPr>
          <w:lang w:eastAsia="ar-SA"/>
        </w:rPr>
        <w:t>As</w:t>
      </w:r>
      <w:r w:rsidR="0046152C" w:rsidRPr="007F1FF5">
        <w:rPr>
          <w:lang w:eastAsia="ar-SA"/>
        </w:rPr>
        <w:t xml:space="preserve"> long as</w:t>
      </w:r>
      <w:proofErr w:type="gramEnd"/>
      <w:r w:rsidR="0046152C" w:rsidRPr="007F1FF5">
        <w:rPr>
          <w:lang w:eastAsia="ar-SA"/>
        </w:rPr>
        <w:t xml:space="preserve"> you're </w:t>
      </w:r>
      <w:r>
        <w:rPr>
          <w:lang w:eastAsia="ar-SA"/>
        </w:rPr>
        <w:t xml:space="preserve">somewhere physically </w:t>
      </w:r>
      <w:r w:rsidR="0046152C" w:rsidRPr="007F1FF5">
        <w:rPr>
          <w:lang w:eastAsia="ar-SA"/>
        </w:rPr>
        <w:t xml:space="preserve">safe, </w:t>
      </w:r>
      <w:r>
        <w:rPr>
          <w:lang w:eastAsia="ar-SA"/>
        </w:rPr>
        <w:t xml:space="preserve">start by learning this with your eyes closed </w:t>
      </w:r>
      <w:r w:rsidR="0046152C" w:rsidRPr="007F1FF5">
        <w:rPr>
          <w:lang w:eastAsia="ar-SA"/>
        </w:rPr>
        <w:t xml:space="preserve">because you're then not distracted by all of the other stuff going on. </w:t>
      </w:r>
    </w:p>
    <w:p w14:paraId="06784595" w14:textId="77777777" w:rsidR="00D12CA7" w:rsidRDefault="00D12CA7" w:rsidP="00DD12AE">
      <w:pPr>
        <w:spacing w:line="276" w:lineRule="auto"/>
        <w:ind w:firstLine="720"/>
        <w:rPr>
          <w:lang w:eastAsia="ar-SA"/>
        </w:rPr>
      </w:pPr>
    </w:p>
    <w:p w14:paraId="7C91F3D6" w14:textId="217F454D" w:rsidR="00D12CA7" w:rsidRDefault="00D12CA7" w:rsidP="00DD12AE">
      <w:pPr>
        <w:spacing w:line="276" w:lineRule="auto"/>
        <w:ind w:firstLine="720"/>
        <w:rPr>
          <w:lang w:eastAsia="ar-SA"/>
        </w:rPr>
      </w:pPr>
      <w:r w:rsidRPr="00D12CA7">
        <w:rPr>
          <w:b/>
          <w:bCs/>
          <w:lang w:eastAsia="ar-SA"/>
        </w:rPr>
        <w:t>Ask your questions out loud</w:t>
      </w:r>
      <w:r>
        <w:rPr>
          <w:lang w:eastAsia="ar-SA"/>
        </w:rPr>
        <w:t xml:space="preserve"> – You will get to the point where you can just </w:t>
      </w:r>
      <w:r w:rsidR="00D11213">
        <w:rPr>
          <w:lang w:eastAsia="ar-SA"/>
        </w:rPr>
        <w:t>think about</w:t>
      </w:r>
      <w:r>
        <w:rPr>
          <w:lang w:eastAsia="ar-SA"/>
        </w:rPr>
        <w:t xml:space="preserve"> it and feel the response. But start by asking questions out loud. That way you are maximizing the </w:t>
      </w:r>
      <w:r>
        <w:rPr>
          <w:lang w:eastAsia="ar-SA"/>
        </w:rPr>
        <w:lastRenderedPageBreak/>
        <w:t xml:space="preserve">vibrational change around your body with the audible noise of your voice. Remember it’s all about what’s happening in the physical air around your body and your body then responding to it. Thoughts do send out </w:t>
      </w:r>
      <w:r w:rsidR="00D11213">
        <w:rPr>
          <w:lang w:eastAsia="ar-SA"/>
        </w:rPr>
        <w:t>frequencies,</w:t>
      </w:r>
      <w:r>
        <w:rPr>
          <w:lang w:eastAsia="ar-SA"/>
        </w:rPr>
        <w:t xml:space="preserve"> so they do change the vibration, but it’s more subtle and takes time to tune into.</w:t>
      </w:r>
    </w:p>
    <w:p w14:paraId="1E91CD00" w14:textId="77777777" w:rsidR="0067189F" w:rsidRDefault="0067189F" w:rsidP="00DD12AE">
      <w:pPr>
        <w:spacing w:line="276" w:lineRule="auto"/>
        <w:ind w:firstLine="720"/>
        <w:rPr>
          <w:lang w:eastAsia="ar-SA"/>
        </w:rPr>
      </w:pPr>
    </w:p>
    <w:p w14:paraId="5110F44C" w14:textId="76D7E3B8" w:rsidR="0067189F" w:rsidRDefault="0067189F" w:rsidP="0067189F">
      <w:pPr>
        <w:spacing w:line="276" w:lineRule="auto"/>
        <w:ind w:firstLine="720"/>
        <w:rPr>
          <w:lang w:eastAsia="ar-SA"/>
        </w:rPr>
      </w:pPr>
      <w:r w:rsidRPr="0067189F">
        <w:rPr>
          <w:b/>
          <w:bCs/>
          <w:lang w:eastAsia="ar-SA"/>
        </w:rPr>
        <w:t xml:space="preserve">Ask yes / no questions </w:t>
      </w:r>
      <w:r>
        <w:rPr>
          <w:lang w:eastAsia="ar-SA"/>
        </w:rPr>
        <w:t xml:space="preserve">– You can only get a yes or no answer from your Sway. It is only telling you whether a question or statement is in your energy field. It can’t give you a paragraph response. </w:t>
      </w:r>
      <w:r w:rsidR="00AF53DA">
        <w:rPr>
          <w:lang w:eastAsia="ar-SA"/>
        </w:rPr>
        <w:t>So,</w:t>
      </w:r>
      <w:r>
        <w:rPr>
          <w:lang w:eastAsia="ar-SA"/>
        </w:rPr>
        <w:t xml:space="preserve"> you </w:t>
      </w:r>
      <w:r w:rsidR="00AF53DA">
        <w:rPr>
          <w:lang w:eastAsia="ar-SA"/>
        </w:rPr>
        <w:t>must</w:t>
      </w:r>
      <w:r>
        <w:rPr>
          <w:lang w:eastAsia="ar-SA"/>
        </w:rPr>
        <w:t xml:space="preserve"> phrase what you want as a yes or no reply.</w:t>
      </w:r>
    </w:p>
    <w:p w14:paraId="188FBA01" w14:textId="77777777" w:rsidR="0067189F" w:rsidRDefault="0067189F" w:rsidP="0067189F">
      <w:pPr>
        <w:spacing w:line="276" w:lineRule="auto"/>
        <w:ind w:firstLine="720"/>
        <w:rPr>
          <w:lang w:eastAsia="ar-SA"/>
        </w:rPr>
      </w:pPr>
    </w:p>
    <w:p w14:paraId="6885DCF9" w14:textId="47EF33BE" w:rsidR="0067189F" w:rsidRDefault="0067189F" w:rsidP="0067189F">
      <w:pPr>
        <w:spacing w:line="276" w:lineRule="auto"/>
        <w:ind w:firstLine="720"/>
        <w:rPr>
          <w:lang w:eastAsia="ar-SA"/>
        </w:rPr>
      </w:pPr>
      <w:r w:rsidRPr="0067189F">
        <w:rPr>
          <w:b/>
          <w:bCs/>
          <w:lang w:eastAsia="ar-SA"/>
        </w:rPr>
        <w:t xml:space="preserve">Questions vs statements </w:t>
      </w:r>
      <w:r>
        <w:rPr>
          <w:lang w:eastAsia="ar-SA"/>
        </w:rPr>
        <w:t xml:space="preserve">– It </w:t>
      </w:r>
      <w:r w:rsidRPr="007F1FF5">
        <w:rPr>
          <w:lang w:eastAsia="ar-SA"/>
        </w:rPr>
        <w:t>work</w:t>
      </w:r>
      <w:r>
        <w:rPr>
          <w:lang w:eastAsia="ar-SA"/>
        </w:rPr>
        <w:t>s</w:t>
      </w:r>
      <w:r w:rsidRPr="007F1FF5">
        <w:rPr>
          <w:lang w:eastAsia="ar-SA"/>
        </w:rPr>
        <w:t xml:space="preserve"> with statements</w:t>
      </w:r>
      <w:r>
        <w:rPr>
          <w:lang w:eastAsia="ar-SA"/>
        </w:rPr>
        <w:t xml:space="preserve"> if it is phrased a ‘yes agreed’ or ‘no, don’t agree’ kind of statement</w:t>
      </w:r>
      <w:r w:rsidRPr="007F1FF5">
        <w:rPr>
          <w:lang w:eastAsia="ar-SA"/>
        </w:rPr>
        <w:t>.</w:t>
      </w:r>
      <w:r>
        <w:rPr>
          <w:lang w:eastAsia="ar-SA"/>
        </w:rPr>
        <w:t xml:space="preserve"> To keep it simple to start,</w:t>
      </w:r>
      <w:r w:rsidRPr="007F1FF5">
        <w:rPr>
          <w:lang w:eastAsia="ar-SA"/>
        </w:rPr>
        <w:t xml:space="preserve"> I recommend you start with questions rather than statements, and preferably say it out loud and while standing if you can.</w:t>
      </w:r>
    </w:p>
    <w:p w14:paraId="3ACD30BA" w14:textId="77777777" w:rsidR="0067189F" w:rsidRDefault="0067189F" w:rsidP="0067189F">
      <w:pPr>
        <w:spacing w:line="276" w:lineRule="auto"/>
        <w:ind w:firstLine="720"/>
        <w:rPr>
          <w:lang w:eastAsia="ar-SA"/>
        </w:rPr>
      </w:pPr>
    </w:p>
    <w:p w14:paraId="7A8CA276" w14:textId="6B34E75A" w:rsidR="0067189F" w:rsidRDefault="0067189F" w:rsidP="0067189F">
      <w:pPr>
        <w:spacing w:line="276" w:lineRule="auto"/>
        <w:ind w:firstLine="720"/>
        <w:rPr>
          <w:lang w:eastAsia="ar-SA"/>
        </w:rPr>
      </w:pPr>
      <w:r w:rsidRPr="0067189F">
        <w:rPr>
          <w:b/>
          <w:bCs/>
          <w:lang w:eastAsia="ar-SA"/>
        </w:rPr>
        <w:t>Current vibration, not opinions</w:t>
      </w:r>
      <w:r>
        <w:rPr>
          <w:lang w:eastAsia="ar-SA"/>
        </w:rPr>
        <w:t xml:space="preserve"> – Your Sway can only respond yes or no to what vibration is in your energy field. It can’t advise you. It’s not an all-knowing being. It’s simply a physiological response to movement of air. It’s like a doctor tapping your knee and your leg jerks up. They can’t tap your knee and</w:t>
      </w:r>
      <w:r w:rsidR="00AF53DA">
        <w:rPr>
          <w:lang w:eastAsia="ar-SA"/>
        </w:rPr>
        <w:t xml:space="preserve"> your kneecap</w:t>
      </w:r>
      <w:r>
        <w:rPr>
          <w:lang w:eastAsia="ar-SA"/>
        </w:rPr>
        <w:t xml:space="preserve"> tell</w:t>
      </w:r>
      <w:r w:rsidR="00AF53DA">
        <w:rPr>
          <w:lang w:eastAsia="ar-SA"/>
        </w:rPr>
        <w:t>s</w:t>
      </w:r>
      <w:r>
        <w:rPr>
          <w:lang w:eastAsia="ar-SA"/>
        </w:rPr>
        <w:t xml:space="preserve"> you what to have for dinner. They don’t tap your knee and a little genie pops out and tells you which route to the airport has less traffic. You’re simply asking what vibration is in your energy. </w:t>
      </w:r>
    </w:p>
    <w:p w14:paraId="3FA3F6FC" w14:textId="77777777" w:rsidR="00D12CA7" w:rsidRDefault="00D12CA7" w:rsidP="00DD12AE">
      <w:pPr>
        <w:spacing w:line="276" w:lineRule="auto"/>
        <w:ind w:firstLine="720"/>
        <w:rPr>
          <w:lang w:eastAsia="ar-SA"/>
        </w:rPr>
      </w:pPr>
    </w:p>
    <w:p w14:paraId="50998105" w14:textId="63E5332E" w:rsidR="0046152C" w:rsidRDefault="00D12CA7" w:rsidP="00DD12AE">
      <w:pPr>
        <w:spacing w:line="276" w:lineRule="auto"/>
        <w:ind w:firstLine="720"/>
        <w:rPr>
          <w:lang w:eastAsia="ar-SA"/>
        </w:rPr>
      </w:pPr>
      <w:r w:rsidRPr="00D12CA7">
        <w:rPr>
          <w:b/>
          <w:bCs/>
          <w:lang w:eastAsia="ar-SA"/>
        </w:rPr>
        <w:t>Deep breath in and out before you ask</w:t>
      </w:r>
      <w:r>
        <w:rPr>
          <w:lang w:eastAsia="ar-SA"/>
        </w:rPr>
        <w:t xml:space="preserve"> – T</w:t>
      </w:r>
      <w:r w:rsidR="0046152C" w:rsidRPr="007F1FF5">
        <w:rPr>
          <w:lang w:eastAsia="ar-SA"/>
        </w:rPr>
        <w:t>ake</w:t>
      </w:r>
      <w:r>
        <w:rPr>
          <w:lang w:eastAsia="ar-SA"/>
        </w:rPr>
        <w:t xml:space="preserve"> </w:t>
      </w:r>
      <w:r w:rsidR="0046152C" w:rsidRPr="007F1FF5">
        <w:rPr>
          <w:lang w:eastAsia="ar-SA"/>
        </w:rPr>
        <w:t>a deep breath</w:t>
      </w:r>
      <w:r>
        <w:rPr>
          <w:lang w:eastAsia="ar-SA"/>
        </w:rPr>
        <w:t xml:space="preserve"> in. Then as you breathe out, imagine your energy going down into the earth and grounding you. This will have you </w:t>
      </w:r>
      <w:proofErr w:type="gramStart"/>
      <w:r>
        <w:rPr>
          <w:lang w:eastAsia="ar-SA"/>
        </w:rPr>
        <w:t>really centered</w:t>
      </w:r>
      <w:proofErr w:type="gramEnd"/>
      <w:r>
        <w:rPr>
          <w:lang w:eastAsia="ar-SA"/>
        </w:rPr>
        <w:t xml:space="preserve"> and stable in how you are standing.</w:t>
      </w:r>
    </w:p>
    <w:p w14:paraId="086D486B" w14:textId="77777777" w:rsidR="00D12CA7" w:rsidRDefault="00D12CA7" w:rsidP="00D12CA7">
      <w:pPr>
        <w:spacing w:line="276" w:lineRule="auto"/>
        <w:rPr>
          <w:lang w:eastAsia="ar-SA"/>
        </w:rPr>
      </w:pPr>
    </w:p>
    <w:p w14:paraId="3B3A2995" w14:textId="4DEE3EB6" w:rsidR="00D12CA7" w:rsidRDefault="00734AA2" w:rsidP="00D12CA7">
      <w:pPr>
        <w:pStyle w:val="Heading3"/>
      </w:pPr>
      <w:r>
        <w:lastRenderedPageBreak/>
        <w:t>Time To Sway</w:t>
      </w:r>
    </w:p>
    <w:p w14:paraId="601837B6" w14:textId="77777777" w:rsidR="00D12CA7" w:rsidRDefault="00D12CA7" w:rsidP="00DD12AE">
      <w:pPr>
        <w:spacing w:line="276" w:lineRule="auto"/>
        <w:ind w:firstLine="720"/>
        <w:rPr>
          <w:lang w:eastAsia="ar-SA"/>
        </w:rPr>
      </w:pPr>
    </w:p>
    <w:p w14:paraId="23DF784E" w14:textId="51718439" w:rsidR="000E385F" w:rsidRDefault="0046152C" w:rsidP="00DD12AE">
      <w:pPr>
        <w:spacing w:line="276" w:lineRule="auto"/>
        <w:ind w:firstLine="720"/>
        <w:rPr>
          <w:lang w:eastAsia="ar-SA"/>
        </w:rPr>
      </w:pPr>
      <w:r w:rsidRPr="007F1FF5">
        <w:rPr>
          <w:lang w:eastAsia="ar-SA"/>
        </w:rPr>
        <w:t>Now what I want you to do is say</w:t>
      </w:r>
      <w:r w:rsidR="00734AA2">
        <w:rPr>
          <w:lang w:eastAsia="ar-SA"/>
        </w:rPr>
        <w:t xml:space="preserve"> out loud</w:t>
      </w:r>
      <w:r w:rsidRPr="007F1FF5">
        <w:rPr>
          <w:lang w:eastAsia="ar-SA"/>
        </w:rPr>
        <w:t xml:space="preserve"> </w:t>
      </w:r>
      <w:r w:rsidR="000E385F" w:rsidRPr="000E385F">
        <w:rPr>
          <w:i/>
          <w:iCs/>
          <w:lang w:eastAsia="ar-SA"/>
        </w:rPr>
        <w:t>“</w:t>
      </w:r>
      <w:r w:rsidRPr="000E385F">
        <w:rPr>
          <w:i/>
          <w:iCs/>
          <w:lang w:eastAsia="ar-SA"/>
        </w:rPr>
        <w:t xml:space="preserve">yes </w:t>
      </w:r>
      <w:proofErr w:type="spellStart"/>
      <w:r w:rsidRPr="000E385F">
        <w:rPr>
          <w:i/>
          <w:iCs/>
          <w:lang w:eastAsia="ar-SA"/>
        </w:rPr>
        <w:t>yes</w:t>
      </w:r>
      <w:proofErr w:type="spellEnd"/>
      <w:r w:rsidRPr="000E385F">
        <w:rPr>
          <w:i/>
          <w:iCs/>
          <w:lang w:eastAsia="ar-SA"/>
        </w:rPr>
        <w:t xml:space="preserve"> </w:t>
      </w:r>
      <w:proofErr w:type="spellStart"/>
      <w:r w:rsidRPr="000E385F">
        <w:rPr>
          <w:i/>
          <w:iCs/>
          <w:lang w:eastAsia="ar-SA"/>
        </w:rPr>
        <w:t>yes</w:t>
      </w:r>
      <w:proofErr w:type="spellEnd"/>
      <w:r w:rsidR="000E385F" w:rsidRPr="000E385F">
        <w:rPr>
          <w:i/>
          <w:iCs/>
          <w:lang w:eastAsia="ar-SA"/>
        </w:rPr>
        <w:t>”</w:t>
      </w:r>
      <w:r w:rsidRPr="007F1FF5">
        <w:rPr>
          <w:lang w:eastAsia="ar-SA"/>
        </w:rPr>
        <w:t xml:space="preserve"> and just see if your body moves forward</w:t>
      </w:r>
      <w:r w:rsidR="000E385F">
        <w:rPr>
          <w:lang w:eastAsia="ar-SA"/>
        </w:rPr>
        <w:t>.</w:t>
      </w:r>
    </w:p>
    <w:p w14:paraId="41201CB7" w14:textId="77777777" w:rsidR="000E385F" w:rsidRDefault="000E385F" w:rsidP="00DD12AE">
      <w:pPr>
        <w:spacing w:line="276" w:lineRule="auto"/>
        <w:ind w:firstLine="720"/>
        <w:rPr>
          <w:lang w:eastAsia="ar-SA"/>
        </w:rPr>
      </w:pPr>
    </w:p>
    <w:p w14:paraId="79C0E715" w14:textId="77777777" w:rsidR="000E385F" w:rsidRDefault="000E385F" w:rsidP="00DD12AE">
      <w:pPr>
        <w:spacing w:line="276" w:lineRule="auto"/>
        <w:ind w:firstLine="720"/>
        <w:rPr>
          <w:lang w:eastAsia="ar-SA"/>
        </w:rPr>
      </w:pPr>
      <w:r>
        <w:rPr>
          <w:lang w:eastAsia="ar-SA"/>
        </w:rPr>
        <w:t>Stand up.</w:t>
      </w:r>
    </w:p>
    <w:p w14:paraId="7D1D5033" w14:textId="77777777" w:rsidR="000E385F" w:rsidRDefault="000E385F" w:rsidP="00DD12AE">
      <w:pPr>
        <w:spacing w:line="276" w:lineRule="auto"/>
        <w:ind w:firstLine="720"/>
        <w:rPr>
          <w:lang w:eastAsia="ar-SA"/>
        </w:rPr>
      </w:pPr>
      <w:r>
        <w:rPr>
          <w:lang w:eastAsia="ar-SA"/>
        </w:rPr>
        <w:t>Feet roughly hip width apart.</w:t>
      </w:r>
    </w:p>
    <w:p w14:paraId="014CC33A" w14:textId="77777777" w:rsidR="000E385F" w:rsidRDefault="000E385F" w:rsidP="00DD12AE">
      <w:pPr>
        <w:spacing w:line="276" w:lineRule="auto"/>
        <w:ind w:firstLine="720"/>
        <w:rPr>
          <w:lang w:eastAsia="ar-SA"/>
        </w:rPr>
      </w:pPr>
      <w:r>
        <w:rPr>
          <w:lang w:eastAsia="ar-SA"/>
        </w:rPr>
        <w:t>Eyes closed.</w:t>
      </w:r>
    </w:p>
    <w:p w14:paraId="37A2ADCD" w14:textId="77777777" w:rsidR="000E385F" w:rsidRDefault="000E385F" w:rsidP="00DD12AE">
      <w:pPr>
        <w:spacing w:line="276" w:lineRule="auto"/>
        <w:ind w:firstLine="720"/>
        <w:rPr>
          <w:lang w:eastAsia="ar-SA"/>
        </w:rPr>
      </w:pPr>
      <w:r>
        <w:rPr>
          <w:lang w:eastAsia="ar-SA"/>
        </w:rPr>
        <w:t>Arms relaxed by your side.</w:t>
      </w:r>
    </w:p>
    <w:p w14:paraId="382D3600" w14:textId="256D5B5E" w:rsidR="000E385F" w:rsidRDefault="000E385F" w:rsidP="00DD12AE">
      <w:pPr>
        <w:spacing w:line="276" w:lineRule="auto"/>
        <w:ind w:firstLine="720"/>
        <w:rPr>
          <w:lang w:eastAsia="ar-SA"/>
        </w:rPr>
      </w:pPr>
      <w:r>
        <w:rPr>
          <w:lang w:eastAsia="ar-SA"/>
        </w:rPr>
        <w:t>If you feel tense, give your body a little jiggle/shake to loosen up.</w:t>
      </w:r>
    </w:p>
    <w:p w14:paraId="49DB5276" w14:textId="77777777" w:rsidR="000E385F" w:rsidRDefault="000E385F" w:rsidP="00DD12AE">
      <w:pPr>
        <w:spacing w:line="276" w:lineRule="auto"/>
        <w:ind w:firstLine="720"/>
        <w:rPr>
          <w:lang w:eastAsia="ar-SA"/>
        </w:rPr>
      </w:pPr>
    </w:p>
    <w:p w14:paraId="4C6C5FE4" w14:textId="77777777" w:rsidR="000E385F" w:rsidRDefault="000E385F" w:rsidP="00DD12AE">
      <w:pPr>
        <w:spacing w:line="276" w:lineRule="auto"/>
        <w:ind w:firstLine="720"/>
        <w:rPr>
          <w:lang w:eastAsia="ar-SA"/>
        </w:rPr>
      </w:pPr>
      <w:r>
        <w:rPr>
          <w:lang w:eastAsia="ar-SA"/>
        </w:rPr>
        <w:t>Take a deep breath in. As you breathe out, imagine your energy going down into the earth.</w:t>
      </w:r>
    </w:p>
    <w:p w14:paraId="5851D0B5" w14:textId="77777777" w:rsidR="000E385F" w:rsidRDefault="000E385F" w:rsidP="00DD12AE">
      <w:pPr>
        <w:spacing w:line="276" w:lineRule="auto"/>
        <w:ind w:firstLine="720"/>
        <w:rPr>
          <w:lang w:eastAsia="ar-SA"/>
        </w:rPr>
      </w:pPr>
    </w:p>
    <w:p w14:paraId="4FF1984E" w14:textId="6348EEE7" w:rsidR="0046152C" w:rsidRDefault="000E385F" w:rsidP="00DD12AE">
      <w:pPr>
        <w:spacing w:line="276" w:lineRule="auto"/>
        <w:ind w:firstLine="720"/>
        <w:rPr>
          <w:lang w:eastAsia="ar-SA"/>
        </w:rPr>
      </w:pPr>
      <w:r>
        <w:rPr>
          <w:lang w:eastAsia="ar-SA"/>
        </w:rPr>
        <w:t xml:space="preserve">Then when you’re ready say out loud </w:t>
      </w:r>
      <w:r w:rsidRPr="000E385F">
        <w:rPr>
          <w:i/>
          <w:iCs/>
          <w:lang w:eastAsia="ar-SA"/>
        </w:rPr>
        <w:t>“</w:t>
      </w:r>
      <w:r w:rsidR="0046152C" w:rsidRPr="000E385F">
        <w:rPr>
          <w:i/>
          <w:iCs/>
          <w:lang w:eastAsia="ar-SA"/>
        </w:rPr>
        <w:t xml:space="preserve">yes </w:t>
      </w:r>
      <w:proofErr w:type="spellStart"/>
      <w:r w:rsidR="0046152C" w:rsidRPr="000E385F">
        <w:rPr>
          <w:i/>
          <w:iCs/>
          <w:lang w:eastAsia="ar-SA"/>
        </w:rPr>
        <w:t>yes</w:t>
      </w:r>
      <w:proofErr w:type="spellEnd"/>
      <w:r w:rsidR="0046152C" w:rsidRPr="000E385F">
        <w:rPr>
          <w:i/>
          <w:iCs/>
          <w:lang w:eastAsia="ar-SA"/>
        </w:rPr>
        <w:t xml:space="preserve"> </w:t>
      </w:r>
      <w:proofErr w:type="spellStart"/>
      <w:r w:rsidR="0046152C" w:rsidRPr="000E385F">
        <w:rPr>
          <w:i/>
          <w:iCs/>
          <w:lang w:eastAsia="ar-SA"/>
        </w:rPr>
        <w:t>yes</w:t>
      </w:r>
      <w:proofErr w:type="spellEnd"/>
      <w:r w:rsidRPr="000E385F">
        <w:rPr>
          <w:i/>
          <w:iCs/>
          <w:lang w:eastAsia="ar-SA"/>
        </w:rPr>
        <w:t>”</w:t>
      </w:r>
      <w:r w:rsidRPr="000E385F">
        <w:rPr>
          <w:lang w:eastAsia="ar-SA"/>
        </w:rPr>
        <w:t>.</w:t>
      </w:r>
    </w:p>
    <w:p w14:paraId="6A26E24E" w14:textId="77777777" w:rsidR="000E385F" w:rsidRDefault="000E385F" w:rsidP="00DD12AE">
      <w:pPr>
        <w:spacing w:line="276" w:lineRule="auto"/>
        <w:ind w:firstLine="720"/>
        <w:rPr>
          <w:lang w:eastAsia="ar-SA"/>
        </w:rPr>
      </w:pPr>
    </w:p>
    <w:p w14:paraId="026CCF11" w14:textId="4323A651" w:rsidR="0046152C" w:rsidRDefault="000E385F" w:rsidP="000E385F">
      <w:pPr>
        <w:spacing w:line="276" w:lineRule="auto"/>
        <w:ind w:firstLine="720"/>
        <w:rPr>
          <w:lang w:eastAsia="ar-SA"/>
        </w:rPr>
      </w:pPr>
      <w:r>
        <w:rPr>
          <w:lang w:eastAsia="ar-SA"/>
        </w:rPr>
        <w:t xml:space="preserve">Wait. Just see if you can feel your body pulling or being pushed forwards slightly. </w:t>
      </w:r>
    </w:p>
    <w:p w14:paraId="0C7213CD" w14:textId="77777777" w:rsidR="000E385F" w:rsidRDefault="000E385F" w:rsidP="000E385F">
      <w:pPr>
        <w:spacing w:line="276" w:lineRule="auto"/>
        <w:ind w:firstLine="720"/>
        <w:rPr>
          <w:lang w:eastAsia="ar-SA"/>
        </w:rPr>
      </w:pPr>
    </w:p>
    <w:p w14:paraId="33FF1D12" w14:textId="74E5BF1B" w:rsidR="000E385F" w:rsidRDefault="000E385F" w:rsidP="00DD12AE">
      <w:pPr>
        <w:spacing w:line="276" w:lineRule="auto"/>
        <w:ind w:firstLine="720"/>
        <w:rPr>
          <w:lang w:eastAsia="ar-SA"/>
        </w:rPr>
      </w:pPr>
      <w:r>
        <w:rPr>
          <w:lang w:eastAsia="ar-SA"/>
        </w:rPr>
        <w:t>If yes, yay!</w:t>
      </w:r>
    </w:p>
    <w:p w14:paraId="5F051C7E" w14:textId="77777777" w:rsidR="000E385F" w:rsidRDefault="000E385F" w:rsidP="00DD12AE">
      <w:pPr>
        <w:spacing w:line="276" w:lineRule="auto"/>
        <w:ind w:firstLine="720"/>
        <w:rPr>
          <w:lang w:eastAsia="ar-SA"/>
        </w:rPr>
      </w:pPr>
    </w:p>
    <w:p w14:paraId="3515EAA8" w14:textId="194B3347" w:rsidR="000E385F" w:rsidRDefault="000E385F" w:rsidP="00DD12AE">
      <w:pPr>
        <w:spacing w:line="276" w:lineRule="auto"/>
        <w:ind w:firstLine="720"/>
        <w:rPr>
          <w:lang w:eastAsia="ar-SA"/>
        </w:rPr>
      </w:pPr>
      <w:r>
        <w:rPr>
          <w:lang w:eastAsia="ar-SA"/>
        </w:rPr>
        <w:t xml:space="preserve">If </w:t>
      </w:r>
      <w:r w:rsidR="00D5792B">
        <w:rPr>
          <w:lang w:eastAsia="ar-SA"/>
        </w:rPr>
        <w:t>not</w:t>
      </w:r>
      <w:r>
        <w:rPr>
          <w:lang w:eastAsia="ar-SA"/>
        </w:rPr>
        <w:t xml:space="preserve">, </w:t>
      </w:r>
      <w:r w:rsidR="0046152C" w:rsidRPr="007F1FF5">
        <w:rPr>
          <w:lang w:eastAsia="ar-SA"/>
        </w:rPr>
        <w:t>don't worry. It's fine.</w:t>
      </w:r>
      <w:r w:rsidR="00D5792B">
        <w:rPr>
          <w:lang w:eastAsia="ar-SA"/>
        </w:rPr>
        <w:t xml:space="preserve"> You might get it straight away, or it can take practice.</w:t>
      </w:r>
    </w:p>
    <w:p w14:paraId="0F2C80F0" w14:textId="77777777" w:rsidR="000E385F" w:rsidRDefault="000E385F" w:rsidP="00DD12AE">
      <w:pPr>
        <w:spacing w:line="276" w:lineRule="auto"/>
        <w:ind w:firstLine="720"/>
        <w:rPr>
          <w:lang w:eastAsia="ar-SA"/>
        </w:rPr>
      </w:pPr>
    </w:p>
    <w:p w14:paraId="5ED25CF3" w14:textId="77777777" w:rsidR="000E385F" w:rsidRDefault="000E385F" w:rsidP="00DD12AE">
      <w:pPr>
        <w:spacing w:line="276" w:lineRule="auto"/>
        <w:ind w:firstLine="720"/>
        <w:rPr>
          <w:lang w:eastAsia="ar-SA"/>
        </w:rPr>
      </w:pPr>
      <w:r>
        <w:rPr>
          <w:lang w:eastAsia="ar-SA"/>
        </w:rPr>
        <w:t xml:space="preserve">Try again </w:t>
      </w:r>
      <w:r w:rsidRPr="000E385F">
        <w:rPr>
          <w:i/>
          <w:iCs/>
          <w:lang w:eastAsia="ar-SA"/>
        </w:rPr>
        <w:t>“y</w:t>
      </w:r>
      <w:r w:rsidR="0046152C" w:rsidRPr="000E385F">
        <w:rPr>
          <w:i/>
          <w:iCs/>
          <w:lang w:eastAsia="ar-SA"/>
        </w:rPr>
        <w:t>es, yes, yes</w:t>
      </w:r>
      <w:r w:rsidRPr="000E385F">
        <w:rPr>
          <w:i/>
          <w:iCs/>
          <w:lang w:eastAsia="ar-SA"/>
        </w:rPr>
        <w:t>”</w:t>
      </w:r>
      <w:r w:rsidR="0046152C" w:rsidRPr="007F1FF5">
        <w:rPr>
          <w:lang w:eastAsia="ar-SA"/>
        </w:rPr>
        <w:t xml:space="preserve">. </w:t>
      </w:r>
    </w:p>
    <w:p w14:paraId="327E310D" w14:textId="77777777" w:rsidR="000E385F" w:rsidRDefault="000E385F" w:rsidP="00DD12AE">
      <w:pPr>
        <w:spacing w:line="276" w:lineRule="auto"/>
        <w:ind w:firstLine="720"/>
        <w:rPr>
          <w:lang w:eastAsia="ar-SA"/>
        </w:rPr>
      </w:pPr>
    </w:p>
    <w:p w14:paraId="2BA22893" w14:textId="77777777" w:rsidR="000E385F" w:rsidRDefault="000E385F" w:rsidP="000E385F">
      <w:pPr>
        <w:spacing w:line="276" w:lineRule="auto"/>
        <w:ind w:firstLine="720"/>
        <w:rPr>
          <w:lang w:eastAsia="ar-SA"/>
        </w:rPr>
      </w:pPr>
      <w:r w:rsidRPr="007F1FF5">
        <w:rPr>
          <w:lang w:eastAsia="ar-SA"/>
        </w:rPr>
        <w:t xml:space="preserve">You've got to wait for the response. Sometimes there's going to be a bit of a delay because you've got words moving out and the air needs to physically move. </w:t>
      </w:r>
    </w:p>
    <w:p w14:paraId="06FB693F" w14:textId="77777777" w:rsidR="000E385F" w:rsidRDefault="000E385F" w:rsidP="000E385F">
      <w:pPr>
        <w:spacing w:line="276" w:lineRule="auto"/>
        <w:ind w:firstLine="720"/>
        <w:rPr>
          <w:lang w:eastAsia="ar-SA"/>
        </w:rPr>
      </w:pPr>
    </w:p>
    <w:p w14:paraId="76014131" w14:textId="77777777" w:rsidR="000E385F" w:rsidRDefault="000E385F" w:rsidP="000E385F">
      <w:pPr>
        <w:spacing w:line="276" w:lineRule="auto"/>
        <w:ind w:firstLine="720"/>
        <w:rPr>
          <w:lang w:eastAsia="ar-SA"/>
        </w:rPr>
      </w:pPr>
      <w:r w:rsidRPr="007F1FF5">
        <w:rPr>
          <w:lang w:eastAsia="ar-SA"/>
        </w:rPr>
        <w:lastRenderedPageBreak/>
        <w:t xml:space="preserve">Don't force it. Just let it, just try it. </w:t>
      </w:r>
    </w:p>
    <w:p w14:paraId="72FF9CB8" w14:textId="77777777" w:rsidR="000E385F" w:rsidRDefault="000E385F" w:rsidP="00DD12AE">
      <w:pPr>
        <w:spacing w:line="276" w:lineRule="auto"/>
        <w:ind w:firstLine="720"/>
        <w:rPr>
          <w:lang w:eastAsia="ar-SA"/>
        </w:rPr>
      </w:pPr>
    </w:p>
    <w:p w14:paraId="0968B9E4" w14:textId="44C57DF3" w:rsidR="000E385F" w:rsidRDefault="000E385F" w:rsidP="00DD12AE">
      <w:pPr>
        <w:spacing w:line="276" w:lineRule="auto"/>
        <w:ind w:firstLine="720"/>
        <w:rPr>
          <w:lang w:eastAsia="ar-SA"/>
        </w:rPr>
      </w:pPr>
      <w:r>
        <w:rPr>
          <w:lang w:eastAsia="ar-SA"/>
        </w:rPr>
        <w:t xml:space="preserve">Right, let’s try the next one… this time say out </w:t>
      </w:r>
      <w:r w:rsidRPr="000E385F">
        <w:rPr>
          <w:i/>
          <w:iCs/>
          <w:lang w:eastAsia="ar-SA"/>
        </w:rPr>
        <w:t xml:space="preserve">loud “no </w:t>
      </w:r>
      <w:proofErr w:type="spellStart"/>
      <w:r w:rsidRPr="000E385F">
        <w:rPr>
          <w:i/>
          <w:iCs/>
          <w:lang w:eastAsia="ar-SA"/>
        </w:rPr>
        <w:t>no</w:t>
      </w:r>
      <w:proofErr w:type="spellEnd"/>
      <w:r w:rsidRPr="000E385F">
        <w:rPr>
          <w:i/>
          <w:iCs/>
          <w:lang w:eastAsia="ar-SA"/>
        </w:rPr>
        <w:t xml:space="preserve"> </w:t>
      </w:r>
      <w:proofErr w:type="spellStart"/>
      <w:r w:rsidRPr="000E385F">
        <w:rPr>
          <w:i/>
          <w:iCs/>
          <w:lang w:eastAsia="ar-SA"/>
        </w:rPr>
        <w:t>no</w:t>
      </w:r>
      <w:proofErr w:type="spellEnd"/>
      <w:r w:rsidRPr="000E385F">
        <w:rPr>
          <w:i/>
          <w:iCs/>
          <w:lang w:eastAsia="ar-SA"/>
        </w:rPr>
        <w:t>”</w:t>
      </w:r>
      <w:r>
        <w:rPr>
          <w:lang w:eastAsia="ar-SA"/>
        </w:rPr>
        <w:t xml:space="preserve"> and see if you sway backwards.</w:t>
      </w:r>
    </w:p>
    <w:p w14:paraId="4E632212" w14:textId="77777777" w:rsidR="00695A22" w:rsidRDefault="00695A22" w:rsidP="00DD12AE">
      <w:pPr>
        <w:spacing w:line="276" w:lineRule="auto"/>
        <w:ind w:firstLine="720"/>
        <w:rPr>
          <w:lang w:eastAsia="ar-SA"/>
        </w:rPr>
      </w:pPr>
    </w:p>
    <w:p w14:paraId="5A7891E4" w14:textId="59EDDD22" w:rsidR="00695A22" w:rsidRDefault="00695A22" w:rsidP="00DD12AE">
      <w:pPr>
        <w:spacing w:line="276" w:lineRule="auto"/>
        <w:ind w:firstLine="720"/>
        <w:rPr>
          <w:lang w:eastAsia="ar-SA"/>
        </w:rPr>
      </w:pPr>
      <w:r>
        <w:rPr>
          <w:lang w:eastAsia="ar-SA"/>
        </w:rPr>
        <w:t>Try again</w:t>
      </w:r>
      <w:r w:rsidRPr="00695A22">
        <w:rPr>
          <w:i/>
          <w:iCs/>
          <w:lang w:eastAsia="ar-SA"/>
        </w:rPr>
        <w:t xml:space="preserve"> “no </w:t>
      </w:r>
      <w:proofErr w:type="spellStart"/>
      <w:r w:rsidRPr="00695A22">
        <w:rPr>
          <w:i/>
          <w:iCs/>
          <w:lang w:eastAsia="ar-SA"/>
        </w:rPr>
        <w:t>no</w:t>
      </w:r>
      <w:proofErr w:type="spellEnd"/>
      <w:r w:rsidRPr="00695A22">
        <w:rPr>
          <w:i/>
          <w:iCs/>
          <w:lang w:eastAsia="ar-SA"/>
        </w:rPr>
        <w:t xml:space="preserve"> </w:t>
      </w:r>
      <w:proofErr w:type="spellStart"/>
      <w:r w:rsidRPr="00695A22">
        <w:rPr>
          <w:i/>
          <w:iCs/>
          <w:lang w:eastAsia="ar-SA"/>
        </w:rPr>
        <w:t>no</w:t>
      </w:r>
      <w:proofErr w:type="spellEnd"/>
      <w:r w:rsidRPr="00695A22">
        <w:rPr>
          <w:i/>
          <w:iCs/>
          <w:lang w:eastAsia="ar-SA"/>
        </w:rPr>
        <w:t>”</w:t>
      </w:r>
      <w:r>
        <w:rPr>
          <w:lang w:eastAsia="ar-SA"/>
        </w:rPr>
        <w:t>.</w:t>
      </w:r>
    </w:p>
    <w:p w14:paraId="63F43BAC" w14:textId="77777777" w:rsidR="000E385F" w:rsidRDefault="000E385F" w:rsidP="00DD12AE">
      <w:pPr>
        <w:spacing w:line="276" w:lineRule="auto"/>
        <w:ind w:firstLine="720"/>
        <w:rPr>
          <w:lang w:eastAsia="ar-SA"/>
        </w:rPr>
      </w:pPr>
    </w:p>
    <w:p w14:paraId="707D9FAC" w14:textId="77777777" w:rsidR="0037521F" w:rsidRDefault="00695A22" w:rsidP="00DD12AE">
      <w:pPr>
        <w:spacing w:line="276" w:lineRule="auto"/>
        <w:ind w:firstLine="720"/>
        <w:rPr>
          <w:lang w:eastAsia="ar-SA"/>
        </w:rPr>
      </w:pPr>
      <w:r>
        <w:rPr>
          <w:lang w:eastAsia="ar-SA"/>
        </w:rPr>
        <w:t xml:space="preserve">If </w:t>
      </w:r>
      <w:r w:rsidR="0046152C" w:rsidRPr="007F1FF5">
        <w:rPr>
          <w:lang w:eastAsia="ar-SA"/>
        </w:rPr>
        <w:t xml:space="preserve">you're getting a nice clear yes </w:t>
      </w:r>
      <w:proofErr w:type="spellStart"/>
      <w:r w:rsidR="0046152C" w:rsidRPr="007F1FF5">
        <w:rPr>
          <w:lang w:eastAsia="ar-SA"/>
        </w:rPr>
        <w:t>yes</w:t>
      </w:r>
      <w:proofErr w:type="spellEnd"/>
      <w:r w:rsidR="0046152C" w:rsidRPr="007F1FF5">
        <w:rPr>
          <w:lang w:eastAsia="ar-SA"/>
        </w:rPr>
        <w:t xml:space="preserve"> </w:t>
      </w:r>
      <w:proofErr w:type="spellStart"/>
      <w:r w:rsidR="0046152C" w:rsidRPr="007F1FF5">
        <w:rPr>
          <w:lang w:eastAsia="ar-SA"/>
        </w:rPr>
        <w:t>yes</w:t>
      </w:r>
      <w:proofErr w:type="spellEnd"/>
      <w:r w:rsidR="0046152C" w:rsidRPr="007F1FF5">
        <w:rPr>
          <w:lang w:eastAsia="ar-SA"/>
        </w:rPr>
        <w:t xml:space="preserve"> forward no </w:t>
      </w:r>
      <w:proofErr w:type="spellStart"/>
      <w:r w:rsidR="0046152C" w:rsidRPr="007F1FF5">
        <w:rPr>
          <w:lang w:eastAsia="ar-SA"/>
        </w:rPr>
        <w:t>no</w:t>
      </w:r>
      <w:proofErr w:type="spellEnd"/>
      <w:r w:rsidR="0046152C" w:rsidRPr="007F1FF5">
        <w:rPr>
          <w:lang w:eastAsia="ar-SA"/>
        </w:rPr>
        <w:t xml:space="preserve"> </w:t>
      </w:r>
      <w:proofErr w:type="spellStart"/>
      <w:r w:rsidR="0046152C" w:rsidRPr="007F1FF5">
        <w:rPr>
          <w:lang w:eastAsia="ar-SA"/>
        </w:rPr>
        <w:t>no</w:t>
      </w:r>
      <w:proofErr w:type="spellEnd"/>
      <w:r w:rsidR="0046152C" w:rsidRPr="007F1FF5">
        <w:rPr>
          <w:lang w:eastAsia="ar-SA"/>
        </w:rPr>
        <w:t xml:space="preserve"> back okay practice that a few times</w:t>
      </w:r>
      <w:r w:rsidR="0037521F">
        <w:rPr>
          <w:lang w:eastAsia="ar-SA"/>
        </w:rPr>
        <w:t>.</w:t>
      </w:r>
    </w:p>
    <w:p w14:paraId="68337E4F" w14:textId="77777777" w:rsidR="0037521F" w:rsidRDefault="0037521F" w:rsidP="00DD12AE">
      <w:pPr>
        <w:spacing w:line="276" w:lineRule="auto"/>
        <w:ind w:firstLine="720"/>
        <w:rPr>
          <w:lang w:eastAsia="ar-SA"/>
        </w:rPr>
      </w:pPr>
    </w:p>
    <w:p w14:paraId="564940D7" w14:textId="4286E5A4" w:rsidR="0037521F" w:rsidRDefault="0037521F" w:rsidP="00DD12AE">
      <w:pPr>
        <w:spacing w:line="276" w:lineRule="auto"/>
        <w:ind w:firstLine="720"/>
        <w:rPr>
          <w:lang w:eastAsia="ar-SA"/>
        </w:rPr>
      </w:pPr>
      <w:r>
        <w:rPr>
          <w:lang w:eastAsia="ar-SA"/>
        </w:rPr>
        <w:t xml:space="preserve">Let’s try a few different questions </w:t>
      </w:r>
      <w:r w:rsidR="00DB18C4">
        <w:rPr>
          <w:lang w:eastAsia="ar-SA"/>
        </w:rPr>
        <w:t>and</w:t>
      </w:r>
      <w:r>
        <w:rPr>
          <w:lang w:eastAsia="ar-SA"/>
        </w:rPr>
        <w:t xml:space="preserve"> statements. Give these are try:</w:t>
      </w:r>
    </w:p>
    <w:p w14:paraId="1CBFBFB1" w14:textId="77777777" w:rsidR="0037521F" w:rsidRPr="0037521F" w:rsidRDefault="0037521F" w:rsidP="0037521F">
      <w:pPr>
        <w:pStyle w:val="ListParagraph"/>
        <w:numPr>
          <w:ilvl w:val="0"/>
          <w:numId w:val="5"/>
        </w:numPr>
        <w:spacing w:line="276" w:lineRule="auto"/>
        <w:rPr>
          <w:b/>
          <w:bCs/>
          <w:lang w:eastAsia="ar-SA"/>
        </w:rPr>
      </w:pPr>
      <w:proofErr w:type="gramStart"/>
      <w:r w:rsidRPr="0037521F">
        <w:rPr>
          <w:b/>
          <w:bCs/>
          <w:lang w:eastAsia="ar-SA"/>
        </w:rPr>
        <w:t>Yes</w:t>
      </w:r>
      <w:proofErr w:type="gramEnd"/>
      <w:r w:rsidRPr="0037521F">
        <w:rPr>
          <w:b/>
          <w:bCs/>
          <w:lang w:eastAsia="ar-SA"/>
        </w:rPr>
        <w:t xml:space="preserve"> </w:t>
      </w:r>
      <w:proofErr w:type="spellStart"/>
      <w:r w:rsidRPr="0037521F">
        <w:rPr>
          <w:b/>
          <w:bCs/>
          <w:lang w:eastAsia="ar-SA"/>
        </w:rPr>
        <w:t>yes</w:t>
      </w:r>
      <w:proofErr w:type="spellEnd"/>
      <w:r w:rsidRPr="0037521F">
        <w:rPr>
          <w:b/>
          <w:bCs/>
          <w:lang w:eastAsia="ar-SA"/>
        </w:rPr>
        <w:t xml:space="preserve"> </w:t>
      </w:r>
      <w:proofErr w:type="spellStart"/>
      <w:r w:rsidRPr="0037521F">
        <w:rPr>
          <w:b/>
          <w:bCs/>
          <w:lang w:eastAsia="ar-SA"/>
        </w:rPr>
        <w:t>yes</w:t>
      </w:r>
      <w:proofErr w:type="spellEnd"/>
    </w:p>
    <w:p w14:paraId="2204773B" w14:textId="77777777" w:rsidR="0037521F" w:rsidRPr="0037521F" w:rsidRDefault="0037521F" w:rsidP="0037521F">
      <w:pPr>
        <w:pStyle w:val="ListParagraph"/>
        <w:numPr>
          <w:ilvl w:val="0"/>
          <w:numId w:val="5"/>
        </w:numPr>
        <w:spacing w:line="276" w:lineRule="auto"/>
        <w:rPr>
          <w:b/>
          <w:bCs/>
          <w:lang w:eastAsia="ar-SA"/>
        </w:rPr>
      </w:pPr>
      <w:r w:rsidRPr="0037521F">
        <w:rPr>
          <w:b/>
          <w:bCs/>
          <w:lang w:eastAsia="ar-SA"/>
        </w:rPr>
        <w:t xml:space="preserve">No </w:t>
      </w:r>
      <w:proofErr w:type="spellStart"/>
      <w:r w:rsidRPr="0037521F">
        <w:rPr>
          <w:b/>
          <w:bCs/>
          <w:lang w:eastAsia="ar-SA"/>
        </w:rPr>
        <w:t>no</w:t>
      </w:r>
      <w:proofErr w:type="spellEnd"/>
      <w:r w:rsidRPr="0037521F">
        <w:rPr>
          <w:b/>
          <w:bCs/>
          <w:lang w:eastAsia="ar-SA"/>
        </w:rPr>
        <w:t xml:space="preserve"> </w:t>
      </w:r>
      <w:proofErr w:type="spellStart"/>
      <w:r w:rsidRPr="0037521F">
        <w:rPr>
          <w:b/>
          <w:bCs/>
          <w:lang w:eastAsia="ar-SA"/>
        </w:rPr>
        <w:t>no</w:t>
      </w:r>
      <w:proofErr w:type="spellEnd"/>
    </w:p>
    <w:p w14:paraId="02955D09" w14:textId="0334C085" w:rsidR="0037521F" w:rsidRDefault="0037521F" w:rsidP="0037521F">
      <w:pPr>
        <w:pStyle w:val="ListParagraph"/>
        <w:numPr>
          <w:ilvl w:val="0"/>
          <w:numId w:val="5"/>
        </w:numPr>
        <w:spacing w:line="276" w:lineRule="auto"/>
        <w:rPr>
          <w:lang w:eastAsia="ar-SA"/>
        </w:rPr>
      </w:pPr>
      <w:r w:rsidRPr="0037521F">
        <w:rPr>
          <w:b/>
          <w:bCs/>
          <w:lang w:eastAsia="ar-SA"/>
        </w:rPr>
        <w:t xml:space="preserve">Is my name </w:t>
      </w:r>
      <w:r>
        <w:rPr>
          <w:lang w:eastAsia="ar-SA"/>
        </w:rPr>
        <w:t>[whatever your name is]</w:t>
      </w:r>
    </w:p>
    <w:p w14:paraId="02AF2A97" w14:textId="74ABBC88" w:rsidR="0037521F" w:rsidRDefault="0037521F" w:rsidP="0037521F">
      <w:pPr>
        <w:pStyle w:val="ListParagraph"/>
        <w:numPr>
          <w:ilvl w:val="0"/>
          <w:numId w:val="5"/>
        </w:numPr>
        <w:spacing w:line="276" w:lineRule="auto"/>
        <w:rPr>
          <w:lang w:eastAsia="ar-SA"/>
        </w:rPr>
      </w:pPr>
      <w:r w:rsidRPr="0037521F">
        <w:rPr>
          <w:b/>
          <w:bCs/>
          <w:lang w:eastAsia="ar-SA"/>
        </w:rPr>
        <w:t>Is my name Keyboard Water Bottle?</w:t>
      </w:r>
      <w:r>
        <w:rPr>
          <w:lang w:eastAsia="ar-SA"/>
        </w:rPr>
        <w:t xml:space="preserve"> (</w:t>
      </w:r>
      <w:proofErr w:type="spellStart"/>
      <w:r>
        <w:rPr>
          <w:lang w:eastAsia="ar-SA"/>
        </w:rPr>
        <w:t>eg</w:t>
      </w:r>
      <w:proofErr w:type="spellEnd"/>
      <w:r>
        <w:rPr>
          <w:lang w:eastAsia="ar-SA"/>
        </w:rPr>
        <w:t xml:space="preserve"> pick something silly that’s clearly not your name)</w:t>
      </w:r>
    </w:p>
    <w:p w14:paraId="14302148" w14:textId="5AFF82BC" w:rsidR="0037521F" w:rsidRDefault="0037521F" w:rsidP="0037521F">
      <w:pPr>
        <w:pStyle w:val="ListParagraph"/>
        <w:numPr>
          <w:ilvl w:val="0"/>
          <w:numId w:val="5"/>
        </w:numPr>
        <w:spacing w:line="276" w:lineRule="auto"/>
        <w:rPr>
          <w:lang w:eastAsia="ar-SA"/>
        </w:rPr>
      </w:pPr>
      <w:r w:rsidRPr="0037521F">
        <w:rPr>
          <w:b/>
          <w:bCs/>
          <w:lang w:eastAsia="ar-SA"/>
        </w:rPr>
        <w:t>Am I in</w:t>
      </w:r>
      <w:r>
        <w:rPr>
          <w:lang w:eastAsia="ar-SA"/>
        </w:rPr>
        <w:t xml:space="preserve"> [whatever city/country you are in]?</w:t>
      </w:r>
    </w:p>
    <w:p w14:paraId="27066743" w14:textId="20223036" w:rsidR="0037521F" w:rsidRDefault="0037521F" w:rsidP="0037521F">
      <w:pPr>
        <w:pStyle w:val="ListParagraph"/>
        <w:numPr>
          <w:ilvl w:val="0"/>
          <w:numId w:val="5"/>
        </w:numPr>
        <w:spacing w:line="276" w:lineRule="auto"/>
        <w:rPr>
          <w:lang w:eastAsia="ar-SA"/>
        </w:rPr>
      </w:pPr>
      <w:r w:rsidRPr="0037521F">
        <w:rPr>
          <w:b/>
          <w:bCs/>
          <w:lang w:eastAsia="ar-SA"/>
        </w:rPr>
        <w:t>Am I in</w:t>
      </w:r>
      <w:r>
        <w:rPr>
          <w:lang w:eastAsia="ar-SA"/>
        </w:rPr>
        <w:t xml:space="preserve"> [pick somewhere random you’ve never been to before and have no intention of going to]?</w:t>
      </w:r>
    </w:p>
    <w:p w14:paraId="49B27327" w14:textId="77777777" w:rsidR="0046152C" w:rsidRPr="007F1FF5" w:rsidRDefault="0046152C" w:rsidP="00154A83">
      <w:pPr>
        <w:spacing w:line="276" w:lineRule="auto"/>
        <w:rPr>
          <w:lang w:eastAsia="ar-SA"/>
        </w:rPr>
      </w:pPr>
    </w:p>
    <w:p w14:paraId="23482554" w14:textId="6422EEB4" w:rsidR="00154A83" w:rsidRDefault="00154A83" w:rsidP="00DD12AE">
      <w:pPr>
        <w:spacing w:line="276" w:lineRule="auto"/>
        <w:ind w:firstLine="720"/>
        <w:rPr>
          <w:lang w:eastAsia="ar-SA"/>
        </w:rPr>
      </w:pPr>
      <w:r>
        <w:rPr>
          <w:lang w:eastAsia="ar-SA"/>
        </w:rPr>
        <w:t xml:space="preserve">You can ask any question or make any statement which has a clear </w:t>
      </w:r>
      <w:r w:rsidRPr="00154A83">
        <w:rPr>
          <w:b/>
          <w:bCs/>
          <w:lang w:eastAsia="ar-SA"/>
        </w:rPr>
        <w:t>yes or no answer</w:t>
      </w:r>
      <w:r>
        <w:rPr>
          <w:lang w:eastAsia="ar-SA"/>
        </w:rPr>
        <w:t>.</w:t>
      </w:r>
    </w:p>
    <w:p w14:paraId="2B1B1FFE" w14:textId="77777777" w:rsidR="00154A83" w:rsidRDefault="00154A83" w:rsidP="00DD12AE">
      <w:pPr>
        <w:spacing w:line="276" w:lineRule="auto"/>
        <w:ind w:firstLine="720"/>
        <w:rPr>
          <w:lang w:eastAsia="ar-SA"/>
        </w:rPr>
      </w:pPr>
    </w:p>
    <w:p w14:paraId="58CB24B0" w14:textId="537306A7" w:rsidR="00154A83" w:rsidRDefault="00154A83" w:rsidP="00DD12AE">
      <w:pPr>
        <w:spacing w:line="276" w:lineRule="auto"/>
        <w:ind w:firstLine="720"/>
        <w:rPr>
          <w:lang w:eastAsia="ar-SA"/>
        </w:rPr>
      </w:pPr>
      <w:r>
        <w:rPr>
          <w:lang w:eastAsia="ar-SA"/>
        </w:rPr>
        <w:t>Practice a bit and get comfortable with doing this.</w:t>
      </w:r>
    </w:p>
    <w:p w14:paraId="014529E3" w14:textId="77777777" w:rsidR="00154A83" w:rsidRDefault="00154A83" w:rsidP="00DD12AE">
      <w:pPr>
        <w:spacing w:line="276" w:lineRule="auto"/>
        <w:ind w:firstLine="720"/>
        <w:rPr>
          <w:lang w:eastAsia="ar-SA"/>
        </w:rPr>
      </w:pPr>
    </w:p>
    <w:p w14:paraId="0EAF2932" w14:textId="6107F914" w:rsidR="00154A83" w:rsidRDefault="00154A83" w:rsidP="00DD12AE">
      <w:pPr>
        <w:spacing w:line="276" w:lineRule="auto"/>
        <w:ind w:firstLine="720"/>
        <w:rPr>
          <w:lang w:eastAsia="ar-SA"/>
        </w:rPr>
      </w:pPr>
      <w:r>
        <w:rPr>
          <w:lang w:eastAsia="ar-SA"/>
        </w:rPr>
        <w:t>When you’re ready, let’s try some money ones!</w:t>
      </w:r>
    </w:p>
    <w:p w14:paraId="241D281A" w14:textId="2DC66DD7" w:rsidR="00154A83" w:rsidRDefault="00154A83" w:rsidP="00154A83">
      <w:pPr>
        <w:pStyle w:val="ListParagraph"/>
        <w:numPr>
          <w:ilvl w:val="0"/>
          <w:numId w:val="5"/>
        </w:numPr>
        <w:spacing w:line="276" w:lineRule="auto"/>
        <w:rPr>
          <w:lang w:eastAsia="ar-SA"/>
        </w:rPr>
      </w:pPr>
      <w:r>
        <w:rPr>
          <w:lang w:eastAsia="ar-SA"/>
        </w:rPr>
        <w:t>Am I aligned to making more money right now?</w:t>
      </w:r>
    </w:p>
    <w:p w14:paraId="23F85307" w14:textId="77777777" w:rsidR="00154A83" w:rsidRDefault="00154A83" w:rsidP="00154A83">
      <w:pPr>
        <w:pStyle w:val="ListParagraph"/>
        <w:numPr>
          <w:ilvl w:val="0"/>
          <w:numId w:val="5"/>
        </w:numPr>
        <w:spacing w:line="276" w:lineRule="auto"/>
        <w:rPr>
          <w:lang w:eastAsia="ar-SA"/>
        </w:rPr>
      </w:pPr>
      <w:r>
        <w:rPr>
          <w:lang w:eastAsia="ar-SA"/>
        </w:rPr>
        <w:t>Do I have resistance to earning [pick an amount you’d like] right now?</w:t>
      </w:r>
    </w:p>
    <w:p w14:paraId="2815A5B2" w14:textId="6F5ED402" w:rsidR="00154A83" w:rsidRDefault="00154A83" w:rsidP="00154A83">
      <w:pPr>
        <w:pStyle w:val="ListParagraph"/>
        <w:numPr>
          <w:ilvl w:val="0"/>
          <w:numId w:val="5"/>
        </w:numPr>
        <w:spacing w:line="276" w:lineRule="auto"/>
        <w:rPr>
          <w:lang w:eastAsia="ar-SA"/>
        </w:rPr>
      </w:pPr>
      <w:r>
        <w:rPr>
          <w:lang w:eastAsia="ar-SA"/>
        </w:rPr>
        <w:t>Do I have any fear around money?</w:t>
      </w:r>
    </w:p>
    <w:p w14:paraId="3009EFD1" w14:textId="77777777" w:rsidR="00154A83" w:rsidRDefault="00154A83" w:rsidP="00154A83">
      <w:pPr>
        <w:pStyle w:val="ListParagraph"/>
        <w:numPr>
          <w:ilvl w:val="0"/>
          <w:numId w:val="5"/>
        </w:numPr>
        <w:spacing w:line="276" w:lineRule="auto"/>
        <w:rPr>
          <w:lang w:eastAsia="ar-SA"/>
        </w:rPr>
      </w:pPr>
      <w:r>
        <w:rPr>
          <w:lang w:eastAsia="ar-SA"/>
        </w:rPr>
        <w:t>Do I believe it’s hard to earn money?</w:t>
      </w:r>
    </w:p>
    <w:p w14:paraId="7ED4428C" w14:textId="030B023F" w:rsidR="00154A83" w:rsidRDefault="00154A83" w:rsidP="00154A83">
      <w:pPr>
        <w:pStyle w:val="ListParagraph"/>
        <w:numPr>
          <w:ilvl w:val="0"/>
          <w:numId w:val="5"/>
        </w:numPr>
        <w:spacing w:line="276" w:lineRule="auto"/>
        <w:rPr>
          <w:lang w:eastAsia="ar-SA"/>
        </w:rPr>
      </w:pPr>
      <w:r>
        <w:rPr>
          <w:lang w:eastAsia="ar-SA"/>
        </w:rPr>
        <w:lastRenderedPageBreak/>
        <w:t>Do I have limiting money beliefs from my childhood in my energy?</w:t>
      </w:r>
    </w:p>
    <w:p w14:paraId="04CBF319" w14:textId="77777777" w:rsidR="0046152C" w:rsidRPr="007F1FF5" w:rsidRDefault="0046152C" w:rsidP="00154A83">
      <w:pPr>
        <w:spacing w:line="276" w:lineRule="auto"/>
        <w:rPr>
          <w:lang w:eastAsia="ar-SA"/>
        </w:rPr>
      </w:pPr>
    </w:p>
    <w:p w14:paraId="591C30D0" w14:textId="668E3CCC" w:rsidR="00154A83" w:rsidRDefault="0046152C" w:rsidP="00DD12AE">
      <w:pPr>
        <w:spacing w:line="276" w:lineRule="auto"/>
        <w:ind w:firstLine="720"/>
        <w:rPr>
          <w:lang w:eastAsia="ar-SA"/>
        </w:rPr>
      </w:pPr>
      <w:r w:rsidRPr="007F1FF5">
        <w:rPr>
          <w:lang w:eastAsia="ar-SA"/>
        </w:rPr>
        <w:t>See what answer</w:t>
      </w:r>
      <w:r w:rsidR="00154A83">
        <w:rPr>
          <w:lang w:eastAsia="ar-SA"/>
        </w:rPr>
        <w:t>s</w:t>
      </w:r>
      <w:r w:rsidRPr="007F1FF5">
        <w:rPr>
          <w:lang w:eastAsia="ar-SA"/>
        </w:rPr>
        <w:t xml:space="preserve"> you get. Sometimes it's not what you think it's going to be. </w:t>
      </w:r>
      <w:r w:rsidR="00154A83">
        <w:rPr>
          <w:lang w:eastAsia="ar-SA"/>
        </w:rPr>
        <w:t xml:space="preserve">That’s ok! We’ll go through why in the next few chapters. </w:t>
      </w:r>
    </w:p>
    <w:p w14:paraId="3D3BB89D" w14:textId="77777777" w:rsidR="00154A83" w:rsidRDefault="00154A83" w:rsidP="00DD12AE">
      <w:pPr>
        <w:spacing w:line="276" w:lineRule="auto"/>
        <w:ind w:firstLine="720"/>
        <w:rPr>
          <w:lang w:eastAsia="ar-SA"/>
        </w:rPr>
      </w:pPr>
    </w:p>
    <w:p w14:paraId="51972D14" w14:textId="0D8D38D4" w:rsidR="00154A83" w:rsidRDefault="00154A83" w:rsidP="00DD12AE">
      <w:pPr>
        <w:spacing w:line="276" w:lineRule="auto"/>
        <w:ind w:firstLine="720"/>
        <w:rPr>
          <w:lang w:eastAsia="ar-SA"/>
        </w:rPr>
      </w:pPr>
      <w:r>
        <w:rPr>
          <w:lang w:eastAsia="ar-SA"/>
        </w:rPr>
        <w:t xml:space="preserve">Don’t worry for </w:t>
      </w:r>
      <w:r w:rsidR="00D5792B">
        <w:rPr>
          <w:lang w:eastAsia="ar-SA"/>
        </w:rPr>
        <w:t>now about</w:t>
      </w:r>
      <w:r>
        <w:rPr>
          <w:lang w:eastAsia="ar-SA"/>
        </w:rPr>
        <w:t xml:space="preserve"> what the answers are. If you start finding resistances (</w:t>
      </w:r>
      <w:proofErr w:type="spellStart"/>
      <w:r>
        <w:rPr>
          <w:lang w:eastAsia="ar-SA"/>
        </w:rPr>
        <w:t>eg</w:t>
      </w:r>
      <w:proofErr w:type="spellEnd"/>
      <w:r>
        <w:rPr>
          <w:lang w:eastAsia="ar-SA"/>
        </w:rPr>
        <w:t xml:space="preserve"> you get a ‘yes’ you do have resistance to making more money), just note them down and we’ll go through how to release them in in a few chapters time!</w:t>
      </w:r>
    </w:p>
    <w:p w14:paraId="19F0DC04" w14:textId="77777777" w:rsidR="00154A83" w:rsidRDefault="00154A83" w:rsidP="00DD12AE">
      <w:pPr>
        <w:spacing w:line="276" w:lineRule="auto"/>
        <w:ind w:firstLine="720"/>
        <w:rPr>
          <w:lang w:eastAsia="ar-SA"/>
        </w:rPr>
      </w:pPr>
    </w:p>
    <w:p w14:paraId="685881C8" w14:textId="77777777" w:rsidR="00154A83" w:rsidRDefault="00154A83" w:rsidP="00154A83">
      <w:pPr>
        <w:spacing w:line="276" w:lineRule="auto"/>
        <w:ind w:firstLine="720"/>
        <w:rPr>
          <w:lang w:eastAsia="ar-SA"/>
        </w:rPr>
      </w:pPr>
      <w:r>
        <w:rPr>
          <w:lang w:eastAsia="ar-SA"/>
        </w:rPr>
        <w:t>If you get</w:t>
      </w:r>
      <w:r w:rsidR="0046152C" w:rsidRPr="007F1FF5">
        <w:rPr>
          <w:lang w:eastAsia="ar-SA"/>
        </w:rPr>
        <w:t xml:space="preserve"> weird responses, don't worry, you're just going to move through the process anyway. </w:t>
      </w:r>
    </w:p>
    <w:p w14:paraId="5B2C6EEF" w14:textId="77777777" w:rsidR="00154A83" w:rsidRDefault="00154A83" w:rsidP="00154A83">
      <w:pPr>
        <w:spacing w:line="276" w:lineRule="auto"/>
        <w:ind w:firstLine="720"/>
        <w:rPr>
          <w:lang w:eastAsia="ar-SA"/>
        </w:rPr>
      </w:pPr>
    </w:p>
    <w:p w14:paraId="45D3395D" w14:textId="77777777" w:rsidR="00154A83" w:rsidRDefault="00154A83" w:rsidP="00154A83">
      <w:pPr>
        <w:spacing w:line="276" w:lineRule="auto"/>
        <w:ind w:firstLine="720"/>
        <w:rPr>
          <w:lang w:eastAsia="ar-SA"/>
        </w:rPr>
      </w:pPr>
      <w:r>
        <w:rPr>
          <w:lang w:eastAsia="ar-SA"/>
        </w:rPr>
        <w:t xml:space="preserve">Learning this is just like any other new thing you learn. You might get it straight </w:t>
      </w:r>
      <w:proofErr w:type="gramStart"/>
      <w:r>
        <w:rPr>
          <w:lang w:eastAsia="ar-SA"/>
        </w:rPr>
        <w:t>away,</w:t>
      </w:r>
      <w:proofErr w:type="gramEnd"/>
      <w:r>
        <w:rPr>
          <w:lang w:eastAsia="ar-SA"/>
        </w:rPr>
        <w:t xml:space="preserve"> it might take time. Your responses</w:t>
      </w:r>
      <w:r w:rsidR="0046152C" w:rsidRPr="007F1FF5">
        <w:rPr>
          <w:lang w:eastAsia="ar-SA"/>
        </w:rPr>
        <w:t xml:space="preserve"> might be extremely slight, </w:t>
      </w:r>
      <w:r>
        <w:rPr>
          <w:lang w:eastAsia="ar-SA"/>
        </w:rPr>
        <w:t xml:space="preserve">or they might be </w:t>
      </w:r>
      <w:proofErr w:type="gramStart"/>
      <w:r>
        <w:rPr>
          <w:lang w:eastAsia="ar-SA"/>
        </w:rPr>
        <w:t>really obvious</w:t>
      </w:r>
      <w:proofErr w:type="gramEnd"/>
      <w:r>
        <w:rPr>
          <w:lang w:eastAsia="ar-SA"/>
        </w:rPr>
        <w:t xml:space="preserve">. </w:t>
      </w:r>
    </w:p>
    <w:p w14:paraId="38943272" w14:textId="77777777" w:rsidR="00154A83" w:rsidRDefault="00154A83" w:rsidP="00154A83">
      <w:pPr>
        <w:spacing w:line="276" w:lineRule="auto"/>
        <w:ind w:firstLine="720"/>
        <w:rPr>
          <w:lang w:eastAsia="ar-SA"/>
        </w:rPr>
      </w:pPr>
    </w:p>
    <w:p w14:paraId="70FC42C0" w14:textId="574FD6DB" w:rsidR="00D12CA7" w:rsidRDefault="00154A83" w:rsidP="00154A83">
      <w:pPr>
        <w:spacing w:line="276" w:lineRule="auto"/>
        <w:ind w:firstLine="720"/>
        <w:rPr>
          <w:lang w:eastAsia="ar-SA"/>
        </w:rPr>
      </w:pPr>
      <w:r>
        <w:rPr>
          <w:lang w:eastAsia="ar-SA"/>
        </w:rPr>
        <w:t>I</w:t>
      </w:r>
      <w:r w:rsidR="0046152C" w:rsidRPr="007F1FF5">
        <w:rPr>
          <w:lang w:eastAsia="ar-SA"/>
        </w:rPr>
        <w:t>t will come</w:t>
      </w:r>
      <w:r>
        <w:rPr>
          <w:lang w:eastAsia="ar-SA"/>
        </w:rPr>
        <w:t>. You will get this.</w:t>
      </w:r>
    </w:p>
    <w:p w14:paraId="6EC7516D" w14:textId="77777777" w:rsidR="00154A83" w:rsidRDefault="00154A83" w:rsidP="00154A83">
      <w:pPr>
        <w:spacing w:line="276" w:lineRule="auto"/>
        <w:ind w:firstLine="720"/>
        <w:rPr>
          <w:lang w:eastAsia="ar-SA"/>
        </w:rPr>
      </w:pPr>
    </w:p>
    <w:p w14:paraId="5BA279C4" w14:textId="0FA38483" w:rsidR="00D12CA7" w:rsidRDefault="00D12CA7" w:rsidP="00D12CA7">
      <w:pPr>
        <w:pStyle w:val="Heading3"/>
      </w:pPr>
      <w:r>
        <w:t xml:space="preserve">Things </w:t>
      </w:r>
      <w:r w:rsidR="00734AA2">
        <w:t>T</w:t>
      </w:r>
      <w:r>
        <w:t xml:space="preserve">o </w:t>
      </w:r>
      <w:r w:rsidR="00734AA2">
        <w:t>N</w:t>
      </w:r>
      <w:r>
        <w:t>ote</w:t>
      </w:r>
    </w:p>
    <w:p w14:paraId="2083486D" w14:textId="77777777" w:rsidR="00D12CA7" w:rsidRDefault="00D12CA7" w:rsidP="00DD12AE">
      <w:pPr>
        <w:spacing w:line="276" w:lineRule="auto"/>
        <w:ind w:firstLine="720"/>
        <w:rPr>
          <w:lang w:eastAsia="ar-SA"/>
        </w:rPr>
      </w:pPr>
    </w:p>
    <w:p w14:paraId="45086DD3" w14:textId="17182501" w:rsidR="00D12CA7" w:rsidRDefault="00D12CA7" w:rsidP="00DD12AE">
      <w:pPr>
        <w:spacing w:line="276" w:lineRule="auto"/>
        <w:ind w:firstLine="720"/>
        <w:rPr>
          <w:lang w:eastAsia="ar-SA"/>
        </w:rPr>
      </w:pPr>
      <w:r>
        <w:rPr>
          <w:lang w:eastAsia="ar-SA"/>
        </w:rPr>
        <w:t>A</w:t>
      </w:r>
      <w:r w:rsidR="0046152C" w:rsidRPr="007F1FF5">
        <w:rPr>
          <w:lang w:eastAsia="ar-SA"/>
        </w:rPr>
        <w:t xml:space="preserve">nything that changes how your body operates will also change how it interacts with your sway because </w:t>
      </w:r>
      <w:proofErr w:type="gramStart"/>
      <w:r w:rsidR="0046152C" w:rsidRPr="007F1FF5">
        <w:rPr>
          <w:lang w:eastAsia="ar-SA"/>
        </w:rPr>
        <w:t>it's</w:t>
      </w:r>
      <w:proofErr w:type="gramEnd"/>
      <w:r w:rsidR="0046152C" w:rsidRPr="007F1FF5">
        <w:rPr>
          <w:lang w:eastAsia="ar-SA"/>
        </w:rPr>
        <w:t xml:space="preserve"> literally just vibration based. </w:t>
      </w:r>
    </w:p>
    <w:p w14:paraId="53E2F84C" w14:textId="77777777" w:rsidR="00D12CA7" w:rsidRDefault="00D12CA7" w:rsidP="00DD12AE">
      <w:pPr>
        <w:spacing w:line="276" w:lineRule="auto"/>
        <w:ind w:firstLine="720"/>
        <w:rPr>
          <w:lang w:eastAsia="ar-SA"/>
        </w:rPr>
      </w:pPr>
    </w:p>
    <w:p w14:paraId="6C65D89D" w14:textId="3EBF5DBA" w:rsidR="00D12CA7" w:rsidRDefault="00D12CA7" w:rsidP="00DD12AE">
      <w:pPr>
        <w:spacing w:line="276" w:lineRule="auto"/>
        <w:ind w:firstLine="720"/>
        <w:rPr>
          <w:lang w:eastAsia="ar-SA"/>
        </w:rPr>
      </w:pPr>
      <w:r w:rsidRPr="00D12CA7">
        <w:rPr>
          <w:b/>
          <w:bCs/>
          <w:lang w:eastAsia="ar-SA"/>
        </w:rPr>
        <w:t>M</w:t>
      </w:r>
      <w:r w:rsidR="0046152C" w:rsidRPr="00D12CA7">
        <w:rPr>
          <w:b/>
          <w:bCs/>
          <w:lang w:eastAsia="ar-SA"/>
        </w:rPr>
        <w:t>ajor stress, sugar, tiredness, drugs, medicine, illness</w:t>
      </w:r>
      <w:r>
        <w:rPr>
          <w:lang w:eastAsia="ar-SA"/>
        </w:rPr>
        <w:t>…</w:t>
      </w:r>
      <w:r w:rsidR="0046152C" w:rsidRPr="007F1FF5">
        <w:rPr>
          <w:lang w:eastAsia="ar-SA"/>
        </w:rPr>
        <w:t xml:space="preserve"> </w:t>
      </w:r>
      <w:proofErr w:type="gramStart"/>
      <w:r w:rsidR="0046152C" w:rsidRPr="007F1FF5">
        <w:rPr>
          <w:lang w:eastAsia="ar-SA"/>
        </w:rPr>
        <w:t>all of</w:t>
      </w:r>
      <w:proofErr w:type="gramEnd"/>
      <w:r w:rsidR="0046152C" w:rsidRPr="007F1FF5">
        <w:rPr>
          <w:lang w:eastAsia="ar-SA"/>
        </w:rPr>
        <w:t xml:space="preserve"> those things change how your cells are operating</w:t>
      </w:r>
      <w:r w:rsidRPr="007F1FF5">
        <w:rPr>
          <w:lang w:eastAsia="ar-SA"/>
        </w:rPr>
        <w:t xml:space="preserve">. </w:t>
      </w:r>
      <w:r>
        <w:rPr>
          <w:lang w:eastAsia="ar-SA"/>
        </w:rPr>
        <w:t xml:space="preserve">Your sway is literally just an automatic muscular response to vibration. Which </w:t>
      </w:r>
      <w:r>
        <w:rPr>
          <w:lang w:eastAsia="ar-SA"/>
        </w:rPr>
        <w:lastRenderedPageBreak/>
        <w:t xml:space="preserve">means anything that changes how your cells operate </w:t>
      </w:r>
      <w:r w:rsidR="0046152C" w:rsidRPr="007F1FF5">
        <w:rPr>
          <w:lang w:eastAsia="ar-SA"/>
        </w:rPr>
        <w:t>might change how your sway responds</w:t>
      </w:r>
      <w:r>
        <w:rPr>
          <w:lang w:eastAsia="ar-SA"/>
        </w:rPr>
        <w:t>.</w:t>
      </w:r>
    </w:p>
    <w:p w14:paraId="541F0395" w14:textId="77777777" w:rsidR="00D12CA7" w:rsidRDefault="00D12CA7" w:rsidP="00DD12AE">
      <w:pPr>
        <w:spacing w:line="276" w:lineRule="auto"/>
        <w:ind w:firstLine="720"/>
        <w:rPr>
          <w:lang w:eastAsia="ar-SA"/>
        </w:rPr>
      </w:pPr>
    </w:p>
    <w:p w14:paraId="37522D3A" w14:textId="56DB7A2F" w:rsidR="00D12CA7" w:rsidRDefault="00D5792B" w:rsidP="00D12CA7">
      <w:pPr>
        <w:spacing w:line="276" w:lineRule="auto"/>
        <w:ind w:firstLine="720"/>
        <w:rPr>
          <w:lang w:eastAsia="ar-SA"/>
        </w:rPr>
      </w:pPr>
      <w:r w:rsidRPr="007F1FF5">
        <w:rPr>
          <w:lang w:eastAsia="ar-SA"/>
        </w:rPr>
        <w:t>So,</w:t>
      </w:r>
      <w:r w:rsidR="0046152C" w:rsidRPr="007F1FF5">
        <w:rPr>
          <w:lang w:eastAsia="ar-SA"/>
        </w:rPr>
        <w:t xml:space="preserve"> if you're getting weird responses, don't worry, it's fine. </w:t>
      </w:r>
    </w:p>
    <w:p w14:paraId="4F3AD5FA" w14:textId="77777777" w:rsidR="00D12CA7" w:rsidRDefault="00D12CA7" w:rsidP="00D12CA7">
      <w:pPr>
        <w:spacing w:line="276" w:lineRule="auto"/>
        <w:ind w:firstLine="720"/>
        <w:rPr>
          <w:lang w:eastAsia="ar-SA"/>
        </w:rPr>
      </w:pPr>
    </w:p>
    <w:p w14:paraId="706F1A0C" w14:textId="1F2FA91F" w:rsidR="00D12CA7" w:rsidRDefault="0046152C" w:rsidP="00D12CA7">
      <w:pPr>
        <w:spacing w:line="276" w:lineRule="auto"/>
        <w:ind w:firstLine="720"/>
        <w:rPr>
          <w:lang w:eastAsia="ar-SA"/>
        </w:rPr>
      </w:pPr>
      <w:r w:rsidRPr="007F1FF5">
        <w:rPr>
          <w:lang w:eastAsia="ar-SA"/>
        </w:rPr>
        <w:t xml:space="preserve">Just do the exercises, follow them as they're designed to do, and you will be clearing vibration anyway. </w:t>
      </w:r>
    </w:p>
    <w:p w14:paraId="0F950BA3" w14:textId="77777777" w:rsidR="000E385F" w:rsidRDefault="000E385F" w:rsidP="00D12CA7">
      <w:pPr>
        <w:spacing w:line="276" w:lineRule="auto"/>
        <w:ind w:firstLine="720"/>
        <w:rPr>
          <w:lang w:eastAsia="ar-SA"/>
        </w:rPr>
      </w:pPr>
    </w:p>
    <w:p w14:paraId="526D3431" w14:textId="5B1236D9" w:rsidR="000E385F" w:rsidRDefault="000E385F" w:rsidP="000E385F">
      <w:pPr>
        <w:spacing w:line="276" w:lineRule="auto"/>
        <w:ind w:firstLine="720"/>
        <w:rPr>
          <w:lang w:eastAsia="ar-SA"/>
        </w:rPr>
      </w:pPr>
      <w:r w:rsidRPr="000E385F">
        <w:rPr>
          <w:b/>
          <w:bCs/>
          <w:lang w:eastAsia="ar-SA"/>
        </w:rPr>
        <w:t>Opposite (</w:t>
      </w:r>
      <w:proofErr w:type="spellStart"/>
      <w:r w:rsidRPr="000E385F">
        <w:rPr>
          <w:b/>
          <w:bCs/>
          <w:lang w:eastAsia="ar-SA"/>
        </w:rPr>
        <w:t>eg</w:t>
      </w:r>
      <w:proofErr w:type="spellEnd"/>
      <w:r w:rsidRPr="000E385F">
        <w:rPr>
          <w:b/>
          <w:bCs/>
          <w:lang w:eastAsia="ar-SA"/>
        </w:rPr>
        <w:t xml:space="preserve"> forward for no, back for yes), </w:t>
      </w:r>
      <w:r w:rsidR="00CF241C">
        <w:rPr>
          <w:b/>
          <w:bCs/>
          <w:lang w:eastAsia="ar-SA"/>
        </w:rPr>
        <w:t>weird</w:t>
      </w:r>
      <w:r w:rsidRPr="000E385F">
        <w:rPr>
          <w:b/>
          <w:bCs/>
          <w:lang w:eastAsia="ar-SA"/>
        </w:rPr>
        <w:t xml:space="preserve"> or no sway at </w:t>
      </w:r>
      <w:r w:rsidRPr="00CF241C">
        <w:rPr>
          <w:lang w:eastAsia="ar-SA"/>
        </w:rPr>
        <w:t xml:space="preserve">all is just </w:t>
      </w:r>
      <w:r w:rsidR="00CF241C">
        <w:rPr>
          <w:lang w:eastAsia="ar-SA"/>
        </w:rPr>
        <w:t>resistance</w:t>
      </w:r>
      <w:r w:rsidRPr="00CF241C">
        <w:rPr>
          <w:lang w:eastAsia="ar-SA"/>
        </w:rPr>
        <w:t>.</w:t>
      </w:r>
      <w:r>
        <w:rPr>
          <w:lang w:eastAsia="ar-SA"/>
        </w:rPr>
        <w:t xml:space="preserve"> Don’t worry. It’s </w:t>
      </w:r>
      <w:r w:rsidR="00CF241C">
        <w:rPr>
          <w:lang w:eastAsia="ar-SA"/>
        </w:rPr>
        <w:t>just funky vibrations in your energy field and it’s completely normal.</w:t>
      </w:r>
    </w:p>
    <w:p w14:paraId="780752E1" w14:textId="77777777" w:rsidR="00CF241C" w:rsidRDefault="00CF241C" w:rsidP="000E385F">
      <w:pPr>
        <w:spacing w:line="276" w:lineRule="auto"/>
        <w:ind w:firstLine="720"/>
        <w:rPr>
          <w:lang w:eastAsia="ar-SA"/>
        </w:rPr>
      </w:pPr>
    </w:p>
    <w:p w14:paraId="4401C3C4" w14:textId="7D8E7EA1" w:rsidR="00CF241C" w:rsidRDefault="00CF241C" w:rsidP="00CF241C">
      <w:pPr>
        <w:spacing w:line="276" w:lineRule="auto"/>
        <w:ind w:firstLine="720"/>
        <w:rPr>
          <w:lang w:eastAsia="ar-SA"/>
        </w:rPr>
      </w:pPr>
      <w:r>
        <w:rPr>
          <w:lang w:eastAsia="ar-SA"/>
        </w:rPr>
        <w:t xml:space="preserve">We all have weird vibrations in our energy fields! No matter how much of this work you do, there’s always more to uncover and more resistance to release. </w:t>
      </w:r>
    </w:p>
    <w:p w14:paraId="12E331C3" w14:textId="77777777" w:rsidR="000E385F" w:rsidRDefault="000E385F" w:rsidP="000E385F">
      <w:pPr>
        <w:spacing w:line="276" w:lineRule="auto"/>
        <w:ind w:firstLine="720"/>
        <w:rPr>
          <w:lang w:eastAsia="ar-SA"/>
        </w:rPr>
      </w:pPr>
    </w:p>
    <w:p w14:paraId="78781DC4" w14:textId="34F50FE1" w:rsidR="000E385F" w:rsidRDefault="000E385F" w:rsidP="000E385F">
      <w:pPr>
        <w:spacing w:line="276" w:lineRule="auto"/>
        <w:ind w:firstLine="720"/>
        <w:rPr>
          <w:lang w:eastAsia="ar-SA"/>
        </w:rPr>
      </w:pPr>
      <w:r>
        <w:rPr>
          <w:lang w:eastAsia="ar-SA"/>
        </w:rPr>
        <w:t xml:space="preserve">If I have a </w:t>
      </w:r>
      <w:proofErr w:type="gramStart"/>
      <w:r>
        <w:rPr>
          <w:lang w:eastAsia="ar-SA"/>
        </w:rPr>
        <w:t>really resistant</w:t>
      </w:r>
      <w:proofErr w:type="gramEnd"/>
      <w:r>
        <w:rPr>
          <w:lang w:eastAsia="ar-SA"/>
        </w:rPr>
        <w:t xml:space="preserve"> energy in my field, I often find myself feeling like someone is pushing down on my head and my sway just stops. Or sometimes I don’t sway at all but feel like I’m being pushed sideways. </w:t>
      </w:r>
    </w:p>
    <w:p w14:paraId="16996D3C" w14:textId="77777777" w:rsidR="000E385F" w:rsidRDefault="000E385F" w:rsidP="000E385F">
      <w:pPr>
        <w:spacing w:line="276" w:lineRule="auto"/>
        <w:ind w:firstLine="720"/>
        <w:rPr>
          <w:lang w:eastAsia="ar-SA"/>
        </w:rPr>
      </w:pPr>
    </w:p>
    <w:p w14:paraId="0036FC3A" w14:textId="3B154394" w:rsidR="000E385F" w:rsidRDefault="000E385F" w:rsidP="000E385F">
      <w:pPr>
        <w:spacing w:line="276" w:lineRule="auto"/>
        <w:ind w:firstLine="720"/>
        <w:rPr>
          <w:lang w:eastAsia="ar-SA"/>
        </w:rPr>
      </w:pPr>
      <w:r>
        <w:rPr>
          <w:lang w:eastAsia="ar-SA"/>
        </w:rPr>
        <w:t>These not-normal responses are all normal!</w:t>
      </w:r>
    </w:p>
    <w:p w14:paraId="3E18A615" w14:textId="77777777" w:rsidR="000E385F" w:rsidRDefault="000E385F" w:rsidP="000E385F">
      <w:pPr>
        <w:spacing w:line="276" w:lineRule="auto"/>
        <w:ind w:firstLine="720"/>
        <w:rPr>
          <w:lang w:eastAsia="ar-SA"/>
        </w:rPr>
      </w:pPr>
    </w:p>
    <w:p w14:paraId="1E4BFF49" w14:textId="1B4A46BA" w:rsidR="000E385F" w:rsidRDefault="000E385F" w:rsidP="000E385F">
      <w:pPr>
        <w:spacing w:line="276" w:lineRule="auto"/>
        <w:ind w:firstLine="720"/>
        <w:rPr>
          <w:lang w:eastAsia="ar-SA"/>
        </w:rPr>
      </w:pPr>
      <w:r>
        <w:rPr>
          <w:lang w:eastAsia="ar-SA"/>
        </w:rPr>
        <w:t>If you go back to the science, it’s just your body responding to vibrations in your field.</w:t>
      </w:r>
    </w:p>
    <w:p w14:paraId="7D51E75F" w14:textId="77777777" w:rsidR="000E385F" w:rsidRDefault="000E385F" w:rsidP="000E385F">
      <w:pPr>
        <w:spacing w:line="276" w:lineRule="auto"/>
        <w:ind w:firstLine="720"/>
        <w:rPr>
          <w:lang w:eastAsia="ar-SA"/>
        </w:rPr>
      </w:pPr>
    </w:p>
    <w:p w14:paraId="32DA3FBB" w14:textId="7EEEDFF3" w:rsidR="000E385F" w:rsidRDefault="000E385F" w:rsidP="000E385F">
      <w:pPr>
        <w:spacing w:line="276" w:lineRule="auto"/>
        <w:ind w:firstLine="720"/>
        <w:rPr>
          <w:lang w:eastAsia="ar-SA"/>
        </w:rPr>
      </w:pPr>
      <w:r>
        <w:rPr>
          <w:lang w:eastAsia="ar-SA"/>
        </w:rPr>
        <w:t>Those weird responses just tell you that there’s something weird going on in your field.</w:t>
      </w:r>
    </w:p>
    <w:p w14:paraId="36C83BD0" w14:textId="77777777" w:rsidR="000E385F" w:rsidRDefault="000E385F" w:rsidP="000E385F">
      <w:pPr>
        <w:spacing w:line="276" w:lineRule="auto"/>
        <w:ind w:firstLine="720"/>
        <w:rPr>
          <w:lang w:eastAsia="ar-SA"/>
        </w:rPr>
      </w:pPr>
    </w:p>
    <w:p w14:paraId="5EC88326" w14:textId="7D996B6F" w:rsidR="000E385F" w:rsidRDefault="000E385F" w:rsidP="000E385F">
      <w:pPr>
        <w:spacing w:line="276" w:lineRule="auto"/>
        <w:ind w:firstLine="720"/>
        <w:rPr>
          <w:lang w:eastAsia="ar-SA"/>
        </w:rPr>
      </w:pPr>
      <w:r>
        <w:rPr>
          <w:lang w:eastAsia="ar-SA"/>
        </w:rPr>
        <w:t xml:space="preserve">If this happens, ask a few other questions and see if you can find the source of what that energy or resistance is. If you can’t find it, start doing releases anyway. You’ll start to clear energy and </w:t>
      </w:r>
      <w:r>
        <w:rPr>
          <w:lang w:eastAsia="ar-SA"/>
        </w:rPr>
        <w:lastRenderedPageBreak/>
        <w:t>eventually you’ll clear enough that you get clear responses again from your Sway. If all else fails, do a few releases, then take a break, let your body rest, and come back alter.</w:t>
      </w:r>
    </w:p>
    <w:p w14:paraId="5E064D49" w14:textId="77777777" w:rsidR="00D12CA7" w:rsidRDefault="00D12CA7" w:rsidP="00CF241C">
      <w:pPr>
        <w:spacing w:line="276" w:lineRule="auto"/>
        <w:rPr>
          <w:lang w:eastAsia="ar-SA"/>
        </w:rPr>
      </w:pPr>
    </w:p>
    <w:p w14:paraId="3CE7B8D0" w14:textId="173704CA" w:rsidR="0063592E" w:rsidRDefault="00D12CA7" w:rsidP="00DD12AE">
      <w:pPr>
        <w:spacing w:line="276" w:lineRule="auto"/>
        <w:ind w:firstLine="720"/>
        <w:rPr>
          <w:lang w:eastAsia="ar-SA"/>
        </w:rPr>
      </w:pPr>
      <w:r w:rsidRPr="00D12CA7">
        <w:rPr>
          <w:b/>
          <w:bCs/>
          <w:lang w:eastAsia="ar-SA"/>
        </w:rPr>
        <w:t>Don’t force it.</w:t>
      </w:r>
      <w:r>
        <w:rPr>
          <w:b/>
          <w:bCs/>
          <w:lang w:eastAsia="ar-SA"/>
        </w:rPr>
        <w:t xml:space="preserve"> </w:t>
      </w:r>
      <w:r w:rsidR="0063592E">
        <w:rPr>
          <w:lang w:eastAsia="ar-SA"/>
        </w:rPr>
        <w:t xml:space="preserve">A genuine sway is a </w:t>
      </w:r>
      <w:proofErr w:type="gramStart"/>
      <w:r w:rsidR="0063592E">
        <w:rPr>
          <w:lang w:eastAsia="ar-SA"/>
        </w:rPr>
        <w:t>really unique</w:t>
      </w:r>
      <w:proofErr w:type="gramEnd"/>
      <w:r w:rsidR="0063592E">
        <w:rPr>
          <w:lang w:eastAsia="ar-SA"/>
        </w:rPr>
        <w:t xml:space="preserve"> feeling. Your body is moving almost without your permission. It feels like an external force is pushing or pulling, or like something inside is magnetized. It’s in no way conscious or on purpose. </w:t>
      </w:r>
    </w:p>
    <w:p w14:paraId="700FE944" w14:textId="77777777" w:rsidR="0063592E" w:rsidRDefault="0063592E" w:rsidP="00DD12AE">
      <w:pPr>
        <w:spacing w:line="276" w:lineRule="auto"/>
        <w:ind w:firstLine="720"/>
        <w:rPr>
          <w:lang w:eastAsia="ar-SA"/>
        </w:rPr>
      </w:pPr>
    </w:p>
    <w:p w14:paraId="76F6EEC0" w14:textId="4B0AC958" w:rsidR="0063592E" w:rsidRDefault="0063592E" w:rsidP="00DD12AE">
      <w:pPr>
        <w:spacing w:line="276" w:lineRule="auto"/>
        <w:ind w:firstLine="720"/>
        <w:rPr>
          <w:lang w:eastAsia="ar-SA"/>
        </w:rPr>
      </w:pPr>
      <w:r>
        <w:rPr>
          <w:lang w:eastAsia="ar-SA"/>
        </w:rPr>
        <w:t>Don’t force your sway. It’s easy to start to get attached to a particular yes/no outcome when you ask a question. Or to think in your mind that you already know the answer and just start swaying.</w:t>
      </w:r>
    </w:p>
    <w:p w14:paraId="45E313AF" w14:textId="77777777" w:rsidR="00CF241C" w:rsidRDefault="00CF241C" w:rsidP="00DD12AE">
      <w:pPr>
        <w:spacing w:line="276" w:lineRule="auto"/>
        <w:ind w:firstLine="720"/>
        <w:rPr>
          <w:lang w:eastAsia="ar-SA"/>
        </w:rPr>
      </w:pPr>
    </w:p>
    <w:p w14:paraId="6993E696" w14:textId="693A6B9F" w:rsidR="00CF241C" w:rsidRDefault="00CF241C" w:rsidP="00DD12AE">
      <w:pPr>
        <w:spacing w:line="276" w:lineRule="auto"/>
        <w:ind w:firstLine="720"/>
        <w:rPr>
          <w:lang w:eastAsia="ar-SA"/>
        </w:rPr>
      </w:pPr>
      <w:r w:rsidRPr="00CF241C">
        <w:rPr>
          <w:b/>
          <w:bCs/>
          <w:lang w:eastAsia="ar-SA"/>
        </w:rPr>
        <w:t>Don’t assume</w:t>
      </w:r>
      <w:r>
        <w:rPr>
          <w:lang w:eastAsia="ar-SA"/>
        </w:rPr>
        <w:t xml:space="preserve">. You may know you’ve done a </w:t>
      </w:r>
      <w:r w:rsidRPr="00CF241C">
        <w:rPr>
          <w:u w:val="single"/>
          <w:lang w:eastAsia="ar-SA"/>
        </w:rPr>
        <w:t>ton</w:t>
      </w:r>
      <w:r>
        <w:rPr>
          <w:lang w:eastAsia="ar-SA"/>
        </w:rPr>
        <w:t xml:space="preserve"> of work in a particular area and are </w:t>
      </w:r>
      <w:r w:rsidRPr="00CF241C">
        <w:rPr>
          <w:u w:val="single"/>
          <w:lang w:eastAsia="ar-SA"/>
        </w:rPr>
        <w:t>convinced</w:t>
      </w:r>
      <w:r>
        <w:rPr>
          <w:lang w:eastAsia="ar-SA"/>
        </w:rPr>
        <w:t xml:space="preserve"> you </w:t>
      </w:r>
      <w:proofErr w:type="gramStart"/>
      <w:r>
        <w:rPr>
          <w:lang w:eastAsia="ar-SA"/>
        </w:rPr>
        <w:t>definitely don’t</w:t>
      </w:r>
      <w:proofErr w:type="gramEnd"/>
      <w:r>
        <w:rPr>
          <w:lang w:eastAsia="ar-SA"/>
        </w:rPr>
        <w:t xml:space="preserve"> have resistance in your field in relation to a particular topic. You’ve had therapy, you’ve done super deep work on it previously </w:t>
      </w:r>
      <w:proofErr w:type="gramStart"/>
      <w:r>
        <w:rPr>
          <w:lang w:eastAsia="ar-SA"/>
        </w:rPr>
        <w:t>and</w:t>
      </w:r>
      <w:proofErr w:type="gramEnd"/>
      <w:r>
        <w:rPr>
          <w:lang w:eastAsia="ar-SA"/>
        </w:rPr>
        <w:t xml:space="preserve"> you know, like you know, like you know that have </w:t>
      </w:r>
      <w:proofErr w:type="gramStart"/>
      <w:r w:rsidRPr="00CF241C">
        <w:rPr>
          <w:i/>
          <w:iCs/>
          <w:lang w:eastAsia="ar-SA"/>
        </w:rPr>
        <w:t>definitely</w:t>
      </w:r>
      <w:r>
        <w:rPr>
          <w:lang w:eastAsia="ar-SA"/>
        </w:rPr>
        <w:t xml:space="preserve"> got</w:t>
      </w:r>
      <w:proofErr w:type="gramEnd"/>
      <w:r>
        <w:rPr>
          <w:lang w:eastAsia="ar-SA"/>
        </w:rPr>
        <w:t xml:space="preserve"> rid of whatever it was.</w:t>
      </w:r>
    </w:p>
    <w:p w14:paraId="65E46215" w14:textId="77777777" w:rsidR="00CF241C" w:rsidRDefault="00CF241C" w:rsidP="00DD12AE">
      <w:pPr>
        <w:spacing w:line="276" w:lineRule="auto"/>
        <w:ind w:firstLine="720"/>
        <w:rPr>
          <w:lang w:eastAsia="ar-SA"/>
        </w:rPr>
      </w:pPr>
    </w:p>
    <w:p w14:paraId="0DFFB967" w14:textId="331E3CDF" w:rsidR="00CF241C" w:rsidRDefault="00D5792B" w:rsidP="00DD12AE">
      <w:pPr>
        <w:spacing w:line="276" w:lineRule="auto"/>
        <w:ind w:firstLine="720"/>
        <w:rPr>
          <w:lang w:eastAsia="ar-SA"/>
        </w:rPr>
      </w:pPr>
      <w:r>
        <w:rPr>
          <w:lang w:eastAsia="ar-SA"/>
        </w:rPr>
        <w:t>Well,</w:t>
      </w:r>
      <w:r w:rsidR="00CF241C">
        <w:rPr>
          <w:lang w:eastAsia="ar-SA"/>
        </w:rPr>
        <w:t xml:space="preserve"> that might be true, but that doesn’t mean you don’t have resistance in your field about it!</w:t>
      </w:r>
    </w:p>
    <w:p w14:paraId="25634D67" w14:textId="77777777" w:rsidR="00CF241C" w:rsidRDefault="00CF241C" w:rsidP="00DD12AE">
      <w:pPr>
        <w:spacing w:line="276" w:lineRule="auto"/>
        <w:ind w:firstLine="720"/>
        <w:rPr>
          <w:lang w:eastAsia="ar-SA"/>
        </w:rPr>
      </w:pPr>
    </w:p>
    <w:p w14:paraId="42B94A08" w14:textId="50B529E4" w:rsidR="00CF241C" w:rsidRDefault="00CF241C" w:rsidP="00DD12AE">
      <w:pPr>
        <w:spacing w:line="276" w:lineRule="auto"/>
        <w:ind w:firstLine="720"/>
        <w:rPr>
          <w:lang w:eastAsia="ar-SA"/>
        </w:rPr>
      </w:pPr>
      <w:r>
        <w:rPr>
          <w:lang w:eastAsia="ar-SA"/>
        </w:rPr>
        <w:t>You may have cognitively and consciously released something traumatic or a limiting belief on a topic. But did you also release it out of your energy field?</w:t>
      </w:r>
    </w:p>
    <w:p w14:paraId="2877EC43" w14:textId="77777777" w:rsidR="00CF241C" w:rsidRDefault="00CF241C" w:rsidP="00DD12AE">
      <w:pPr>
        <w:spacing w:line="276" w:lineRule="auto"/>
        <w:ind w:firstLine="720"/>
        <w:rPr>
          <w:lang w:eastAsia="ar-SA"/>
        </w:rPr>
      </w:pPr>
    </w:p>
    <w:p w14:paraId="3A986248" w14:textId="70BB3D58" w:rsidR="00CF241C" w:rsidRDefault="00CF241C" w:rsidP="00DD12AE">
      <w:pPr>
        <w:spacing w:line="276" w:lineRule="auto"/>
        <w:ind w:firstLine="720"/>
        <w:rPr>
          <w:lang w:eastAsia="ar-SA"/>
        </w:rPr>
      </w:pPr>
      <w:r>
        <w:rPr>
          <w:lang w:eastAsia="ar-SA"/>
        </w:rPr>
        <w:t>Have you ever hugged someone or walked close to someone with the same limiting belief? Have you picked up any of their energy? Did your mother have that limiting belief too and when you were in her stomach (in her energy field), did you pick up any of her energy?</w:t>
      </w:r>
    </w:p>
    <w:p w14:paraId="16F40A8F" w14:textId="77777777" w:rsidR="00CF241C" w:rsidRDefault="00CF241C" w:rsidP="00DD12AE">
      <w:pPr>
        <w:spacing w:line="276" w:lineRule="auto"/>
        <w:ind w:firstLine="720"/>
        <w:rPr>
          <w:lang w:eastAsia="ar-SA"/>
        </w:rPr>
      </w:pPr>
    </w:p>
    <w:p w14:paraId="2FB74F24" w14:textId="18CD7A2B" w:rsidR="00CF241C" w:rsidRDefault="00CF241C" w:rsidP="00DD12AE">
      <w:pPr>
        <w:spacing w:line="276" w:lineRule="auto"/>
        <w:ind w:firstLine="720"/>
        <w:rPr>
          <w:lang w:eastAsia="ar-SA"/>
        </w:rPr>
      </w:pPr>
      <w:r>
        <w:rPr>
          <w:lang w:eastAsia="ar-SA"/>
        </w:rPr>
        <w:t>The resistances in your energy field are physical vibrations and sometimes have nothing to do with what’s going on in your brain or thoughts. Sometime the energy isn’t even originally your own.</w:t>
      </w:r>
    </w:p>
    <w:p w14:paraId="7B5426F7" w14:textId="77777777" w:rsidR="00CF241C" w:rsidRDefault="00CF241C" w:rsidP="00DD12AE">
      <w:pPr>
        <w:spacing w:line="276" w:lineRule="auto"/>
        <w:ind w:firstLine="720"/>
        <w:rPr>
          <w:lang w:eastAsia="ar-SA"/>
        </w:rPr>
      </w:pPr>
    </w:p>
    <w:p w14:paraId="5A5976B4" w14:textId="33C461B5" w:rsidR="00CF241C" w:rsidRDefault="0020347C" w:rsidP="0020347C">
      <w:pPr>
        <w:spacing w:line="276" w:lineRule="auto"/>
        <w:ind w:firstLine="720"/>
        <w:rPr>
          <w:lang w:eastAsia="ar-SA"/>
        </w:rPr>
      </w:pPr>
      <w:r>
        <w:rPr>
          <w:lang w:eastAsia="ar-SA"/>
        </w:rPr>
        <w:t xml:space="preserve">Stay curious. Ask the question </w:t>
      </w:r>
      <w:r w:rsidR="00DB18C4">
        <w:rPr>
          <w:lang w:eastAsia="ar-SA"/>
        </w:rPr>
        <w:t>and</w:t>
      </w:r>
      <w:r>
        <w:rPr>
          <w:lang w:eastAsia="ar-SA"/>
        </w:rPr>
        <w:t xml:space="preserve"> allow your body to respond. That interested, intrigued state will allow you to go deeper with this than you have with anything else you’ve ever done.</w:t>
      </w:r>
    </w:p>
    <w:p w14:paraId="29296E56" w14:textId="77777777" w:rsidR="0063592E" w:rsidRDefault="0063592E" w:rsidP="00DD12AE">
      <w:pPr>
        <w:spacing w:line="276" w:lineRule="auto"/>
        <w:ind w:firstLine="720"/>
        <w:rPr>
          <w:lang w:eastAsia="ar-SA"/>
        </w:rPr>
      </w:pPr>
    </w:p>
    <w:p w14:paraId="7F282553" w14:textId="7246A0C4" w:rsidR="0046152C" w:rsidRPr="007F1FF5" w:rsidRDefault="000E385F" w:rsidP="00DD12AE">
      <w:pPr>
        <w:spacing w:line="276" w:lineRule="auto"/>
        <w:ind w:firstLine="720"/>
        <w:rPr>
          <w:lang w:eastAsia="ar-SA"/>
        </w:rPr>
      </w:pPr>
      <w:r>
        <w:rPr>
          <w:lang w:eastAsia="ar-SA"/>
        </w:rPr>
        <w:t>Ready to find out what questions to ask? Let’s jump into that next...</w:t>
      </w:r>
    </w:p>
    <w:p w14:paraId="12962C86" w14:textId="77777777" w:rsidR="00DC533C" w:rsidRPr="007F1FF5" w:rsidRDefault="00DC533C" w:rsidP="0067189F">
      <w:pPr>
        <w:pStyle w:val="Heading2"/>
        <w:jc w:val="left"/>
        <w:rPr>
          <w:rFonts w:ascii="Baskerville Old Face" w:hAnsi="Baskerville Old Face"/>
        </w:rPr>
        <w:sectPr w:rsidR="00DC533C" w:rsidRPr="007F1FF5" w:rsidSect="00C32C58">
          <w:headerReference w:type="even" r:id="rId25"/>
          <w:headerReference w:type="default" r:id="rId26"/>
          <w:type w:val="continuous"/>
          <w:pgSz w:w="8280" w:h="12600"/>
          <w:pgMar w:top="720" w:right="720" w:bottom="720" w:left="720" w:header="720" w:footer="720" w:gutter="432"/>
          <w:cols w:space="720"/>
          <w:titlePg/>
          <w:docGrid w:linePitch="360"/>
        </w:sectPr>
      </w:pPr>
    </w:p>
    <w:p w14:paraId="196165D4" w14:textId="77777777" w:rsidR="009112B7" w:rsidRPr="007F1FF5" w:rsidRDefault="009112B7" w:rsidP="009112B7"/>
    <w:p w14:paraId="488C2B84" w14:textId="77777777" w:rsidR="009112B7" w:rsidRPr="007F1FF5" w:rsidRDefault="009112B7" w:rsidP="009112B7"/>
    <w:p w14:paraId="446E34F4" w14:textId="77777777" w:rsidR="009112B7" w:rsidRPr="007F1FF5" w:rsidRDefault="009112B7" w:rsidP="009112B7"/>
    <w:p w14:paraId="52F251DA" w14:textId="77777777" w:rsidR="009112B7" w:rsidRPr="007F1FF5" w:rsidRDefault="009112B7" w:rsidP="009112B7"/>
    <w:p w14:paraId="353AF089" w14:textId="77777777" w:rsidR="009112B7" w:rsidRPr="007F1FF5" w:rsidRDefault="009112B7" w:rsidP="009112B7"/>
    <w:p w14:paraId="312A9787" w14:textId="77777777" w:rsidR="009112B7" w:rsidRPr="007F1FF5" w:rsidRDefault="009112B7" w:rsidP="009112B7"/>
    <w:p w14:paraId="7C3F3317" w14:textId="77777777" w:rsidR="00B26A52" w:rsidRDefault="00B26A52">
      <w:pPr>
        <w:rPr>
          <w:rFonts w:ascii="Dubai Light" w:eastAsiaTheme="majorEastAsia" w:hAnsi="Dubai Light" w:cs="Dubai Light"/>
          <w:b/>
          <w:bCs/>
          <w:iCs/>
          <w:sz w:val="44"/>
          <w:szCs w:val="28"/>
          <w:lang w:eastAsia="ar-SA"/>
        </w:rPr>
      </w:pPr>
      <w:r>
        <w:rPr>
          <w:rFonts w:cs="Dubai Light"/>
        </w:rPr>
        <w:br w:type="page"/>
      </w:r>
    </w:p>
    <w:p w14:paraId="1FE1AF6B" w14:textId="77777777" w:rsidR="00B26A52" w:rsidRPr="007F1FF5" w:rsidRDefault="00B26A52" w:rsidP="00B26A52"/>
    <w:p w14:paraId="30135425" w14:textId="77777777" w:rsidR="00B26A52" w:rsidRPr="007F1FF5" w:rsidRDefault="00B26A52" w:rsidP="00B26A52"/>
    <w:p w14:paraId="708FD2B9" w14:textId="77777777" w:rsidR="00B26A52" w:rsidRPr="007F1FF5" w:rsidRDefault="00B26A52" w:rsidP="00B26A52"/>
    <w:p w14:paraId="589407C1" w14:textId="77777777" w:rsidR="00B26A52" w:rsidRPr="007F1FF5" w:rsidRDefault="00B26A52" w:rsidP="00B26A52"/>
    <w:p w14:paraId="41FA5D64" w14:textId="77777777" w:rsidR="00B26A52" w:rsidRPr="007F1FF5" w:rsidRDefault="00B26A52" w:rsidP="00B26A52"/>
    <w:p w14:paraId="3CDD9CD8" w14:textId="77777777" w:rsidR="00B26A52" w:rsidRPr="007F1FF5" w:rsidRDefault="00B26A52" w:rsidP="00B26A52"/>
    <w:p w14:paraId="1CD6EA4E" w14:textId="77777777" w:rsidR="00B26A52" w:rsidRPr="007F1FF5" w:rsidRDefault="00B26A52" w:rsidP="00B26A52"/>
    <w:p w14:paraId="7BE77206" w14:textId="77777777" w:rsidR="00B26A52" w:rsidRPr="007F1FF5" w:rsidRDefault="00B26A52" w:rsidP="00B26A52"/>
    <w:p w14:paraId="790E3927" w14:textId="4D46A9A9" w:rsidR="00B26A52" w:rsidRPr="007F1FF5" w:rsidRDefault="00B26A52" w:rsidP="00B26A52">
      <w:pPr>
        <w:pStyle w:val="Heading2"/>
        <w:rPr>
          <w:rFonts w:cs="Dubai Light"/>
        </w:rPr>
      </w:pPr>
      <w:r>
        <w:rPr>
          <w:rFonts w:cs="Dubai Light"/>
        </w:rPr>
        <w:t>CHAPTER 4</w:t>
      </w:r>
    </w:p>
    <w:p w14:paraId="14DFB9B9" w14:textId="77777777" w:rsidR="009112B7" w:rsidRPr="007F1FF5" w:rsidRDefault="00000000" w:rsidP="009112B7">
      <w:pPr>
        <w:jc w:val="center"/>
        <w:rPr>
          <w:lang w:eastAsia="ar-SA"/>
        </w:rPr>
      </w:pPr>
      <w:r>
        <w:rPr>
          <w:lang w:eastAsia="ar-SA"/>
        </w:rPr>
        <w:pict w14:anchorId="389011C9">
          <v:rect id="_x0000_i1029" style="width:0;height:1.5pt" o:hralign="center" o:hrstd="t" o:hr="t" fillcolor="#a0a0a0" stroked="f"/>
        </w:pict>
      </w:r>
    </w:p>
    <w:p w14:paraId="65E4B3AA" w14:textId="77777777" w:rsidR="009112B7" w:rsidRPr="007F1FF5" w:rsidRDefault="009112B7" w:rsidP="009112B7">
      <w:pPr>
        <w:jc w:val="center"/>
      </w:pPr>
    </w:p>
    <w:p w14:paraId="11CD6936" w14:textId="062D4C20" w:rsidR="009112B7" w:rsidRPr="007F1FF5" w:rsidRDefault="009112B7" w:rsidP="006C6C52">
      <w:pPr>
        <w:pStyle w:val="Heading3"/>
        <w:rPr>
          <w:bCs/>
        </w:rPr>
      </w:pPr>
      <w:r>
        <w:t>Asking Questions</w:t>
      </w:r>
    </w:p>
    <w:p w14:paraId="1F97F6DD" w14:textId="77777777" w:rsidR="00B26A52" w:rsidRDefault="00B26A52" w:rsidP="00B26A52"/>
    <w:p w14:paraId="23E6395B" w14:textId="7548FEC0" w:rsidR="00B26A52" w:rsidRPr="00F861F5" w:rsidRDefault="00B26A52" w:rsidP="00B26A52">
      <w:pPr>
        <w:spacing w:line="276" w:lineRule="auto"/>
        <w:jc w:val="center"/>
        <w:rPr>
          <w:i/>
          <w:iCs/>
        </w:rPr>
      </w:pPr>
      <w:r w:rsidRPr="00F861F5">
        <w:rPr>
          <w:i/>
          <w:iCs/>
        </w:rPr>
        <w:t>“</w:t>
      </w:r>
      <w:r w:rsidR="00F861F5" w:rsidRPr="00F861F5">
        <w:rPr>
          <w:i/>
          <w:iCs/>
        </w:rPr>
        <w:t>I believe we're all connected to each other's energy fields—whenever you walk into a roomful of people, your energy is either restored or taken away from you.</w:t>
      </w:r>
      <w:r w:rsidRPr="00F861F5">
        <w:rPr>
          <w:i/>
          <w:iCs/>
        </w:rPr>
        <w:t>”</w:t>
      </w:r>
    </w:p>
    <w:p w14:paraId="52330CF5" w14:textId="12715540" w:rsidR="00B26A52" w:rsidRDefault="00B26A52" w:rsidP="00B26A52">
      <w:pPr>
        <w:spacing w:line="276" w:lineRule="auto"/>
        <w:jc w:val="center"/>
      </w:pPr>
      <w:r w:rsidRPr="00F861F5">
        <w:t xml:space="preserve">- </w:t>
      </w:r>
      <w:r w:rsidR="00F861F5" w:rsidRPr="00F861F5">
        <w:t>Oprah</w:t>
      </w:r>
      <w:r w:rsidR="00F861F5">
        <w:t xml:space="preserve"> Winfrey, O Magazine</w:t>
      </w:r>
    </w:p>
    <w:p w14:paraId="0B84F5FD" w14:textId="77777777" w:rsidR="00B26A52" w:rsidRPr="007F1FF5" w:rsidRDefault="00B26A52" w:rsidP="00B26A52"/>
    <w:p w14:paraId="06DD9C5E" w14:textId="77777777" w:rsidR="00B26A52" w:rsidRPr="007F1FF5" w:rsidRDefault="00B26A52" w:rsidP="00B26A52"/>
    <w:p w14:paraId="006C338C" w14:textId="7BAD3CDD" w:rsidR="00D2510B" w:rsidRDefault="00D2510B" w:rsidP="00D2510B">
      <w:pPr>
        <w:spacing w:line="276" w:lineRule="auto"/>
        <w:ind w:firstLine="720"/>
        <w:rPr>
          <w:lang w:eastAsia="ar-SA"/>
        </w:rPr>
      </w:pPr>
      <w:r>
        <w:rPr>
          <w:lang w:eastAsia="ar-SA"/>
        </w:rPr>
        <w:t>Summary so far - N</w:t>
      </w:r>
      <w:r w:rsidRPr="007F1FF5">
        <w:rPr>
          <w:lang w:eastAsia="ar-SA"/>
        </w:rPr>
        <w:t>othing is solid, everything is moving, therefore everything gives off a vibration</w:t>
      </w:r>
      <w:r>
        <w:rPr>
          <w:lang w:eastAsia="ar-SA"/>
        </w:rPr>
        <w:t>. T</w:t>
      </w:r>
      <w:r w:rsidRPr="007F1FF5">
        <w:rPr>
          <w:lang w:eastAsia="ar-SA"/>
        </w:rPr>
        <w:t xml:space="preserve">he </w:t>
      </w:r>
      <w:r>
        <w:rPr>
          <w:lang w:eastAsia="ar-SA"/>
        </w:rPr>
        <w:t>Z</w:t>
      </w:r>
      <w:r w:rsidRPr="007F1FF5">
        <w:rPr>
          <w:lang w:eastAsia="ar-SA"/>
        </w:rPr>
        <w:t xml:space="preserve">one is simply where your vibration matches the vibration you want. </w:t>
      </w:r>
      <w:r>
        <w:rPr>
          <w:lang w:eastAsia="ar-SA"/>
        </w:rPr>
        <w:t>The M</w:t>
      </w:r>
      <w:r w:rsidRPr="007F1FF5">
        <w:rPr>
          <w:lang w:eastAsia="ar-SA"/>
        </w:rPr>
        <w:t xml:space="preserve">oney </w:t>
      </w:r>
      <w:r>
        <w:rPr>
          <w:lang w:eastAsia="ar-SA"/>
        </w:rPr>
        <w:t>Z</w:t>
      </w:r>
      <w:r w:rsidRPr="007F1FF5">
        <w:rPr>
          <w:lang w:eastAsia="ar-SA"/>
        </w:rPr>
        <w:t>one is where your vibration matches the vibration of money.</w:t>
      </w:r>
      <w:r>
        <w:rPr>
          <w:lang w:eastAsia="ar-SA"/>
        </w:rPr>
        <w:t xml:space="preserve"> The Zone Method has 5 steps… ask questions using your Sway, check whether you can release the resistance now, release it, confirm it’s gone and then align to a new vibration. To Sway you ask a yes/no question out loud, then wait for your body to move forwards for yes, backwards for no.</w:t>
      </w:r>
    </w:p>
    <w:p w14:paraId="46FFD46B" w14:textId="77777777" w:rsidR="00B00474" w:rsidRDefault="00B00474" w:rsidP="00B00474">
      <w:pPr>
        <w:spacing w:line="276" w:lineRule="auto"/>
        <w:ind w:firstLine="720"/>
        <w:rPr>
          <w:lang w:eastAsia="ar-SA"/>
        </w:rPr>
      </w:pPr>
    </w:p>
    <w:p w14:paraId="3772F748" w14:textId="30E49933" w:rsidR="00B00474" w:rsidRDefault="00042DFB" w:rsidP="00B00474">
      <w:pPr>
        <w:spacing w:line="276" w:lineRule="auto"/>
        <w:ind w:firstLine="720"/>
        <w:rPr>
          <w:lang w:eastAsia="ar-SA"/>
        </w:rPr>
      </w:pPr>
      <w:r w:rsidRPr="007F1FF5">
        <w:rPr>
          <w:lang w:eastAsia="ar-SA"/>
        </w:rPr>
        <w:lastRenderedPageBreak/>
        <w:t>This</w:t>
      </w:r>
      <w:r w:rsidR="00B00474">
        <w:rPr>
          <w:lang w:eastAsia="ar-SA"/>
        </w:rPr>
        <w:t xml:space="preserve"> next chapter is about what questions to ask when you Sway. </w:t>
      </w:r>
    </w:p>
    <w:p w14:paraId="48EBCEC3" w14:textId="77777777" w:rsidR="00B00474" w:rsidRDefault="00B00474" w:rsidP="00B00474">
      <w:pPr>
        <w:spacing w:line="276" w:lineRule="auto"/>
        <w:ind w:firstLine="720"/>
        <w:rPr>
          <w:lang w:eastAsia="ar-SA"/>
        </w:rPr>
      </w:pPr>
    </w:p>
    <w:p w14:paraId="4555AA5A" w14:textId="554DE280" w:rsidR="00B00474" w:rsidRDefault="00B00474" w:rsidP="00B00474">
      <w:pPr>
        <w:spacing w:line="276" w:lineRule="auto"/>
        <w:ind w:firstLine="720"/>
        <w:rPr>
          <w:lang w:eastAsia="ar-SA"/>
        </w:rPr>
      </w:pPr>
      <w:r>
        <w:rPr>
          <w:lang w:eastAsia="ar-SA"/>
        </w:rPr>
        <w:t xml:space="preserve">The short answer is </w:t>
      </w:r>
      <w:r w:rsidR="00D2510B">
        <w:rPr>
          <w:lang w:eastAsia="ar-SA"/>
        </w:rPr>
        <w:t xml:space="preserve">you can ask </w:t>
      </w:r>
      <w:r>
        <w:rPr>
          <w:lang w:eastAsia="ar-SA"/>
        </w:rPr>
        <w:t>anything that’s phrased as a yes / no question.</w:t>
      </w:r>
    </w:p>
    <w:p w14:paraId="59DBDDE5" w14:textId="77777777" w:rsidR="00B00474" w:rsidRDefault="00B00474" w:rsidP="00B00474">
      <w:pPr>
        <w:spacing w:line="276" w:lineRule="auto"/>
        <w:ind w:firstLine="720"/>
        <w:rPr>
          <w:lang w:eastAsia="ar-SA"/>
        </w:rPr>
      </w:pPr>
    </w:p>
    <w:p w14:paraId="4CC871F3" w14:textId="77777777" w:rsidR="00EB7B36" w:rsidRDefault="00EB7B36" w:rsidP="00D2510B">
      <w:pPr>
        <w:spacing w:line="276" w:lineRule="auto"/>
        <w:ind w:firstLine="720"/>
        <w:rPr>
          <w:lang w:eastAsia="ar-SA"/>
        </w:rPr>
      </w:pPr>
      <w:r>
        <w:rPr>
          <w:lang w:eastAsia="ar-SA"/>
        </w:rPr>
        <w:t xml:space="preserve">The longer answer is the rest of this chapter! </w:t>
      </w:r>
    </w:p>
    <w:p w14:paraId="62831F0C" w14:textId="77777777" w:rsidR="00EB7B36" w:rsidRDefault="00EB7B36" w:rsidP="00D2510B">
      <w:pPr>
        <w:spacing w:line="276" w:lineRule="auto"/>
        <w:ind w:firstLine="720"/>
        <w:rPr>
          <w:lang w:eastAsia="ar-SA"/>
        </w:rPr>
      </w:pPr>
    </w:p>
    <w:p w14:paraId="5AB041EA" w14:textId="40C862CD" w:rsidR="00B00474" w:rsidRDefault="00B00474" w:rsidP="00D2510B">
      <w:pPr>
        <w:spacing w:line="276" w:lineRule="auto"/>
        <w:ind w:firstLine="720"/>
        <w:rPr>
          <w:lang w:eastAsia="ar-SA"/>
        </w:rPr>
      </w:pPr>
      <w:r>
        <w:rPr>
          <w:lang w:eastAsia="ar-SA"/>
        </w:rPr>
        <w:t>This book is about clearing your money energy so you can have more money, so the examples I’ll give will all be money-based. But you could ask questions about any topic at all!</w:t>
      </w:r>
    </w:p>
    <w:p w14:paraId="6EA83F5C" w14:textId="77777777" w:rsidR="00B00474" w:rsidRDefault="00B00474" w:rsidP="00B00474">
      <w:pPr>
        <w:spacing w:line="276" w:lineRule="auto"/>
        <w:ind w:firstLine="720"/>
        <w:rPr>
          <w:lang w:eastAsia="ar-SA"/>
        </w:rPr>
      </w:pPr>
    </w:p>
    <w:p w14:paraId="13FB6E87" w14:textId="1C5029CB" w:rsidR="00042DFB" w:rsidRPr="007F1FF5" w:rsidRDefault="00B00474" w:rsidP="00B00474">
      <w:pPr>
        <w:spacing w:line="276" w:lineRule="auto"/>
        <w:ind w:firstLine="720"/>
        <w:rPr>
          <w:lang w:eastAsia="ar-SA"/>
        </w:rPr>
      </w:pPr>
      <w:proofErr w:type="gramStart"/>
      <w:r>
        <w:rPr>
          <w:lang w:eastAsia="ar-SA"/>
        </w:rPr>
        <w:t>S</w:t>
      </w:r>
      <w:r w:rsidR="00042DFB" w:rsidRPr="007F1FF5">
        <w:rPr>
          <w:lang w:eastAsia="ar-SA"/>
        </w:rPr>
        <w:t>o</w:t>
      </w:r>
      <w:proofErr w:type="gramEnd"/>
      <w:r w:rsidR="00042DFB" w:rsidRPr="007F1FF5">
        <w:rPr>
          <w:lang w:eastAsia="ar-SA"/>
        </w:rPr>
        <w:t xml:space="preserve"> what questions to ask?</w:t>
      </w:r>
    </w:p>
    <w:p w14:paraId="2FCBF873" w14:textId="77777777" w:rsidR="00042DFB" w:rsidRPr="007F1FF5" w:rsidRDefault="00042DFB" w:rsidP="00DD12AE">
      <w:pPr>
        <w:spacing w:line="276" w:lineRule="auto"/>
        <w:ind w:firstLine="720"/>
        <w:rPr>
          <w:lang w:eastAsia="ar-SA"/>
        </w:rPr>
      </w:pPr>
    </w:p>
    <w:p w14:paraId="6F55C9E0" w14:textId="77777777" w:rsidR="00D2510B" w:rsidRDefault="00D2510B" w:rsidP="00DD12AE">
      <w:pPr>
        <w:spacing w:line="276" w:lineRule="auto"/>
        <w:ind w:firstLine="720"/>
        <w:rPr>
          <w:lang w:eastAsia="ar-SA"/>
        </w:rPr>
      </w:pPr>
      <w:r>
        <w:rPr>
          <w:lang w:eastAsia="ar-SA"/>
        </w:rPr>
        <w:t>Whatever you want!</w:t>
      </w:r>
    </w:p>
    <w:p w14:paraId="19D80E96" w14:textId="77777777" w:rsidR="00D2510B" w:rsidRDefault="00D2510B" w:rsidP="00DD12AE">
      <w:pPr>
        <w:spacing w:line="276" w:lineRule="auto"/>
        <w:ind w:firstLine="720"/>
        <w:rPr>
          <w:lang w:eastAsia="ar-SA"/>
        </w:rPr>
      </w:pPr>
    </w:p>
    <w:p w14:paraId="70A2DB9D" w14:textId="77777777" w:rsidR="00D2510B" w:rsidRDefault="00042DFB" w:rsidP="00DD12AE">
      <w:pPr>
        <w:spacing w:line="276" w:lineRule="auto"/>
        <w:ind w:firstLine="720"/>
        <w:rPr>
          <w:lang w:eastAsia="ar-SA"/>
        </w:rPr>
      </w:pPr>
      <w:r w:rsidRPr="007F1FF5">
        <w:rPr>
          <w:lang w:eastAsia="ar-SA"/>
        </w:rPr>
        <w:t xml:space="preserve">Can you answer it with a yes or </w:t>
      </w:r>
      <w:proofErr w:type="gramStart"/>
      <w:r w:rsidRPr="007F1FF5">
        <w:rPr>
          <w:lang w:eastAsia="ar-SA"/>
        </w:rPr>
        <w:t>a</w:t>
      </w:r>
      <w:proofErr w:type="gramEnd"/>
      <w:r w:rsidRPr="007F1FF5">
        <w:rPr>
          <w:lang w:eastAsia="ar-SA"/>
        </w:rPr>
        <w:t xml:space="preserve"> no? That's it. </w:t>
      </w:r>
    </w:p>
    <w:p w14:paraId="729063BC" w14:textId="77777777" w:rsidR="00D2510B" w:rsidRDefault="00D2510B" w:rsidP="00DD12AE">
      <w:pPr>
        <w:spacing w:line="276" w:lineRule="auto"/>
        <w:ind w:firstLine="720"/>
        <w:rPr>
          <w:lang w:eastAsia="ar-SA"/>
        </w:rPr>
      </w:pPr>
    </w:p>
    <w:p w14:paraId="7E65ADB9" w14:textId="23264C56" w:rsidR="00D2510B" w:rsidRDefault="00D2510B" w:rsidP="00DD12AE">
      <w:pPr>
        <w:spacing w:line="276" w:lineRule="auto"/>
        <w:ind w:firstLine="720"/>
        <w:rPr>
          <w:lang w:eastAsia="ar-SA"/>
        </w:rPr>
      </w:pPr>
      <w:r>
        <w:rPr>
          <w:lang w:eastAsia="ar-SA"/>
        </w:rPr>
        <w:t>That said, your Sway i</w:t>
      </w:r>
      <w:r w:rsidR="00042DFB" w:rsidRPr="007F1FF5">
        <w:rPr>
          <w:lang w:eastAsia="ar-SA"/>
        </w:rPr>
        <w:t>s a tool only. It cannot give you a full paragraph answer</w:t>
      </w:r>
      <w:r w:rsidR="00EB7B36">
        <w:rPr>
          <w:lang w:eastAsia="ar-SA"/>
        </w:rPr>
        <w:t xml:space="preserve"> or anything answer except what is already in your energy</w:t>
      </w:r>
      <w:r w:rsidR="00042DFB" w:rsidRPr="007F1FF5">
        <w:rPr>
          <w:lang w:eastAsia="ar-SA"/>
        </w:rPr>
        <w:t xml:space="preserve">. It is just literally the vibration of whatever you're thinking or saying reacting to the vibration </w:t>
      </w:r>
      <w:r>
        <w:rPr>
          <w:lang w:eastAsia="ar-SA"/>
        </w:rPr>
        <w:t>that’s already i</w:t>
      </w:r>
      <w:r w:rsidR="00042DFB" w:rsidRPr="007F1FF5">
        <w:rPr>
          <w:lang w:eastAsia="ar-SA"/>
        </w:rPr>
        <w:t>n the space around you</w:t>
      </w:r>
      <w:r>
        <w:rPr>
          <w:lang w:eastAsia="ar-SA"/>
        </w:rPr>
        <w:t xml:space="preserve">. </w:t>
      </w:r>
    </w:p>
    <w:p w14:paraId="68165EDB" w14:textId="77777777" w:rsidR="00D2510B" w:rsidRDefault="00D2510B" w:rsidP="00DD12AE">
      <w:pPr>
        <w:spacing w:line="276" w:lineRule="auto"/>
        <w:ind w:firstLine="720"/>
        <w:rPr>
          <w:lang w:eastAsia="ar-SA"/>
        </w:rPr>
      </w:pPr>
    </w:p>
    <w:p w14:paraId="3F073197" w14:textId="240F10BC" w:rsidR="00042DFB" w:rsidRPr="007F1FF5" w:rsidRDefault="00D2510B" w:rsidP="00D2510B">
      <w:pPr>
        <w:spacing w:line="276" w:lineRule="auto"/>
        <w:ind w:firstLine="720"/>
        <w:rPr>
          <w:lang w:eastAsia="ar-SA"/>
        </w:rPr>
      </w:pPr>
      <w:r>
        <w:rPr>
          <w:lang w:eastAsia="ar-SA"/>
        </w:rPr>
        <w:t xml:space="preserve">The vibration of your question </w:t>
      </w:r>
      <w:proofErr w:type="gramStart"/>
      <w:r>
        <w:rPr>
          <w:lang w:eastAsia="ar-SA"/>
        </w:rPr>
        <w:t>either clashes</w:t>
      </w:r>
      <w:proofErr w:type="gramEnd"/>
      <w:r w:rsidR="00EB7B36">
        <w:rPr>
          <w:lang w:eastAsia="ar-SA"/>
        </w:rPr>
        <w:t xml:space="preserve"> with the vibration already around your body. This clash of different physical vibrations right in front of you</w:t>
      </w:r>
      <w:r>
        <w:rPr>
          <w:lang w:eastAsia="ar-SA"/>
        </w:rPr>
        <w:t xml:space="preserve"> pushes you backwards and you get a no. Or </w:t>
      </w:r>
      <w:r w:rsidR="00EB7B36">
        <w:rPr>
          <w:lang w:eastAsia="ar-SA"/>
        </w:rPr>
        <w:t>the vibration of your question matches what’s already around your body. The frequency wave is</w:t>
      </w:r>
      <w:r>
        <w:rPr>
          <w:lang w:eastAsia="ar-SA"/>
        </w:rPr>
        <w:t xml:space="preserve"> in </w:t>
      </w:r>
      <w:proofErr w:type="gramStart"/>
      <w:r>
        <w:rPr>
          <w:lang w:eastAsia="ar-SA"/>
        </w:rPr>
        <w:t>sync</w:t>
      </w:r>
      <w:proofErr w:type="gramEnd"/>
      <w:r>
        <w:rPr>
          <w:lang w:eastAsia="ar-SA"/>
        </w:rPr>
        <w:t xml:space="preserve"> and it pulls you forward for a yes.</w:t>
      </w:r>
    </w:p>
    <w:p w14:paraId="57576364" w14:textId="77777777" w:rsidR="00D2510B" w:rsidRDefault="00D2510B" w:rsidP="00DD12AE">
      <w:pPr>
        <w:spacing w:line="276" w:lineRule="auto"/>
        <w:ind w:firstLine="720"/>
        <w:rPr>
          <w:lang w:eastAsia="ar-SA"/>
        </w:rPr>
      </w:pPr>
    </w:p>
    <w:p w14:paraId="6BD63CDD" w14:textId="08BC8528" w:rsidR="00D2510B" w:rsidRDefault="00042DFB" w:rsidP="00DD12AE">
      <w:pPr>
        <w:spacing w:line="276" w:lineRule="auto"/>
        <w:ind w:firstLine="720"/>
        <w:rPr>
          <w:lang w:eastAsia="ar-SA"/>
        </w:rPr>
      </w:pPr>
      <w:r w:rsidRPr="007F1FF5">
        <w:rPr>
          <w:lang w:eastAsia="ar-SA"/>
        </w:rPr>
        <w:t>That's all it is</w:t>
      </w:r>
      <w:r w:rsidR="00D2510B">
        <w:rPr>
          <w:lang w:eastAsia="ar-SA"/>
        </w:rPr>
        <w:t xml:space="preserve">. </w:t>
      </w:r>
    </w:p>
    <w:p w14:paraId="69071AEC" w14:textId="77777777" w:rsidR="00D2510B" w:rsidRDefault="00D2510B" w:rsidP="00DD12AE">
      <w:pPr>
        <w:spacing w:line="276" w:lineRule="auto"/>
        <w:ind w:firstLine="720"/>
        <w:rPr>
          <w:lang w:eastAsia="ar-SA"/>
        </w:rPr>
      </w:pPr>
    </w:p>
    <w:p w14:paraId="5240AF02" w14:textId="77777777" w:rsidR="00D2510B" w:rsidRDefault="00042DFB" w:rsidP="00DD12AE">
      <w:pPr>
        <w:spacing w:line="276" w:lineRule="auto"/>
        <w:ind w:firstLine="720"/>
        <w:rPr>
          <w:lang w:eastAsia="ar-SA"/>
        </w:rPr>
      </w:pPr>
      <w:r w:rsidRPr="007F1FF5">
        <w:rPr>
          <w:lang w:eastAsia="ar-SA"/>
        </w:rPr>
        <w:t>No opinions, no fortune telling, no future</w:t>
      </w:r>
      <w:r w:rsidR="00D2510B">
        <w:rPr>
          <w:lang w:eastAsia="ar-SA"/>
        </w:rPr>
        <w:t xml:space="preserve"> </w:t>
      </w:r>
      <w:r w:rsidRPr="007F1FF5">
        <w:rPr>
          <w:lang w:eastAsia="ar-SA"/>
        </w:rPr>
        <w:t>psychic visions</w:t>
      </w:r>
      <w:r w:rsidR="00D2510B">
        <w:rPr>
          <w:lang w:eastAsia="ar-SA"/>
        </w:rPr>
        <w:t>.</w:t>
      </w:r>
    </w:p>
    <w:p w14:paraId="4C07E4A3" w14:textId="77777777" w:rsidR="00D2510B" w:rsidRDefault="00D2510B" w:rsidP="00DD12AE">
      <w:pPr>
        <w:spacing w:line="276" w:lineRule="auto"/>
        <w:ind w:firstLine="720"/>
        <w:rPr>
          <w:lang w:eastAsia="ar-SA"/>
        </w:rPr>
      </w:pPr>
    </w:p>
    <w:p w14:paraId="77E163AC" w14:textId="61431CE1" w:rsidR="00D2510B" w:rsidRDefault="00D2510B" w:rsidP="00DD12AE">
      <w:pPr>
        <w:spacing w:line="276" w:lineRule="auto"/>
        <w:ind w:firstLine="720"/>
        <w:rPr>
          <w:lang w:eastAsia="ar-SA"/>
        </w:rPr>
      </w:pPr>
      <w:r>
        <w:rPr>
          <w:lang w:eastAsia="ar-SA"/>
        </w:rPr>
        <w:t>You</w:t>
      </w:r>
      <w:r w:rsidR="00F97DF6">
        <w:rPr>
          <w:lang w:eastAsia="ar-SA"/>
        </w:rPr>
        <w:t>r</w:t>
      </w:r>
      <w:r>
        <w:rPr>
          <w:lang w:eastAsia="ar-SA"/>
        </w:rPr>
        <w:t xml:space="preserve"> Sway can’t do any of that. </w:t>
      </w:r>
    </w:p>
    <w:p w14:paraId="43A8C3A8" w14:textId="77777777" w:rsidR="00207600" w:rsidRDefault="00207600" w:rsidP="00DD12AE">
      <w:pPr>
        <w:spacing w:line="276" w:lineRule="auto"/>
        <w:ind w:firstLine="720"/>
        <w:rPr>
          <w:lang w:eastAsia="ar-SA"/>
        </w:rPr>
      </w:pPr>
    </w:p>
    <w:p w14:paraId="502133C8" w14:textId="0406E2E1" w:rsidR="00207600" w:rsidRDefault="00207600" w:rsidP="00DD12AE">
      <w:pPr>
        <w:spacing w:line="276" w:lineRule="auto"/>
        <w:ind w:firstLine="720"/>
        <w:rPr>
          <w:lang w:eastAsia="ar-SA"/>
        </w:rPr>
      </w:pPr>
      <w:r>
        <w:rPr>
          <w:lang w:eastAsia="ar-SA"/>
        </w:rPr>
        <w:t xml:space="preserve">It is not an entity, a person or a being. It doesn’t have any intelligence and doesn’t know the “right” answer. </w:t>
      </w:r>
    </w:p>
    <w:p w14:paraId="3C125546" w14:textId="77777777" w:rsidR="00207600" w:rsidRDefault="00207600" w:rsidP="00DD12AE">
      <w:pPr>
        <w:spacing w:line="276" w:lineRule="auto"/>
        <w:ind w:firstLine="720"/>
        <w:rPr>
          <w:lang w:eastAsia="ar-SA"/>
        </w:rPr>
      </w:pPr>
    </w:p>
    <w:p w14:paraId="04F55F86" w14:textId="37CDBBF5" w:rsidR="00207600" w:rsidRDefault="00207600" w:rsidP="00DD12AE">
      <w:pPr>
        <w:spacing w:line="276" w:lineRule="auto"/>
        <w:ind w:firstLine="720"/>
        <w:rPr>
          <w:lang w:eastAsia="ar-SA"/>
        </w:rPr>
      </w:pPr>
      <w:r>
        <w:rPr>
          <w:lang w:eastAsia="ar-SA"/>
        </w:rPr>
        <w:t>It’s a simple bio feedback. Your body feeling the air moving around you, and you not bracing against that air movement.</w:t>
      </w:r>
    </w:p>
    <w:p w14:paraId="19B23D16" w14:textId="77777777" w:rsidR="00D2510B" w:rsidRDefault="00D2510B" w:rsidP="00DD12AE">
      <w:pPr>
        <w:spacing w:line="276" w:lineRule="auto"/>
        <w:ind w:firstLine="720"/>
        <w:rPr>
          <w:lang w:eastAsia="ar-SA"/>
        </w:rPr>
      </w:pPr>
    </w:p>
    <w:p w14:paraId="1B0A83FF" w14:textId="123F3966" w:rsidR="00D2510B" w:rsidRDefault="00042DFB" w:rsidP="00DD12AE">
      <w:pPr>
        <w:spacing w:line="276" w:lineRule="auto"/>
        <w:ind w:firstLine="720"/>
        <w:rPr>
          <w:lang w:eastAsia="ar-SA"/>
        </w:rPr>
      </w:pPr>
      <w:r w:rsidRPr="007F1FF5">
        <w:rPr>
          <w:lang w:eastAsia="ar-SA"/>
        </w:rPr>
        <w:t>This is just yes</w:t>
      </w:r>
      <w:r w:rsidR="00D2510B">
        <w:rPr>
          <w:lang w:eastAsia="ar-SA"/>
        </w:rPr>
        <w:t xml:space="preserve"> /</w:t>
      </w:r>
      <w:r w:rsidRPr="007F1FF5">
        <w:rPr>
          <w:lang w:eastAsia="ar-SA"/>
        </w:rPr>
        <w:t xml:space="preserve"> no questions</w:t>
      </w:r>
      <w:r w:rsidR="00207600">
        <w:rPr>
          <w:lang w:eastAsia="ar-SA"/>
        </w:rPr>
        <w:t>, answering what vibration is already around you.</w:t>
      </w:r>
    </w:p>
    <w:p w14:paraId="469D2333" w14:textId="77777777" w:rsidR="00D2510B" w:rsidRDefault="00D2510B" w:rsidP="00DD12AE">
      <w:pPr>
        <w:spacing w:line="276" w:lineRule="auto"/>
        <w:ind w:firstLine="720"/>
        <w:rPr>
          <w:lang w:eastAsia="ar-SA"/>
        </w:rPr>
      </w:pPr>
    </w:p>
    <w:p w14:paraId="1ED78E89" w14:textId="4043104F" w:rsidR="00162D3E" w:rsidRDefault="00162D3E" w:rsidP="00DD12AE">
      <w:pPr>
        <w:spacing w:line="276" w:lineRule="auto"/>
        <w:ind w:firstLine="720"/>
        <w:rPr>
          <w:lang w:eastAsia="ar-SA"/>
        </w:rPr>
      </w:pPr>
      <w:r>
        <w:rPr>
          <w:lang w:eastAsia="ar-SA"/>
        </w:rPr>
        <w:t xml:space="preserve">This is a great time to do an exercise. </w:t>
      </w:r>
      <w:r w:rsidR="00EB7B36">
        <w:rPr>
          <w:lang w:eastAsia="ar-SA"/>
        </w:rPr>
        <w:t>Here’s some examples of questions. If you can, s</w:t>
      </w:r>
      <w:r>
        <w:rPr>
          <w:lang w:eastAsia="ar-SA"/>
        </w:rPr>
        <w:t xml:space="preserve">tand up now and </w:t>
      </w:r>
      <w:r w:rsidR="00EB7B36">
        <w:rPr>
          <w:lang w:eastAsia="ar-SA"/>
        </w:rPr>
        <w:t xml:space="preserve">let’s </w:t>
      </w:r>
      <w:r>
        <w:rPr>
          <w:lang w:eastAsia="ar-SA"/>
        </w:rPr>
        <w:t xml:space="preserve">ask your Sway </w:t>
      </w:r>
      <w:r w:rsidR="00EB7B36">
        <w:rPr>
          <w:lang w:eastAsia="ar-SA"/>
        </w:rPr>
        <w:t>them:</w:t>
      </w:r>
    </w:p>
    <w:p w14:paraId="09A61C5D" w14:textId="77777777" w:rsidR="00162D3E" w:rsidRDefault="00162D3E" w:rsidP="00DD12AE">
      <w:pPr>
        <w:spacing w:line="276" w:lineRule="auto"/>
        <w:ind w:firstLine="720"/>
        <w:rPr>
          <w:lang w:eastAsia="ar-SA"/>
        </w:rPr>
      </w:pPr>
    </w:p>
    <w:p w14:paraId="50053296" w14:textId="77777777" w:rsidR="00162D3E" w:rsidRDefault="00042DFB" w:rsidP="00162D3E">
      <w:pPr>
        <w:pStyle w:val="ListParagraph"/>
        <w:numPr>
          <w:ilvl w:val="0"/>
          <w:numId w:val="7"/>
        </w:numPr>
        <w:spacing w:line="276" w:lineRule="auto"/>
        <w:rPr>
          <w:lang w:eastAsia="ar-SA"/>
        </w:rPr>
      </w:pPr>
      <w:r w:rsidRPr="007F1FF5">
        <w:rPr>
          <w:lang w:eastAsia="ar-SA"/>
        </w:rPr>
        <w:t>Am I aligned to receiving more money right now?</w:t>
      </w:r>
    </w:p>
    <w:p w14:paraId="5FD29B14" w14:textId="77777777" w:rsidR="00162D3E" w:rsidRDefault="00042DFB" w:rsidP="00162D3E">
      <w:pPr>
        <w:pStyle w:val="ListParagraph"/>
        <w:numPr>
          <w:ilvl w:val="0"/>
          <w:numId w:val="7"/>
        </w:numPr>
        <w:spacing w:line="276" w:lineRule="auto"/>
        <w:rPr>
          <w:lang w:eastAsia="ar-SA"/>
        </w:rPr>
      </w:pPr>
      <w:r w:rsidRPr="007F1FF5">
        <w:rPr>
          <w:lang w:eastAsia="ar-SA"/>
        </w:rPr>
        <w:t xml:space="preserve">Is there something blocking me from making more money? </w:t>
      </w:r>
    </w:p>
    <w:p w14:paraId="0F787657" w14:textId="77777777" w:rsidR="00162D3E" w:rsidRDefault="00042DFB" w:rsidP="00162D3E">
      <w:pPr>
        <w:pStyle w:val="ListParagraph"/>
        <w:numPr>
          <w:ilvl w:val="0"/>
          <w:numId w:val="7"/>
        </w:numPr>
        <w:spacing w:line="276" w:lineRule="auto"/>
        <w:rPr>
          <w:lang w:eastAsia="ar-SA"/>
        </w:rPr>
      </w:pPr>
      <w:r w:rsidRPr="007F1FF5">
        <w:rPr>
          <w:lang w:eastAsia="ar-SA"/>
        </w:rPr>
        <w:t xml:space="preserve">Do I have any negative money patterns? </w:t>
      </w:r>
    </w:p>
    <w:p w14:paraId="2589189E" w14:textId="77777777" w:rsidR="00162D3E" w:rsidRDefault="00042DFB" w:rsidP="00162D3E">
      <w:pPr>
        <w:pStyle w:val="ListParagraph"/>
        <w:numPr>
          <w:ilvl w:val="0"/>
          <w:numId w:val="7"/>
        </w:numPr>
        <w:spacing w:line="276" w:lineRule="auto"/>
        <w:rPr>
          <w:lang w:eastAsia="ar-SA"/>
        </w:rPr>
      </w:pPr>
      <w:r w:rsidRPr="007F1FF5">
        <w:rPr>
          <w:lang w:eastAsia="ar-SA"/>
        </w:rPr>
        <w:t xml:space="preserve">Do I have resistance to new </w:t>
      </w:r>
      <w:r w:rsidR="00F97DF6" w:rsidRPr="007F1FF5">
        <w:rPr>
          <w:lang w:eastAsia="ar-SA"/>
        </w:rPr>
        <w:t>money-making</w:t>
      </w:r>
      <w:r w:rsidRPr="007F1FF5">
        <w:rPr>
          <w:lang w:eastAsia="ar-SA"/>
        </w:rPr>
        <w:t xml:space="preserve"> opportunities? </w:t>
      </w:r>
    </w:p>
    <w:p w14:paraId="384E8B2A" w14:textId="77777777" w:rsidR="00162D3E" w:rsidRDefault="00042DFB" w:rsidP="00162D3E">
      <w:pPr>
        <w:pStyle w:val="ListParagraph"/>
        <w:numPr>
          <w:ilvl w:val="0"/>
          <w:numId w:val="7"/>
        </w:numPr>
        <w:spacing w:line="276" w:lineRule="auto"/>
        <w:rPr>
          <w:lang w:eastAsia="ar-SA"/>
        </w:rPr>
      </w:pPr>
      <w:r w:rsidRPr="007F1FF5">
        <w:rPr>
          <w:lang w:eastAsia="ar-SA"/>
        </w:rPr>
        <w:t xml:space="preserve">Is there resistance in the communications between me and my customers? </w:t>
      </w:r>
    </w:p>
    <w:p w14:paraId="03BF30C0" w14:textId="77777777" w:rsidR="00162D3E" w:rsidRDefault="00042DFB" w:rsidP="00162D3E">
      <w:pPr>
        <w:pStyle w:val="ListParagraph"/>
        <w:numPr>
          <w:ilvl w:val="0"/>
          <w:numId w:val="7"/>
        </w:numPr>
        <w:spacing w:line="276" w:lineRule="auto"/>
        <w:rPr>
          <w:lang w:eastAsia="ar-SA"/>
        </w:rPr>
      </w:pPr>
      <w:r w:rsidRPr="007F1FF5">
        <w:rPr>
          <w:lang w:eastAsia="ar-SA"/>
        </w:rPr>
        <w:t xml:space="preserve">Is that email copy written in a way which is aligned to my goals? </w:t>
      </w:r>
    </w:p>
    <w:p w14:paraId="22EB98C6" w14:textId="50E1DBEF" w:rsidR="00D2510B" w:rsidRDefault="00042DFB" w:rsidP="00162D3E">
      <w:pPr>
        <w:pStyle w:val="ListParagraph"/>
        <w:numPr>
          <w:ilvl w:val="0"/>
          <w:numId w:val="7"/>
        </w:numPr>
        <w:spacing w:line="276" w:lineRule="auto"/>
        <w:rPr>
          <w:lang w:eastAsia="ar-SA"/>
        </w:rPr>
      </w:pPr>
      <w:r w:rsidRPr="007F1FF5">
        <w:rPr>
          <w:lang w:eastAsia="ar-SA"/>
        </w:rPr>
        <w:t xml:space="preserve">Are my money beliefs holding me back from having more money? </w:t>
      </w:r>
    </w:p>
    <w:p w14:paraId="6640264D" w14:textId="77777777" w:rsidR="00F97DF6" w:rsidRDefault="00F97DF6" w:rsidP="00D2510B">
      <w:pPr>
        <w:spacing w:line="276" w:lineRule="auto"/>
        <w:ind w:firstLine="720"/>
        <w:rPr>
          <w:lang w:eastAsia="ar-SA"/>
        </w:rPr>
      </w:pPr>
    </w:p>
    <w:p w14:paraId="6D1A1FFF" w14:textId="2CCE6E5A" w:rsidR="00EB7B36" w:rsidRDefault="00EB7B36" w:rsidP="00D2510B">
      <w:pPr>
        <w:spacing w:line="276" w:lineRule="auto"/>
        <w:ind w:firstLine="720"/>
        <w:rPr>
          <w:lang w:eastAsia="ar-SA"/>
        </w:rPr>
      </w:pPr>
      <w:r>
        <w:rPr>
          <w:lang w:eastAsia="ar-SA"/>
        </w:rPr>
        <w:t>As you can see, it can be anything. As a guide, here is how I come up with questions:</w:t>
      </w:r>
    </w:p>
    <w:p w14:paraId="0A734CEA" w14:textId="77777777" w:rsidR="00D2510B" w:rsidRDefault="00D2510B" w:rsidP="00162D3E">
      <w:pPr>
        <w:spacing w:line="276" w:lineRule="auto"/>
        <w:rPr>
          <w:lang w:eastAsia="ar-SA"/>
        </w:rPr>
      </w:pPr>
    </w:p>
    <w:p w14:paraId="48A243AC" w14:textId="140B0A5C" w:rsidR="00F97DF6" w:rsidRPr="00F97DF6" w:rsidRDefault="00F97DF6" w:rsidP="00F97DF6">
      <w:pPr>
        <w:spacing w:line="276" w:lineRule="auto"/>
        <w:jc w:val="center"/>
        <w:rPr>
          <w:b/>
          <w:bCs/>
          <w:lang w:eastAsia="ar-SA"/>
        </w:rPr>
      </w:pPr>
      <w:r w:rsidRPr="00F97DF6">
        <w:rPr>
          <w:b/>
          <w:bCs/>
          <w:lang w:eastAsia="ar-SA"/>
        </w:rPr>
        <w:t>What is it that you’re trying to achieve?</w:t>
      </w:r>
    </w:p>
    <w:p w14:paraId="6BA5F36F" w14:textId="06991BFB" w:rsidR="00F97DF6" w:rsidRDefault="00F97DF6" w:rsidP="00F97DF6">
      <w:pPr>
        <w:spacing w:line="276" w:lineRule="auto"/>
        <w:jc w:val="center"/>
        <w:rPr>
          <w:lang w:eastAsia="ar-SA"/>
        </w:rPr>
      </w:pPr>
      <w:r>
        <w:rPr>
          <w:lang w:eastAsia="ar-SA"/>
        </w:rPr>
        <w:t>Check for resistance to that.</w:t>
      </w:r>
    </w:p>
    <w:p w14:paraId="40EFB0E7" w14:textId="77777777" w:rsidR="00F97DF6" w:rsidRDefault="00F97DF6" w:rsidP="00F97DF6">
      <w:pPr>
        <w:spacing w:line="276" w:lineRule="auto"/>
        <w:jc w:val="center"/>
        <w:rPr>
          <w:lang w:eastAsia="ar-SA"/>
        </w:rPr>
      </w:pPr>
    </w:p>
    <w:p w14:paraId="03847853" w14:textId="52DE594B" w:rsidR="00F97DF6" w:rsidRPr="00F97DF6" w:rsidRDefault="00EB7B36" w:rsidP="00F97DF6">
      <w:pPr>
        <w:spacing w:line="276" w:lineRule="auto"/>
        <w:jc w:val="center"/>
        <w:rPr>
          <w:b/>
          <w:bCs/>
          <w:lang w:eastAsia="ar-SA"/>
        </w:rPr>
      </w:pPr>
      <w:r>
        <w:rPr>
          <w:b/>
          <w:bCs/>
          <w:lang w:eastAsia="ar-SA"/>
        </w:rPr>
        <w:t>What</w:t>
      </w:r>
      <w:r w:rsidR="00F97DF6" w:rsidRPr="00F97DF6">
        <w:rPr>
          <w:b/>
          <w:bCs/>
          <w:lang w:eastAsia="ar-SA"/>
        </w:rPr>
        <w:t xml:space="preserve"> resistance</w:t>
      </w:r>
      <w:r w:rsidR="00F97DF6">
        <w:rPr>
          <w:b/>
          <w:bCs/>
          <w:lang w:eastAsia="ar-SA"/>
        </w:rPr>
        <w:t xml:space="preserve"> / emotions / beliefs / experiences / generational patterns</w:t>
      </w:r>
      <w:r w:rsidR="00F97DF6" w:rsidRPr="00F97DF6">
        <w:rPr>
          <w:b/>
          <w:bCs/>
          <w:lang w:eastAsia="ar-SA"/>
        </w:rPr>
        <w:t xml:space="preserve"> could be blocking what you want?</w:t>
      </w:r>
    </w:p>
    <w:p w14:paraId="704F838F" w14:textId="6D482370" w:rsidR="00F97DF6" w:rsidRDefault="00F97DF6" w:rsidP="00F97DF6">
      <w:pPr>
        <w:spacing w:line="276" w:lineRule="auto"/>
        <w:jc w:val="center"/>
        <w:rPr>
          <w:lang w:eastAsia="ar-SA"/>
        </w:rPr>
      </w:pPr>
      <w:r>
        <w:rPr>
          <w:lang w:eastAsia="ar-SA"/>
        </w:rPr>
        <w:t>Take a guess and format it as a yes / no question.</w:t>
      </w:r>
    </w:p>
    <w:p w14:paraId="536B52A4" w14:textId="77777777" w:rsidR="00F97DF6" w:rsidRDefault="00F97DF6" w:rsidP="00F97DF6">
      <w:pPr>
        <w:spacing w:line="276" w:lineRule="auto"/>
        <w:jc w:val="center"/>
        <w:rPr>
          <w:lang w:eastAsia="ar-SA"/>
        </w:rPr>
      </w:pPr>
    </w:p>
    <w:p w14:paraId="34EFF56C" w14:textId="77777777" w:rsidR="00F97DF6" w:rsidRPr="00F97DF6" w:rsidRDefault="00F97DF6" w:rsidP="00F97DF6">
      <w:pPr>
        <w:spacing w:line="276" w:lineRule="auto"/>
        <w:jc w:val="center"/>
        <w:rPr>
          <w:b/>
          <w:bCs/>
          <w:lang w:eastAsia="ar-SA"/>
        </w:rPr>
      </w:pPr>
      <w:r w:rsidRPr="00F97DF6">
        <w:rPr>
          <w:b/>
          <w:bCs/>
          <w:lang w:eastAsia="ar-SA"/>
        </w:rPr>
        <w:t xml:space="preserve">Is there somewhere you are stuck? </w:t>
      </w:r>
    </w:p>
    <w:p w14:paraId="42F31DD9" w14:textId="340424E9" w:rsidR="00F97DF6" w:rsidRDefault="00F97DF6" w:rsidP="00F97DF6">
      <w:pPr>
        <w:spacing w:line="276" w:lineRule="auto"/>
        <w:jc w:val="center"/>
        <w:rPr>
          <w:lang w:eastAsia="ar-SA"/>
        </w:rPr>
      </w:pPr>
      <w:r>
        <w:rPr>
          <w:lang w:eastAsia="ar-SA"/>
        </w:rPr>
        <w:t>Might it be something in your energy? As</w:t>
      </w:r>
      <w:r w:rsidR="00564E29">
        <w:rPr>
          <w:lang w:eastAsia="ar-SA"/>
        </w:rPr>
        <w:t>k</w:t>
      </w:r>
      <w:r>
        <w:rPr>
          <w:lang w:eastAsia="ar-SA"/>
        </w:rPr>
        <w:t xml:space="preserve"> it as a yes / no question.</w:t>
      </w:r>
    </w:p>
    <w:p w14:paraId="2FE8738B" w14:textId="77777777" w:rsidR="00F97DF6" w:rsidRDefault="00F97DF6" w:rsidP="00F97DF6">
      <w:pPr>
        <w:spacing w:line="276" w:lineRule="auto"/>
        <w:rPr>
          <w:lang w:eastAsia="ar-SA"/>
        </w:rPr>
      </w:pPr>
    </w:p>
    <w:p w14:paraId="19111252" w14:textId="4B1ED425" w:rsidR="00042DFB" w:rsidRDefault="001C4293" w:rsidP="00DD12AE">
      <w:pPr>
        <w:spacing w:line="276" w:lineRule="auto"/>
        <w:ind w:firstLine="720"/>
        <w:rPr>
          <w:lang w:eastAsia="ar-SA"/>
        </w:rPr>
      </w:pPr>
      <w:r>
        <w:rPr>
          <w:lang w:eastAsia="ar-SA"/>
        </w:rPr>
        <w:t>When you ask the question one of three things will happen:</w:t>
      </w:r>
    </w:p>
    <w:p w14:paraId="1382D798" w14:textId="6749DC40" w:rsidR="001C4293" w:rsidRDefault="001C4293" w:rsidP="00C936E8">
      <w:pPr>
        <w:pStyle w:val="ListParagraph"/>
        <w:numPr>
          <w:ilvl w:val="0"/>
          <w:numId w:val="9"/>
        </w:numPr>
        <w:spacing w:line="276" w:lineRule="auto"/>
        <w:rPr>
          <w:lang w:eastAsia="ar-SA"/>
        </w:rPr>
      </w:pPr>
      <w:r>
        <w:rPr>
          <w:lang w:eastAsia="ar-SA"/>
        </w:rPr>
        <w:t>You’ll get a yes</w:t>
      </w:r>
    </w:p>
    <w:p w14:paraId="10E78DA9" w14:textId="4B5093A3" w:rsidR="001C4293" w:rsidRDefault="001C4293" w:rsidP="00C936E8">
      <w:pPr>
        <w:pStyle w:val="ListParagraph"/>
        <w:numPr>
          <w:ilvl w:val="0"/>
          <w:numId w:val="9"/>
        </w:numPr>
        <w:spacing w:line="276" w:lineRule="auto"/>
        <w:rPr>
          <w:lang w:eastAsia="ar-SA"/>
        </w:rPr>
      </w:pPr>
      <w:r>
        <w:rPr>
          <w:lang w:eastAsia="ar-SA"/>
        </w:rPr>
        <w:t>You’ll get a no</w:t>
      </w:r>
    </w:p>
    <w:p w14:paraId="4D91CDE0" w14:textId="5FF22A8B" w:rsidR="001C4293" w:rsidRDefault="001C4293" w:rsidP="00C936E8">
      <w:pPr>
        <w:pStyle w:val="ListParagraph"/>
        <w:numPr>
          <w:ilvl w:val="0"/>
          <w:numId w:val="9"/>
        </w:numPr>
        <w:spacing w:line="276" w:lineRule="auto"/>
        <w:rPr>
          <w:lang w:eastAsia="ar-SA"/>
        </w:rPr>
      </w:pPr>
      <w:r>
        <w:rPr>
          <w:lang w:eastAsia="ar-SA"/>
        </w:rPr>
        <w:t xml:space="preserve">You’ll get some other unclear answer (no movement, an opposite movement, pushing downwards, feeling stuck to the spot, swaying in circles </w:t>
      </w:r>
      <w:proofErr w:type="spellStart"/>
      <w:r>
        <w:rPr>
          <w:lang w:eastAsia="ar-SA"/>
        </w:rPr>
        <w:t>etc</w:t>
      </w:r>
      <w:proofErr w:type="spellEnd"/>
      <w:r>
        <w:rPr>
          <w:lang w:eastAsia="ar-SA"/>
        </w:rPr>
        <w:t>)</w:t>
      </w:r>
    </w:p>
    <w:p w14:paraId="66E603A2" w14:textId="77777777" w:rsidR="001C4293" w:rsidRPr="007F1FF5" w:rsidRDefault="001C4293" w:rsidP="001C4293">
      <w:pPr>
        <w:spacing w:line="276" w:lineRule="auto"/>
        <w:rPr>
          <w:lang w:eastAsia="ar-SA"/>
        </w:rPr>
      </w:pPr>
    </w:p>
    <w:p w14:paraId="568FDCE0" w14:textId="77777777" w:rsidR="001C4293" w:rsidRPr="001C4293" w:rsidRDefault="001C4293" w:rsidP="001C4293">
      <w:pPr>
        <w:spacing w:line="276" w:lineRule="auto"/>
        <w:jc w:val="center"/>
        <w:rPr>
          <w:b/>
          <w:bCs/>
          <w:lang w:eastAsia="ar-SA"/>
        </w:rPr>
      </w:pPr>
      <w:r w:rsidRPr="001C4293">
        <w:rPr>
          <w:b/>
          <w:bCs/>
          <w:lang w:eastAsia="ar-SA"/>
        </w:rPr>
        <w:t xml:space="preserve">The </w:t>
      </w:r>
      <w:r w:rsidR="00042DFB" w:rsidRPr="001C4293">
        <w:rPr>
          <w:b/>
          <w:bCs/>
          <w:lang w:eastAsia="ar-SA"/>
        </w:rPr>
        <w:t>next step after this</w:t>
      </w:r>
      <w:r w:rsidRPr="001C4293">
        <w:rPr>
          <w:b/>
          <w:bCs/>
          <w:lang w:eastAsia="ar-SA"/>
        </w:rPr>
        <w:t xml:space="preserve"> is to ask:</w:t>
      </w:r>
    </w:p>
    <w:p w14:paraId="5670E10D" w14:textId="77777777" w:rsidR="001C4293" w:rsidRPr="001C4293" w:rsidRDefault="001C4293" w:rsidP="001C4293">
      <w:pPr>
        <w:spacing w:line="276" w:lineRule="auto"/>
        <w:jc w:val="center"/>
        <w:rPr>
          <w:b/>
          <w:bCs/>
          <w:lang w:eastAsia="ar-SA"/>
        </w:rPr>
      </w:pPr>
      <w:r w:rsidRPr="001C4293">
        <w:rPr>
          <w:b/>
          <w:bCs/>
          <w:lang w:eastAsia="ar-SA"/>
        </w:rPr>
        <w:t>Can I release this now?</w:t>
      </w:r>
    </w:p>
    <w:p w14:paraId="0CC8D89D" w14:textId="77777777" w:rsidR="00C936E8" w:rsidRDefault="00C936E8" w:rsidP="00C936E8">
      <w:pPr>
        <w:spacing w:line="276" w:lineRule="auto"/>
        <w:rPr>
          <w:lang w:eastAsia="ar-SA"/>
        </w:rPr>
      </w:pPr>
    </w:p>
    <w:p w14:paraId="54117A9A" w14:textId="5EC84A50" w:rsidR="00C936E8" w:rsidRDefault="00C936E8" w:rsidP="00C936E8">
      <w:pPr>
        <w:pStyle w:val="Heading3"/>
      </w:pPr>
      <w:r>
        <w:t>An Example</w:t>
      </w:r>
    </w:p>
    <w:p w14:paraId="226A4CC4" w14:textId="77777777" w:rsidR="00C936E8" w:rsidRDefault="00C936E8" w:rsidP="00C936E8">
      <w:pPr>
        <w:spacing w:line="276" w:lineRule="auto"/>
        <w:rPr>
          <w:lang w:eastAsia="ar-SA"/>
        </w:rPr>
      </w:pPr>
    </w:p>
    <w:p w14:paraId="3A13FD05" w14:textId="13D9A69A" w:rsidR="00C936E8" w:rsidRPr="00C936E8" w:rsidRDefault="00C936E8" w:rsidP="00DD12AE">
      <w:pPr>
        <w:spacing w:line="276" w:lineRule="auto"/>
        <w:ind w:firstLine="720"/>
        <w:rPr>
          <w:b/>
          <w:bCs/>
          <w:lang w:eastAsia="ar-SA"/>
        </w:rPr>
      </w:pPr>
      <w:r w:rsidRPr="00C936E8">
        <w:rPr>
          <w:b/>
          <w:bCs/>
          <w:lang w:eastAsia="ar-SA"/>
        </w:rPr>
        <w:t>STEP 1 – Question</w:t>
      </w:r>
    </w:p>
    <w:p w14:paraId="65CCE544" w14:textId="77777777" w:rsidR="00C936E8" w:rsidRDefault="00C936E8" w:rsidP="00DD12AE">
      <w:pPr>
        <w:spacing w:line="276" w:lineRule="auto"/>
        <w:ind w:firstLine="720"/>
        <w:rPr>
          <w:lang w:eastAsia="ar-SA"/>
        </w:rPr>
      </w:pPr>
    </w:p>
    <w:p w14:paraId="7F52DF2F" w14:textId="6D09A029" w:rsidR="001C4293" w:rsidRDefault="001C4293" w:rsidP="00DD12AE">
      <w:pPr>
        <w:spacing w:line="276" w:lineRule="auto"/>
        <w:ind w:firstLine="720"/>
        <w:rPr>
          <w:lang w:eastAsia="ar-SA"/>
        </w:rPr>
      </w:pPr>
      <w:r>
        <w:rPr>
          <w:lang w:eastAsia="ar-SA"/>
        </w:rPr>
        <w:t>L</w:t>
      </w:r>
      <w:r w:rsidR="00042DFB" w:rsidRPr="007F1FF5">
        <w:rPr>
          <w:lang w:eastAsia="ar-SA"/>
        </w:rPr>
        <w:t xml:space="preserve">et's say you </w:t>
      </w:r>
      <w:r w:rsidR="00C936E8">
        <w:rPr>
          <w:lang w:eastAsia="ar-SA"/>
        </w:rPr>
        <w:t>Sway and ask</w:t>
      </w:r>
      <w:r w:rsidR="00042DFB" w:rsidRPr="007F1FF5">
        <w:rPr>
          <w:lang w:eastAsia="ar-SA"/>
        </w:rPr>
        <w:t xml:space="preserve"> the question,</w:t>
      </w:r>
      <w:r w:rsidR="00042DFB" w:rsidRPr="001C4293">
        <w:rPr>
          <w:i/>
          <w:iCs/>
          <w:lang w:eastAsia="ar-SA"/>
        </w:rPr>
        <w:t xml:space="preserve"> </w:t>
      </w:r>
      <w:r w:rsidRPr="001C4293">
        <w:rPr>
          <w:i/>
          <w:iCs/>
          <w:lang w:eastAsia="ar-SA"/>
        </w:rPr>
        <w:t>“</w:t>
      </w:r>
      <w:r w:rsidR="00042DFB" w:rsidRPr="001C4293">
        <w:rPr>
          <w:i/>
          <w:iCs/>
          <w:lang w:eastAsia="ar-SA"/>
        </w:rPr>
        <w:t>do I have resistance to receiving more money</w:t>
      </w:r>
      <w:r w:rsidRPr="001C4293">
        <w:rPr>
          <w:i/>
          <w:iCs/>
          <w:lang w:eastAsia="ar-SA"/>
        </w:rPr>
        <w:t>?”</w:t>
      </w:r>
      <w:r w:rsidR="00C936E8">
        <w:rPr>
          <w:lang w:eastAsia="ar-SA"/>
        </w:rPr>
        <w:t xml:space="preserve">. You Sway forwards and </w:t>
      </w:r>
      <w:r w:rsidR="00042DFB" w:rsidRPr="007F1FF5">
        <w:rPr>
          <w:lang w:eastAsia="ar-SA"/>
        </w:rPr>
        <w:t xml:space="preserve">get a </w:t>
      </w:r>
      <w:r w:rsidR="00C936E8">
        <w:rPr>
          <w:lang w:eastAsia="ar-SA"/>
        </w:rPr>
        <w:t xml:space="preserve">clear </w:t>
      </w:r>
      <w:r w:rsidR="00042DFB" w:rsidRPr="007F1FF5">
        <w:rPr>
          <w:lang w:eastAsia="ar-SA"/>
        </w:rPr>
        <w:t xml:space="preserve">yes. </w:t>
      </w:r>
    </w:p>
    <w:p w14:paraId="70B022D1" w14:textId="77777777" w:rsidR="001C4293" w:rsidRDefault="001C4293" w:rsidP="00DD12AE">
      <w:pPr>
        <w:spacing w:line="276" w:lineRule="auto"/>
        <w:ind w:firstLine="720"/>
        <w:rPr>
          <w:lang w:eastAsia="ar-SA"/>
        </w:rPr>
      </w:pPr>
    </w:p>
    <w:p w14:paraId="5DE660E8" w14:textId="77777777" w:rsidR="001C4293" w:rsidRDefault="001C4293" w:rsidP="001C4293">
      <w:pPr>
        <w:spacing w:line="276" w:lineRule="auto"/>
        <w:ind w:firstLine="720"/>
        <w:rPr>
          <w:lang w:eastAsia="ar-SA"/>
        </w:rPr>
      </w:pPr>
      <w:r>
        <w:rPr>
          <w:lang w:eastAsia="ar-SA"/>
        </w:rPr>
        <w:lastRenderedPageBreak/>
        <w:t>Great, you now know that y</w:t>
      </w:r>
      <w:r w:rsidR="00042DFB" w:rsidRPr="007F1FF5">
        <w:rPr>
          <w:lang w:eastAsia="ar-SA"/>
        </w:rPr>
        <w:t>es, you have resistance to receiving more money</w:t>
      </w:r>
      <w:r>
        <w:rPr>
          <w:lang w:eastAsia="ar-SA"/>
        </w:rPr>
        <w:t xml:space="preserve"> in your energy</w:t>
      </w:r>
      <w:r w:rsidR="00042DFB" w:rsidRPr="007F1FF5">
        <w:rPr>
          <w:lang w:eastAsia="ar-SA"/>
        </w:rPr>
        <w:t xml:space="preserve">. </w:t>
      </w:r>
    </w:p>
    <w:p w14:paraId="7F78B00E" w14:textId="77777777" w:rsidR="001C4293" w:rsidRDefault="001C4293" w:rsidP="001C4293">
      <w:pPr>
        <w:spacing w:line="276" w:lineRule="auto"/>
        <w:ind w:firstLine="720"/>
        <w:rPr>
          <w:lang w:eastAsia="ar-SA"/>
        </w:rPr>
      </w:pPr>
    </w:p>
    <w:p w14:paraId="09183B34" w14:textId="77777777" w:rsidR="00C936E8" w:rsidRDefault="001C4293" w:rsidP="001C4293">
      <w:pPr>
        <w:spacing w:line="276" w:lineRule="auto"/>
        <w:ind w:firstLine="720"/>
        <w:rPr>
          <w:lang w:eastAsia="ar-SA"/>
        </w:rPr>
      </w:pPr>
      <w:r>
        <w:rPr>
          <w:lang w:eastAsia="ar-SA"/>
        </w:rPr>
        <w:t xml:space="preserve">This might make perfect sense, or it might be totally the opposite of what you were expecting. </w:t>
      </w:r>
    </w:p>
    <w:p w14:paraId="0688BB56" w14:textId="77777777" w:rsidR="00C936E8" w:rsidRDefault="00C936E8" w:rsidP="001C4293">
      <w:pPr>
        <w:spacing w:line="276" w:lineRule="auto"/>
        <w:ind w:firstLine="720"/>
        <w:rPr>
          <w:lang w:eastAsia="ar-SA"/>
        </w:rPr>
      </w:pPr>
    </w:p>
    <w:p w14:paraId="4EB044BA" w14:textId="5C5ABBBC" w:rsidR="001C4293" w:rsidRDefault="001C4293" w:rsidP="001C4293">
      <w:pPr>
        <w:spacing w:line="276" w:lineRule="auto"/>
        <w:ind w:firstLine="720"/>
        <w:rPr>
          <w:lang w:eastAsia="ar-SA"/>
        </w:rPr>
      </w:pPr>
      <w:r>
        <w:rPr>
          <w:lang w:eastAsia="ar-SA"/>
        </w:rPr>
        <w:t xml:space="preserve">Remember this might be a long held limiting belief you picked up in childhood, it could be an opinion that you formed during an argument with </w:t>
      </w:r>
      <w:r w:rsidR="00EB7B36">
        <w:rPr>
          <w:lang w:eastAsia="ar-SA"/>
        </w:rPr>
        <w:t>some</w:t>
      </w:r>
      <w:r>
        <w:rPr>
          <w:lang w:eastAsia="ar-SA"/>
        </w:rPr>
        <w:t xml:space="preserve">one last week, or it might be your </w:t>
      </w:r>
      <w:r w:rsidR="00EB7B36">
        <w:rPr>
          <w:lang w:eastAsia="ar-SA"/>
        </w:rPr>
        <w:t>friend’s</w:t>
      </w:r>
      <w:r>
        <w:rPr>
          <w:lang w:eastAsia="ar-SA"/>
        </w:rPr>
        <w:t xml:space="preserve"> energy that you picked up last time you had dinner together.</w:t>
      </w:r>
    </w:p>
    <w:p w14:paraId="34AFCDC3" w14:textId="77777777" w:rsidR="001C4293" w:rsidRDefault="001C4293" w:rsidP="001C4293">
      <w:pPr>
        <w:spacing w:line="276" w:lineRule="auto"/>
        <w:ind w:firstLine="720"/>
        <w:rPr>
          <w:lang w:eastAsia="ar-SA"/>
        </w:rPr>
      </w:pPr>
    </w:p>
    <w:p w14:paraId="534E65F3" w14:textId="1B603922" w:rsidR="001C4293" w:rsidRDefault="001C4293" w:rsidP="001C4293">
      <w:pPr>
        <w:spacing w:line="276" w:lineRule="auto"/>
        <w:ind w:firstLine="720"/>
        <w:rPr>
          <w:lang w:eastAsia="ar-SA"/>
        </w:rPr>
      </w:pPr>
      <w:r>
        <w:rPr>
          <w:lang w:eastAsia="ar-SA"/>
        </w:rPr>
        <w:t xml:space="preserve">It doesn’t matter. </w:t>
      </w:r>
    </w:p>
    <w:p w14:paraId="28EAA2B3" w14:textId="77777777" w:rsidR="001C4293" w:rsidRDefault="001C4293" w:rsidP="001C4293">
      <w:pPr>
        <w:spacing w:line="276" w:lineRule="auto"/>
        <w:ind w:firstLine="720"/>
        <w:rPr>
          <w:lang w:eastAsia="ar-SA"/>
        </w:rPr>
      </w:pPr>
    </w:p>
    <w:p w14:paraId="12D35142" w14:textId="3088D828" w:rsidR="001C4293" w:rsidRDefault="001C4293" w:rsidP="001C4293">
      <w:pPr>
        <w:spacing w:line="276" w:lineRule="auto"/>
        <w:ind w:firstLine="720"/>
        <w:rPr>
          <w:lang w:eastAsia="ar-SA"/>
        </w:rPr>
      </w:pPr>
      <w:r>
        <w:rPr>
          <w:lang w:eastAsia="ar-SA"/>
        </w:rPr>
        <w:t>The important thing is you now know that you have that resistance there. Wonderful! This means you can do something about it (vs struggling and not having any idea why).</w:t>
      </w:r>
    </w:p>
    <w:p w14:paraId="08155C60" w14:textId="77777777" w:rsidR="001C4293" w:rsidRDefault="001C4293" w:rsidP="001C4293">
      <w:pPr>
        <w:spacing w:line="276" w:lineRule="auto"/>
        <w:ind w:firstLine="720"/>
        <w:rPr>
          <w:lang w:eastAsia="ar-SA"/>
        </w:rPr>
      </w:pPr>
    </w:p>
    <w:p w14:paraId="6CDCB791" w14:textId="6934B31E" w:rsidR="00C936E8" w:rsidRPr="00C936E8" w:rsidRDefault="00C936E8" w:rsidP="001C4293">
      <w:pPr>
        <w:spacing w:line="276" w:lineRule="auto"/>
        <w:ind w:firstLine="720"/>
        <w:rPr>
          <w:b/>
          <w:bCs/>
          <w:lang w:eastAsia="ar-SA"/>
        </w:rPr>
      </w:pPr>
      <w:r w:rsidRPr="00C936E8">
        <w:rPr>
          <w:b/>
          <w:bCs/>
          <w:lang w:eastAsia="ar-SA"/>
        </w:rPr>
        <w:t xml:space="preserve">STEP 2 – </w:t>
      </w:r>
      <w:r w:rsidR="00B1266B">
        <w:rPr>
          <w:b/>
          <w:bCs/>
          <w:lang w:eastAsia="ar-SA"/>
        </w:rPr>
        <w:t>Check</w:t>
      </w:r>
    </w:p>
    <w:p w14:paraId="5EE47114" w14:textId="77777777" w:rsidR="00C936E8" w:rsidRDefault="00C936E8" w:rsidP="001C4293">
      <w:pPr>
        <w:spacing w:line="276" w:lineRule="auto"/>
        <w:ind w:firstLine="720"/>
        <w:rPr>
          <w:lang w:eastAsia="ar-SA"/>
        </w:rPr>
      </w:pPr>
    </w:p>
    <w:p w14:paraId="3DAF684B" w14:textId="56F0E2DB" w:rsidR="001C4293" w:rsidRDefault="00C936E8" w:rsidP="001C4293">
      <w:pPr>
        <w:spacing w:line="276" w:lineRule="auto"/>
        <w:ind w:firstLine="720"/>
        <w:rPr>
          <w:lang w:eastAsia="ar-SA"/>
        </w:rPr>
      </w:pPr>
      <w:r>
        <w:rPr>
          <w:lang w:eastAsia="ar-SA"/>
        </w:rPr>
        <w:t xml:space="preserve">Next you </w:t>
      </w:r>
      <w:r w:rsidR="00B1266B">
        <w:rPr>
          <w:lang w:eastAsia="ar-SA"/>
        </w:rPr>
        <w:t>check</w:t>
      </w:r>
      <w:r w:rsidR="001C4293" w:rsidRPr="001C4293">
        <w:rPr>
          <w:i/>
          <w:iCs/>
          <w:lang w:eastAsia="ar-SA"/>
        </w:rPr>
        <w:t xml:space="preserve"> “Can I release that resistance now?”</w:t>
      </w:r>
      <w:r w:rsidR="001C4293">
        <w:rPr>
          <w:lang w:eastAsia="ar-SA"/>
        </w:rPr>
        <w:t>.</w:t>
      </w:r>
    </w:p>
    <w:p w14:paraId="1CC9C457" w14:textId="77777777" w:rsidR="001C4293" w:rsidRDefault="001C4293" w:rsidP="00DD12AE">
      <w:pPr>
        <w:spacing w:line="276" w:lineRule="auto"/>
        <w:ind w:firstLine="720"/>
        <w:rPr>
          <w:lang w:eastAsia="ar-SA"/>
        </w:rPr>
      </w:pPr>
    </w:p>
    <w:p w14:paraId="3EF8A4DD" w14:textId="36C84BA1" w:rsidR="00042DFB" w:rsidRDefault="00C936E8" w:rsidP="00DD12AE">
      <w:pPr>
        <w:spacing w:line="276" w:lineRule="auto"/>
        <w:ind w:firstLine="720"/>
        <w:rPr>
          <w:lang w:eastAsia="ar-SA"/>
        </w:rPr>
      </w:pPr>
      <w:r>
        <w:rPr>
          <w:lang w:eastAsia="ar-SA"/>
        </w:rPr>
        <w:t>You’re either going to get a yes (you can release that now), or no (you can’t).</w:t>
      </w:r>
    </w:p>
    <w:p w14:paraId="4874C928" w14:textId="77777777" w:rsidR="00C936E8" w:rsidRDefault="00C936E8" w:rsidP="00DD12AE">
      <w:pPr>
        <w:spacing w:line="276" w:lineRule="auto"/>
        <w:ind w:firstLine="720"/>
        <w:rPr>
          <w:lang w:eastAsia="ar-SA"/>
        </w:rPr>
      </w:pPr>
    </w:p>
    <w:p w14:paraId="65DD5CA1" w14:textId="77777777" w:rsidR="00C936E8" w:rsidRDefault="00C936E8" w:rsidP="00DD12AE">
      <w:pPr>
        <w:spacing w:line="276" w:lineRule="auto"/>
        <w:ind w:firstLine="720"/>
        <w:rPr>
          <w:lang w:eastAsia="ar-SA"/>
        </w:rPr>
      </w:pPr>
      <w:r>
        <w:rPr>
          <w:lang w:eastAsia="ar-SA"/>
        </w:rPr>
        <w:t>If you get a yes, move</w:t>
      </w:r>
      <w:r w:rsidR="00042DFB" w:rsidRPr="007F1FF5">
        <w:rPr>
          <w:lang w:eastAsia="ar-SA"/>
        </w:rPr>
        <w:t xml:space="preserve"> on to step </w:t>
      </w:r>
      <w:r>
        <w:rPr>
          <w:lang w:eastAsia="ar-SA"/>
        </w:rPr>
        <w:t>3 (Release, see the next chapter).</w:t>
      </w:r>
      <w:r w:rsidR="00042DFB" w:rsidRPr="007F1FF5">
        <w:rPr>
          <w:lang w:eastAsia="ar-SA"/>
        </w:rPr>
        <w:t xml:space="preserve"> Do not dwell on it. This is not therapy. You do not need to get to the root cause of it. You're literally just letting go of whatever vibration is out in your field. </w:t>
      </w:r>
    </w:p>
    <w:p w14:paraId="022F213E" w14:textId="77777777" w:rsidR="00C936E8" w:rsidRDefault="00C936E8" w:rsidP="00DD12AE">
      <w:pPr>
        <w:spacing w:line="276" w:lineRule="auto"/>
        <w:ind w:firstLine="720"/>
        <w:rPr>
          <w:lang w:eastAsia="ar-SA"/>
        </w:rPr>
      </w:pPr>
    </w:p>
    <w:p w14:paraId="54F78C1D" w14:textId="6E3566DE" w:rsidR="00C936E8" w:rsidRDefault="00C936E8" w:rsidP="00DD12AE">
      <w:pPr>
        <w:spacing w:line="276" w:lineRule="auto"/>
        <w:ind w:firstLine="720"/>
        <w:rPr>
          <w:lang w:eastAsia="ar-SA"/>
        </w:rPr>
      </w:pPr>
      <w:r>
        <w:rPr>
          <w:lang w:eastAsia="ar-SA"/>
        </w:rPr>
        <w:lastRenderedPageBreak/>
        <w:t>Alternatively, i</w:t>
      </w:r>
      <w:r w:rsidR="00042DFB" w:rsidRPr="007F1FF5">
        <w:rPr>
          <w:lang w:eastAsia="ar-SA"/>
        </w:rPr>
        <w:t>f you get a no</w:t>
      </w:r>
      <w:r>
        <w:rPr>
          <w:lang w:eastAsia="ar-SA"/>
        </w:rPr>
        <w:t xml:space="preserve"> (</w:t>
      </w:r>
      <w:r w:rsidR="00042DFB" w:rsidRPr="007F1FF5">
        <w:rPr>
          <w:lang w:eastAsia="ar-SA"/>
        </w:rPr>
        <w:t>you cannot release it now</w:t>
      </w:r>
      <w:r>
        <w:rPr>
          <w:lang w:eastAsia="ar-SA"/>
        </w:rPr>
        <w:t>), t</w:t>
      </w:r>
      <w:r w:rsidR="00042DFB" w:rsidRPr="007F1FF5">
        <w:rPr>
          <w:lang w:eastAsia="ar-SA"/>
        </w:rPr>
        <w:t xml:space="preserve">hat's when you </w:t>
      </w:r>
      <w:r>
        <w:rPr>
          <w:lang w:eastAsia="ar-SA"/>
        </w:rPr>
        <w:t xml:space="preserve">circle back and repeat step 1 to </w:t>
      </w:r>
      <w:r w:rsidR="00042DFB" w:rsidRPr="007F1FF5">
        <w:rPr>
          <w:lang w:eastAsia="ar-SA"/>
        </w:rPr>
        <w:t>ask more questions</w:t>
      </w:r>
      <w:r>
        <w:rPr>
          <w:lang w:eastAsia="ar-SA"/>
        </w:rPr>
        <w:t xml:space="preserve"> and dig a bit deeper</w:t>
      </w:r>
      <w:r w:rsidR="002F7105">
        <w:rPr>
          <w:lang w:eastAsia="ar-SA"/>
        </w:rPr>
        <w:t xml:space="preserve"> to find out what’s going on.</w:t>
      </w:r>
    </w:p>
    <w:p w14:paraId="6CCF6FE7" w14:textId="77777777" w:rsidR="00C936E8" w:rsidRDefault="00C936E8" w:rsidP="00DD12AE">
      <w:pPr>
        <w:spacing w:line="276" w:lineRule="auto"/>
        <w:ind w:firstLine="720"/>
        <w:rPr>
          <w:lang w:eastAsia="ar-SA"/>
        </w:rPr>
      </w:pPr>
    </w:p>
    <w:p w14:paraId="646C8840" w14:textId="608651EE" w:rsidR="002F7105" w:rsidRDefault="00C936E8" w:rsidP="002F7105">
      <w:pPr>
        <w:spacing w:line="276" w:lineRule="auto"/>
        <w:ind w:firstLine="720"/>
        <w:rPr>
          <w:lang w:eastAsia="ar-SA"/>
        </w:rPr>
      </w:pPr>
      <w:r>
        <w:rPr>
          <w:lang w:eastAsia="ar-SA"/>
        </w:rPr>
        <w:t xml:space="preserve">To do this, first see if any gut instincts or thoughts come into your mind. </w:t>
      </w:r>
      <w:r w:rsidR="00A924C4">
        <w:rPr>
          <w:lang w:eastAsia="ar-SA"/>
        </w:rPr>
        <w:t>Often,</w:t>
      </w:r>
      <w:r>
        <w:rPr>
          <w:lang w:eastAsia="ar-SA"/>
        </w:rPr>
        <w:t xml:space="preserve"> we know what the actual problem or cause of the resistance is, so ask those questions next. </w:t>
      </w:r>
      <w:r w:rsidR="002F7105">
        <w:rPr>
          <w:lang w:eastAsia="ar-SA"/>
        </w:rPr>
        <w:t>Then just follow the rabbit hole for a little while until you find what’s underneath.</w:t>
      </w:r>
    </w:p>
    <w:p w14:paraId="14C903A9" w14:textId="77777777" w:rsidR="002F7105" w:rsidRDefault="002F7105" w:rsidP="002F7105">
      <w:pPr>
        <w:spacing w:line="276" w:lineRule="auto"/>
        <w:ind w:firstLine="720"/>
        <w:rPr>
          <w:lang w:eastAsia="ar-SA"/>
        </w:rPr>
      </w:pPr>
    </w:p>
    <w:p w14:paraId="6C10683F" w14:textId="1B149B18" w:rsidR="002F7105" w:rsidRDefault="002F7105" w:rsidP="002F7105">
      <w:pPr>
        <w:spacing w:line="276" w:lineRule="auto"/>
        <w:ind w:firstLine="720"/>
        <w:rPr>
          <w:lang w:eastAsia="ar-SA"/>
        </w:rPr>
      </w:pPr>
      <w:r>
        <w:rPr>
          <w:lang w:eastAsia="ar-SA"/>
        </w:rPr>
        <w:t xml:space="preserve">Let’s stick with the same example where you </w:t>
      </w:r>
      <w:proofErr w:type="gramStart"/>
      <w:r>
        <w:rPr>
          <w:lang w:eastAsia="ar-SA"/>
        </w:rPr>
        <w:t>asked</w:t>
      </w:r>
      <w:proofErr w:type="gramEnd"/>
      <w:r>
        <w:rPr>
          <w:lang w:eastAsia="ar-SA"/>
        </w:rPr>
        <w:t xml:space="preserve"> </w:t>
      </w:r>
      <w:r w:rsidRPr="001C4293">
        <w:rPr>
          <w:i/>
          <w:iCs/>
          <w:lang w:eastAsia="ar-SA"/>
        </w:rPr>
        <w:t>“do I have resistance to receiving more money?”</w:t>
      </w:r>
      <w:r>
        <w:rPr>
          <w:i/>
          <w:iCs/>
          <w:lang w:eastAsia="ar-SA"/>
        </w:rPr>
        <w:t xml:space="preserve"> </w:t>
      </w:r>
      <w:r w:rsidRPr="002F7105">
        <w:rPr>
          <w:lang w:eastAsia="ar-SA"/>
        </w:rPr>
        <w:t xml:space="preserve">and </w:t>
      </w:r>
      <w:r>
        <w:rPr>
          <w:lang w:eastAsia="ar-SA"/>
        </w:rPr>
        <w:t>you</w:t>
      </w:r>
      <w:r w:rsidRPr="002F7105">
        <w:rPr>
          <w:lang w:eastAsia="ar-SA"/>
        </w:rPr>
        <w:t xml:space="preserve"> got a yes. </w:t>
      </w:r>
      <w:r>
        <w:rPr>
          <w:lang w:eastAsia="ar-SA"/>
        </w:rPr>
        <w:t xml:space="preserve">However, let’s pretend when you </w:t>
      </w:r>
      <w:r w:rsidR="00A73BE1">
        <w:rPr>
          <w:lang w:eastAsia="ar-SA"/>
        </w:rPr>
        <w:t>asked,</w:t>
      </w:r>
      <w:r>
        <w:rPr>
          <w:lang w:eastAsia="ar-SA"/>
        </w:rPr>
        <w:t xml:space="preserve"> </w:t>
      </w:r>
      <w:r w:rsidRPr="002F7105">
        <w:rPr>
          <w:i/>
          <w:iCs/>
          <w:lang w:eastAsia="ar-SA"/>
        </w:rPr>
        <w:t xml:space="preserve">“Can I release that resistance now?” </w:t>
      </w:r>
      <w:r>
        <w:rPr>
          <w:lang w:eastAsia="ar-SA"/>
        </w:rPr>
        <w:t xml:space="preserve">that you got a no (you </w:t>
      </w:r>
      <w:r w:rsidR="00020E3A" w:rsidRPr="007F1FF5">
        <w:rPr>
          <w:lang w:eastAsia="ar-SA"/>
        </w:rPr>
        <w:t>cannot release this resistance</w:t>
      </w:r>
      <w:r>
        <w:rPr>
          <w:lang w:eastAsia="ar-SA"/>
        </w:rPr>
        <w:t xml:space="preserve"> now). </w:t>
      </w:r>
    </w:p>
    <w:p w14:paraId="53878609" w14:textId="77777777" w:rsidR="002F7105" w:rsidRDefault="002F7105" w:rsidP="002F7105">
      <w:pPr>
        <w:spacing w:line="276" w:lineRule="auto"/>
        <w:ind w:firstLine="720"/>
        <w:rPr>
          <w:lang w:eastAsia="ar-SA"/>
        </w:rPr>
      </w:pPr>
    </w:p>
    <w:p w14:paraId="1A316815" w14:textId="0EEC7D00" w:rsidR="002F7105" w:rsidRDefault="002F7105" w:rsidP="002F7105">
      <w:pPr>
        <w:spacing w:line="276" w:lineRule="auto"/>
        <w:ind w:firstLine="720"/>
        <w:rPr>
          <w:lang w:eastAsia="ar-SA"/>
        </w:rPr>
      </w:pPr>
      <w:r>
        <w:rPr>
          <w:lang w:eastAsia="ar-SA"/>
        </w:rPr>
        <w:t>Here’s how the next part of your questioning might go:</w:t>
      </w:r>
    </w:p>
    <w:p w14:paraId="55AA94C7" w14:textId="49B51A51" w:rsidR="002F7105" w:rsidRDefault="00C150C5" w:rsidP="002F7105">
      <w:pPr>
        <w:pStyle w:val="ListParagraph"/>
        <w:numPr>
          <w:ilvl w:val="0"/>
          <w:numId w:val="5"/>
        </w:numPr>
        <w:spacing w:line="276" w:lineRule="auto"/>
        <w:rPr>
          <w:lang w:eastAsia="ar-SA"/>
        </w:rPr>
      </w:pPr>
      <w:r>
        <w:rPr>
          <w:i/>
          <w:iCs/>
          <w:lang w:eastAsia="ar-SA"/>
        </w:rPr>
        <w:t xml:space="preserve">“Do I need to know more?” </w:t>
      </w:r>
      <w:r w:rsidR="002F7105">
        <w:rPr>
          <w:lang w:eastAsia="ar-SA"/>
        </w:rPr>
        <w:t>(</w:t>
      </w:r>
      <w:proofErr w:type="spellStart"/>
      <w:proofErr w:type="gramStart"/>
      <w:r w:rsidR="002F7105">
        <w:rPr>
          <w:lang w:eastAsia="ar-SA"/>
        </w:rPr>
        <w:t>eg</w:t>
      </w:r>
      <w:proofErr w:type="spellEnd"/>
      <w:proofErr w:type="gramEnd"/>
      <w:r w:rsidR="002F7105">
        <w:rPr>
          <w:lang w:eastAsia="ar-SA"/>
        </w:rPr>
        <w:t xml:space="preserve"> do you need to know more about where this resistance comes from in order to be able to release it). </w:t>
      </w:r>
    </w:p>
    <w:p w14:paraId="18EB9C41" w14:textId="3D1B26C1" w:rsidR="002F7105" w:rsidRDefault="002F7105" w:rsidP="002F7105">
      <w:pPr>
        <w:pStyle w:val="ListParagraph"/>
        <w:spacing w:line="276" w:lineRule="auto"/>
        <w:ind w:left="1440"/>
        <w:rPr>
          <w:lang w:eastAsia="ar-SA"/>
        </w:rPr>
      </w:pPr>
      <w:r>
        <w:rPr>
          <w:lang w:eastAsia="ar-SA"/>
        </w:rPr>
        <w:t>Note – this is almost always the question I would ask next. It’s a great way to know whether you even need to know anything else. We never want to dig if we don’t have to! (remember, it’s not therapy, we are just finding then releasing, finding then releasing, finding then releasing…).</w:t>
      </w:r>
    </w:p>
    <w:p w14:paraId="25F51440" w14:textId="77777777" w:rsidR="002F7105" w:rsidRDefault="002F7105" w:rsidP="002F7105">
      <w:pPr>
        <w:pStyle w:val="ListParagraph"/>
        <w:numPr>
          <w:ilvl w:val="0"/>
          <w:numId w:val="5"/>
        </w:numPr>
        <w:spacing w:line="276" w:lineRule="auto"/>
        <w:rPr>
          <w:lang w:eastAsia="ar-SA"/>
        </w:rPr>
      </w:pPr>
      <w:r>
        <w:rPr>
          <w:lang w:eastAsia="ar-SA"/>
        </w:rPr>
        <w:t xml:space="preserve">Let’s say you got a yes, there is more you need to know. </w:t>
      </w:r>
    </w:p>
    <w:p w14:paraId="2146E462" w14:textId="168AF244" w:rsidR="002F7105" w:rsidRPr="002F7105" w:rsidRDefault="002F7105" w:rsidP="002F7105">
      <w:pPr>
        <w:pStyle w:val="ListParagraph"/>
        <w:numPr>
          <w:ilvl w:val="0"/>
          <w:numId w:val="5"/>
        </w:numPr>
        <w:spacing w:line="276" w:lineRule="auto"/>
        <w:rPr>
          <w:lang w:eastAsia="ar-SA"/>
        </w:rPr>
      </w:pPr>
      <w:r>
        <w:rPr>
          <w:lang w:eastAsia="ar-SA"/>
        </w:rPr>
        <w:t xml:space="preserve">Next you might trust a gut instinct and ask, </w:t>
      </w:r>
      <w:r w:rsidRPr="002F7105">
        <w:rPr>
          <w:i/>
          <w:iCs/>
          <w:lang w:eastAsia="ar-SA"/>
        </w:rPr>
        <w:t>“</w:t>
      </w:r>
      <w:r w:rsidR="00020E3A" w:rsidRPr="002F7105">
        <w:rPr>
          <w:i/>
          <w:iCs/>
          <w:lang w:eastAsia="ar-SA"/>
        </w:rPr>
        <w:t>Is it related to something that happened in my childhood?</w:t>
      </w:r>
      <w:r w:rsidRPr="002F7105">
        <w:rPr>
          <w:i/>
          <w:iCs/>
          <w:lang w:eastAsia="ar-SA"/>
        </w:rPr>
        <w:t>”</w:t>
      </w:r>
      <w:r w:rsidR="00020E3A" w:rsidRPr="002F7105">
        <w:rPr>
          <w:i/>
          <w:iCs/>
          <w:lang w:eastAsia="ar-SA"/>
        </w:rPr>
        <w:t xml:space="preserve"> </w:t>
      </w:r>
    </w:p>
    <w:p w14:paraId="6DAA3061" w14:textId="676DE4FE" w:rsidR="002F7105" w:rsidRDefault="002F7105" w:rsidP="002F7105">
      <w:pPr>
        <w:pStyle w:val="ListParagraph"/>
        <w:numPr>
          <w:ilvl w:val="0"/>
          <w:numId w:val="5"/>
        </w:numPr>
        <w:spacing w:line="276" w:lineRule="auto"/>
        <w:rPr>
          <w:lang w:eastAsia="ar-SA"/>
        </w:rPr>
      </w:pPr>
      <w:r>
        <w:rPr>
          <w:lang w:eastAsia="ar-SA"/>
        </w:rPr>
        <w:t>Let’s say that was a n</w:t>
      </w:r>
      <w:r w:rsidR="00020E3A" w:rsidRPr="007F1FF5">
        <w:rPr>
          <w:lang w:eastAsia="ar-SA"/>
        </w:rPr>
        <w:t>o</w:t>
      </w:r>
      <w:r>
        <w:rPr>
          <w:lang w:eastAsia="ar-SA"/>
        </w:rPr>
        <w:t>. Hmmm now we need to think what it could be.</w:t>
      </w:r>
    </w:p>
    <w:p w14:paraId="486C5C6F" w14:textId="7EB7A7C4" w:rsidR="002F7105" w:rsidRDefault="002F7105" w:rsidP="002F7105">
      <w:pPr>
        <w:pStyle w:val="ListParagraph"/>
        <w:numPr>
          <w:ilvl w:val="0"/>
          <w:numId w:val="5"/>
        </w:numPr>
        <w:spacing w:line="276" w:lineRule="auto"/>
        <w:rPr>
          <w:lang w:eastAsia="ar-SA"/>
        </w:rPr>
      </w:pPr>
      <w:r>
        <w:rPr>
          <w:lang w:eastAsia="ar-SA"/>
        </w:rPr>
        <w:t>“</w:t>
      </w:r>
      <w:r w:rsidR="00020E3A" w:rsidRPr="002F7105">
        <w:rPr>
          <w:i/>
          <w:iCs/>
          <w:lang w:eastAsia="ar-SA"/>
        </w:rPr>
        <w:t>Is it due to a limiting money belief?</w:t>
      </w:r>
      <w:r w:rsidRPr="002F7105">
        <w:rPr>
          <w:i/>
          <w:iCs/>
          <w:lang w:eastAsia="ar-SA"/>
        </w:rPr>
        <w:t>”</w:t>
      </w:r>
    </w:p>
    <w:p w14:paraId="29175B82" w14:textId="77777777" w:rsidR="002F7105" w:rsidRDefault="00020E3A" w:rsidP="002F7105">
      <w:pPr>
        <w:pStyle w:val="ListParagraph"/>
        <w:numPr>
          <w:ilvl w:val="0"/>
          <w:numId w:val="5"/>
        </w:numPr>
        <w:spacing w:line="276" w:lineRule="auto"/>
        <w:rPr>
          <w:lang w:eastAsia="ar-SA"/>
        </w:rPr>
      </w:pPr>
      <w:r w:rsidRPr="007F1FF5">
        <w:rPr>
          <w:lang w:eastAsia="ar-SA"/>
        </w:rPr>
        <w:t>Yes.</w:t>
      </w:r>
      <w:r w:rsidR="002F7105">
        <w:rPr>
          <w:lang w:eastAsia="ar-SA"/>
        </w:rPr>
        <w:t xml:space="preserve"> Great! We are getting closer. </w:t>
      </w:r>
    </w:p>
    <w:p w14:paraId="4270DF17" w14:textId="5990F517" w:rsidR="002F7105" w:rsidRDefault="002F7105" w:rsidP="002F7105">
      <w:pPr>
        <w:pStyle w:val="ListParagraph"/>
        <w:numPr>
          <w:ilvl w:val="0"/>
          <w:numId w:val="5"/>
        </w:numPr>
        <w:spacing w:line="276" w:lineRule="auto"/>
        <w:rPr>
          <w:lang w:eastAsia="ar-SA"/>
        </w:rPr>
      </w:pPr>
      <w:r w:rsidRPr="002F7105">
        <w:rPr>
          <w:i/>
          <w:iCs/>
          <w:lang w:eastAsia="ar-SA"/>
        </w:rPr>
        <w:lastRenderedPageBreak/>
        <w:t>“</w:t>
      </w:r>
      <w:r w:rsidR="00020E3A" w:rsidRPr="002F7105">
        <w:rPr>
          <w:i/>
          <w:iCs/>
          <w:lang w:eastAsia="ar-SA"/>
        </w:rPr>
        <w:t>Do I need to know what the belief is?</w:t>
      </w:r>
      <w:r w:rsidRPr="002F7105">
        <w:rPr>
          <w:i/>
          <w:iCs/>
          <w:lang w:eastAsia="ar-SA"/>
        </w:rPr>
        <w:t>”</w:t>
      </w:r>
      <w:r w:rsidR="00020E3A" w:rsidRPr="007F1FF5">
        <w:rPr>
          <w:lang w:eastAsia="ar-SA"/>
        </w:rPr>
        <w:t xml:space="preserve"> </w:t>
      </w:r>
      <w:r>
        <w:rPr>
          <w:lang w:eastAsia="ar-SA"/>
        </w:rPr>
        <w:t>(remember if we don’t need to know we can move straight onto releasing)</w:t>
      </w:r>
    </w:p>
    <w:p w14:paraId="565CCEA0" w14:textId="4B1631AF" w:rsidR="002F7105" w:rsidRDefault="00020E3A" w:rsidP="002F7105">
      <w:pPr>
        <w:pStyle w:val="ListParagraph"/>
        <w:numPr>
          <w:ilvl w:val="0"/>
          <w:numId w:val="5"/>
        </w:numPr>
        <w:spacing w:line="276" w:lineRule="auto"/>
        <w:rPr>
          <w:lang w:eastAsia="ar-SA"/>
        </w:rPr>
      </w:pPr>
      <w:r w:rsidRPr="007F1FF5">
        <w:rPr>
          <w:lang w:eastAsia="ar-SA"/>
        </w:rPr>
        <w:t xml:space="preserve">No. </w:t>
      </w:r>
      <w:r w:rsidR="002F7105">
        <w:rPr>
          <w:lang w:eastAsia="ar-SA"/>
        </w:rPr>
        <w:t xml:space="preserve">Wonderful, we found something &amp; we don’t need to know anymore. We </w:t>
      </w:r>
      <w:r w:rsidR="00A73BE1">
        <w:rPr>
          <w:lang w:eastAsia="ar-SA"/>
        </w:rPr>
        <w:t>are ready</w:t>
      </w:r>
      <w:r w:rsidR="002F7105">
        <w:rPr>
          <w:lang w:eastAsia="ar-SA"/>
        </w:rPr>
        <w:t xml:space="preserve"> to check if we can release it.</w:t>
      </w:r>
    </w:p>
    <w:p w14:paraId="2F90FA47" w14:textId="0319EF4A" w:rsidR="002F7105" w:rsidRPr="002F7105" w:rsidRDefault="002F7105" w:rsidP="002F7105">
      <w:pPr>
        <w:pStyle w:val="ListParagraph"/>
        <w:numPr>
          <w:ilvl w:val="0"/>
          <w:numId w:val="5"/>
        </w:numPr>
        <w:spacing w:line="276" w:lineRule="auto"/>
        <w:rPr>
          <w:i/>
          <w:iCs/>
          <w:lang w:eastAsia="ar-SA"/>
        </w:rPr>
      </w:pPr>
      <w:r w:rsidRPr="002F7105">
        <w:rPr>
          <w:i/>
          <w:iCs/>
          <w:lang w:eastAsia="ar-SA"/>
        </w:rPr>
        <w:t>“</w:t>
      </w:r>
      <w:r w:rsidR="00020E3A" w:rsidRPr="002F7105">
        <w:rPr>
          <w:i/>
          <w:iCs/>
          <w:lang w:eastAsia="ar-SA"/>
        </w:rPr>
        <w:t>Can I release it now?</w:t>
      </w:r>
      <w:r w:rsidRPr="002F7105">
        <w:rPr>
          <w:i/>
          <w:iCs/>
          <w:lang w:eastAsia="ar-SA"/>
        </w:rPr>
        <w:t>”</w:t>
      </w:r>
    </w:p>
    <w:p w14:paraId="554074CA" w14:textId="77777777" w:rsidR="002F7105" w:rsidRDefault="00020E3A" w:rsidP="002F7105">
      <w:pPr>
        <w:pStyle w:val="ListParagraph"/>
        <w:numPr>
          <w:ilvl w:val="0"/>
          <w:numId w:val="5"/>
        </w:numPr>
        <w:spacing w:line="276" w:lineRule="auto"/>
        <w:rPr>
          <w:lang w:eastAsia="ar-SA"/>
        </w:rPr>
      </w:pPr>
      <w:r w:rsidRPr="007F1FF5">
        <w:rPr>
          <w:lang w:eastAsia="ar-SA"/>
        </w:rPr>
        <w:t xml:space="preserve">Yes. </w:t>
      </w:r>
    </w:p>
    <w:p w14:paraId="1B28CCAC" w14:textId="294BDB31" w:rsidR="002F7105" w:rsidRDefault="002F7105" w:rsidP="002F7105">
      <w:pPr>
        <w:pStyle w:val="ListParagraph"/>
        <w:numPr>
          <w:ilvl w:val="0"/>
          <w:numId w:val="5"/>
        </w:numPr>
        <w:spacing w:line="276" w:lineRule="auto"/>
        <w:rPr>
          <w:lang w:eastAsia="ar-SA"/>
        </w:rPr>
      </w:pPr>
      <w:r>
        <w:rPr>
          <w:lang w:eastAsia="ar-SA"/>
        </w:rPr>
        <w:t>Awesome! Move to step 3.</w:t>
      </w:r>
    </w:p>
    <w:p w14:paraId="474D4738" w14:textId="77777777" w:rsidR="00C150C5" w:rsidRDefault="00C150C5" w:rsidP="00C150C5">
      <w:pPr>
        <w:spacing w:line="276" w:lineRule="auto"/>
        <w:rPr>
          <w:lang w:eastAsia="ar-SA"/>
        </w:rPr>
      </w:pPr>
    </w:p>
    <w:p w14:paraId="3E2266BD" w14:textId="77777777" w:rsidR="00C150C5" w:rsidRDefault="00020E3A" w:rsidP="00C150C5">
      <w:pPr>
        <w:spacing w:line="276" w:lineRule="auto"/>
        <w:ind w:firstLine="720"/>
        <w:rPr>
          <w:lang w:eastAsia="ar-SA"/>
        </w:rPr>
      </w:pPr>
      <w:r w:rsidRPr="007F1FF5">
        <w:rPr>
          <w:lang w:eastAsia="ar-SA"/>
        </w:rPr>
        <w:t xml:space="preserve">So very simple. </w:t>
      </w:r>
    </w:p>
    <w:p w14:paraId="5F7120B6" w14:textId="77777777" w:rsidR="00C150C5" w:rsidRDefault="00C150C5" w:rsidP="00C150C5">
      <w:pPr>
        <w:spacing w:line="276" w:lineRule="auto"/>
        <w:ind w:firstLine="720"/>
        <w:rPr>
          <w:lang w:eastAsia="ar-SA"/>
        </w:rPr>
      </w:pPr>
    </w:p>
    <w:p w14:paraId="13594074" w14:textId="33CA376D" w:rsidR="00C150C5" w:rsidRDefault="00020E3A" w:rsidP="00C150C5">
      <w:pPr>
        <w:pStyle w:val="ListParagraph"/>
        <w:numPr>
          <w:ilvl w:val="0"/>
          <w:numId w:val="7"/>
        </w:numPr>
        <w:spacing w:line="276" w:lineRule="auto"/>
        <w:rPr>
          <w:lang w:eastAsia="ar-SA"/>
        </w:rPr>
      </w:pPr>
      <w:r w:rsidRPr="007F1FF5">
        <w:rPr>
          <w:lang w:eastAsia="ar-SA"/>
        </w:rPr>
        <w:t xml:space="preserve">Ask a </w:t>
      </w:r>
      <w:r w:rsidR="00C150C5">
        <w:rPr>
          <w:lang w:eastAsia="ar-SA"/>
        </w:rPr>
        <w:t xml:space="preserve">yes/no </w:t>
      </w:r>
      <w:r w:rsidRPr="007F1FF5">
        <w:rPr>
          <w:lang w:eastAsia="ar-SA"/>
        </w:rPr>
        <w:t xml:space="preserve">question about </w:t>
      </w:r>
      <w:r w:rsidR="00C150C5">
        <w:rPr>
          <w:lang w:eastAsia="ar-SA"/>
        </w:rPr>
        <w:t>any topic</w:t>
      </w:r>
      <w:r w:rsidRPr="007F1FF5">
        <w:rPr>
          <w:lang w:eastAsia="ar-SA"/>
        </w:rPr>
        <w:t xml:space="preserve"> you want. </w:t>
      </w:r>
    </w:p>
    <w:p w14:paraId="3E4EDF16" w14:textId="6FEBDA07" w:rsidR="00C150C5" w:rsidRPr="00C150C5" w:rsidRDefault="00C150C5" w:rsidP="00C150C5">
      <w:pPr>
        <w:pStyle w:val="ListParagraph"/>
        <w:numPr>
          <w:ilvl w:val="0"/>
          <w:numId w:val="7"/>
        </w:numPr>
        <w:spacing w:line="276" w:lineRule="auto"/>
        <w:rPr>
          <w:i/>
          <w:iCs/>
          <w:lang w:eastAsia="ar-SA"/>
        </w:rPr>
      </w:pPr>
      <w:r>
        <w:rPr>
          <w:lang w:eastAsia="ar-SA"/>
        </w:rPr>
        <w:t xml:space="preserve">Whenever you find resistance, ask </w:t>
      </w:r>
      <w:r w:rsidRPr="00C150C5">
        <w:rPr>
          <w:i/>
          <w:iCs/>
          <w:lang w:eastAsia="ar-SA"/>
        </w:rPr>
        <w:t>“</w:t>
      </w:r>
      <w:r>
        <w:rPr>
          <w:i/>
          <w:iCs/>
          <w:lang w:eastAsia="ar-SA"/>
        </w:rPr>
        <w:t>C</w:t>
      </w:r>
      <w:r w:rsidR="00020E3A" w:rsidRPr="00C150C5">
        <w:rPr>
          <w:i/>
          <w:iCs/>
          <w:lang w:eastAsia="ar-SA"/>
        </w:rPr>
        <w:t>an I release it now?</w:t>
      </w:r>
      <w:r w:rsidRPr="00C150C5">
        <w:rPr>
          <w:i/>
          <w:iCs/>
          <w:lang w:eastAsia="ar-SA"/>
        </w:rPr>
        <w:t>”</w:t>
      </w:r>
    </w:p>
    <w:p w14:paraId="67CE7DB6" w14:textId="77777777" w:rsidR="00C150C5" w:rsidRDefault="00C150C5" w:rsidP="00C150C5">
      <w:pPr>
        <w:pStyle w:val="ListParagraph"/>
        <w:numPr>
          <w:ilvl w:val="1"/>
          <w:numId w:val="7"/>
        </w:numPr>
        <w:spacing w:line="276" w:lineRule="auto"/>
        <w:rPr>
          <w:lang w:eastAsia="ar-SA"/>
        </w:rPr>
      </w:pPr>
      <w:r>
        <w:rPr>
          <w:lang w:eastAsia="ar-SA"/>
        </w:rPr>
        <w:t>Yes – skip to step 3</w:t>
      </w:r>
    </w:p>
    <w:p w14:paraId="785FAA5E" w14:textId="2764F9C3" w:rsidR="00C150C5" w:rsidRDefault="00C150C5" w:rsidP="00C150C5">
      <w:pPr>
        <w:pStyle w:val="ListParagraph"/>
        <w:numPr>
          <w:ilvl w:val="1"/>
          <w:numId w:val="7"/>
        </w:numPr>
        <w:spacing w:line="276" w:lineRule="auto"/>
        <w:rPr>
          <w:lang w:eastAsia="ar-SA"/>
        </w:rPr>
      </w:pPr>
      <w:r>
        <w:rPr>
          <w:lang w:eastAsia="ar-SA"/>
        </w:rPr>
        <w:t>No – ask more questions</w:t>
      </w:r>
    </w:p>
    <w:p w14:paraId="7C9370B5" w14:textId="38211E18" w:rsidR="00C150C5" w:rsidRPr="00C150C5" w:rsidRDefault="00C150C5" w:rsidP="00C150C5">
      <w:pPr>
        <w:pStyle w:val="ListParagraph"/>
        <w:numPr>
          <w:ilvl w:val="2"/>
          <w:numId w:val="7"/>
        </w:numPr>
        <w:spacing w:line="276" w:lineRule="auto"/>
        <w:rPr>
          <w:lang w:eastAsia="ar-SA"/>
        </w:rPr>
      </w:pPr>
      <w:r>
        <w:rPr>
          <w:i/>
          <w:iCs/>
          <w:lang w:eastAsia="ar-SA"/>
        </w:rPr>
        <w:t>“Do I need to know more?”</w:t>
      </w:r>
    </w:p>
    <w:p w14:paraId="15284E23" w14:textId="77777777" w:rsidR="00C150C5" w:rsidRDefault="00C150C5" w:rsidP="00C150C5">
      <w:pPr>
        <w:pStyle w:val="ListParagraph"/>
        <w:numPr>
          <w:ilvl w:val="2"/>
          <w:numId w:val="7"/>
        </w:numPr>
        <w:spacing w:line="276" w:lineRule="auto"/>
        <w:rPr>
          <w:lang w:eastAsia="ar-SA"/>
        </w:rPr>
      </w:pPr>
      <w:r w:rsidRPr="00C150C5">
        <w:rPr>
          <w:lang w:eastAsia="ar-SA"/>
        </w:rPr>
        <w:t>Follow your gut instinct</w:t>
      </w:r>
      <w:r>
        <w:rPr>
          <w:lang w:eastAsia="ar-SA"/>
        </w:rPr>
        <w:t xml:space="preserve"> for what to ask now</w:t>
      </w:r>
      <w:r w:rsidRPr="00C150C5">
        <w:rPr>
          <w:lang w:eastAsia="ar-SA"/>
        </w:rPr>
        <w:t>.</w:t>
      </w:r>
      <w:r>
        <w:rPr>
          <w:lang w:eastAsia="ar-SA"/>
        </w:rPr>
        <w:t xml:space="preserve"> Is it a limiting belief, a generational pattern, is it from another person, is it a block, from your childhood etc.</w:t>
      </w:r>
    </w:p>
    <w:p w14:paraId="61FF5E83" w14:textId="77777777" w:rsidR="00C150C5" w:rsidRPr="00C150C5" w:rsidRDefault="00C150C5" w:rsidP="00C150C5">
      <w:pPr>
        <w:pStyle w:val="ListParagraph"/>
        <w:numPr>
          <w:ilvl w:val="2"/>
          <w:numId w:val="7"/>
        </w:numPr>
        <w:spacing w:line="276" w:lineRule="auto"/>
        <w:rPr>
          <w:lang w:eastAsia="ar-SA"/>
        </w:rPr>
      </w:pPr>
      <w:r>
        <w:rPr>
          <w:lang w:eastAsia="ar-SA"/>
        </w:rPr>
        <w:t xml:space="preserve">Once you find what it is, </w:t>
      </w:r>
      <w:r>
        <w:rPr>
          <w:i/>
          <w:iCs/>
          <w:lang w:eastAsia="ar-SA"/>
        </w:rPr>
        <w:t>“Do I need to know anymore?”</w:t>
      </w:r>
    </w:p>
    <w:p w14:paraId="7C186452" w14:textId="3ED08EB4" w:rsidR="00C150C5" w:rsidRPr="00C150C5" w:rsidRDefault="00C150C5" w:rsidP="00C150C5">
      <w:pPr>
        <w:pStyle w:val="ListParagraph"/>
        <w:numPr>
          <w:ilvl w:val="2"/>
          <w:numId w:val="7"/>
        </w:numPr>
        <w:spacing w:line="276" w:lineRule="auto"/>
        <w:rPr>
          <w:lang w:eastAsia="ar-SA"/>
        </w:rPr>
      </w:pPr>
      <w:r w:rsidRPr="00C150C5">
        <w:rPr>
          <w:i/>
          <w:iCs/>
          <w:lang w:eastAsia="ar-SA"/>
        </w:rPr>
        <w:t>“Can I release it now?”</w:t>
      </w:r>
    </w:p>
    <w:p w14:paraId="49AC866C" w14:textId="7C9ED680" w:rsidR="00C150C5" w:rsidRPr="00C150C5" w:rsidRDefault="00C150C5" w:rsidP="00C150C5">
      <w:pPr>
        <w:pStyle w:val="ListParagraph"/>
        <w:numPr>
          <w:ilvl w:val="2"/>
          <w:numId w:val="7"/>
        </w:numPr>
        <w:spacing w:line="276" w:lineRule="auto"/>
        <w:rPr>
          <w:lang w:eastAsia="ar-SA"/>
        </w:rPr>
      </w:pPr>
      <w:r>
        <w:rPr>
          <w:lang w:eastAsia="ar-SA"/>
        </w:rPr>
        <w:t>As soon as you get a yes, move to step 3.</w:t>
      </w:r>
    </w:p>
    <w:p w14:paraId="15BF2ED7" w14:textId="77777777" w:rsidR="00020E3A" w:rsidRPr="007F1FF5" w:rsidRDefault="00020E3A" w:rsidP="00020E3A">
      <w:pPr>
        <w:spacing w:line="276" w:lineRule="auto"/>
        <w:ind w:firstLine="720"/>
        <w:rPr>
          <w:lang w:eastAsia="ar-SA"/>
        </w:rPr>
      </w:pPr>
    </w:p>
    <w:p w14:paraId="6274A3C1" w14:textId="477C8E4C" w:rsidR="00020E3A" w:rsidRDefault="00C150C5" w:rsidP="00020E3A">
      <w:pPr>
        <w:spacing w:line="276" w:lineRule="auto"/>
        <w:ind w:firstLine="720"/>
        <w:rPr>
          <w:lang w:eastAsia="ar-SA"/>
        </w:rPr>
      </w:pPr>
      <w:r>
        <w:rPr>
          <w:lang w:eastAsia="ar-SA"/>
        </w:rPr>
        <w:t xml:space="preserve">As soon as you get a yes to </w:t>
      </w:r>
      <w:r w:rsidRPr="00C150C5">
        <w:rPr>
          <w:i/>
          <w:iCs/>
          <w:lang w:eastAsia="ar-SA"/>
        </w:rPr>
        <w:t xml:space="preserve">“Can </w:t>
      </w:r>
      <w:r w:rsidR="00020E3A" w:rsidRPr="00C150C5">
        <w:rPr>
          <w:i/>
          <w:iCs/>
          <w:lang w:eastAsia="ar-SA"/>
        </w:rPr>
        <w:t>I release it now?</w:t>
      </w:r>
      <w:r>
        <w:rPr>
          <w:lang w:eastAsia="ar-SA"/>
        </w:rPr>
        <w:t>”, m</w:t>
      </w:r>
      <w:r w:rsidR="00020E3A" w:rsidRPr="007F1FF5">
        <w:rPr>
          <w:lang w:eastAsia="ar-SA"/>
        </w:rPr>
        <w:t>ove on. That's it.</w:t>
      </w:r>
    </w:p>
    <w:p w14:paraId="2FBAFF0D" w14:textId="77777777" w:rsidR="00020E3A" w:rsidRDefault="00020E3A" w:rsidP="00020E3A">
      <w:pPr>
        <w:spacing w:line="276" w:lineRule="auto"/>
        <w:ind w:firstLine="720"/>
        <w:rPr>
          <w:lang w:eastAsia="ar-SA"/>
        </w:rPr>
      </w:pPr>
    </w:p>
    <w:p w14:paraId="236926C5" w14:textId="77777777" w:rsidR="00CC2FA6" w:rsidRDefault="00C150C5" w:rsidP="00CC2FA6">
      <w:pPr>
        <w:spacing w:line="276" w:lineRule="auto"/>
        <w:ind w:firstLine="720"/>
        <w:rPr>
          <w:lang w:eastAsia="ar-SA"/>
        </w:rPr>
      </w:pPr>
      <w:r>
        <w:rPr>
          <w:lang w:eastAsia="ar-SA"/>
        </w:rPr>
        <w:t>Y</w:t>
      </w:r>
      <w:r w:rsidR="00020E3A" w:rsidRPr="007F1FF5">
        <w:rPr>
          <w:lang w:eastAsia="ar-SA"/>
        </w:rPr>
        <w:t xml:space="preserve">ou can dive deeper and deeper and deeper and get yourself into a rabbit hole. </w:t>
      </w:r>
      <w:r w:rsidR="00020E3A" w:rsidRPr="00CC2FA6">
        <w:rPr>
          <w:b/>
          <w:bCs/>
          <w:lang w:eastAsia="ar-SA"/>
        </w:rPr>
        <w:t>I</w:t>
      </w:r>
      <w:r w:rsidRPr="00CC2FA6">
        <w:rPr>
          <w:b/>
          <w:bCs/>
          <w:lang w:eastAsia="ar-SA"/>
        </w:rPr>
        <w:t xml:space="preserve"> strongly</w:t>
      </w:r>
      <w:r w:rsidR="00020E3A" w:rsidRPr="00CC2FA6">
        <w:rPr>
          <w:b/>
          <w:bCs/>
          <w:lang w:eastAsia="ar-SA"/>
        </w:rPr>
        <w:t xml:space="preserve"> don't suggest you do that.</w:t>
      </w:r>
      <w:r w:rsidR="00020E3A" w:rsidRPr="007F1FF5">
        <w:rPr>
          <w:lang w:eastAsia="ar-SA"/>
        </w:rPr>
        <w:t xml:space="preserve"> You </w:t>
      </w:r>
      <w:r w:rsidR="00020E3A" w:rsidRPr="007F1FF5">
        <w:rPr>
          <w:lang w:eastAsia="ar-SA"/>
        </w:rPr>
        <w:lastRenderedPageBreak/>
        <w:t xml:space="preserve">just go deep enough until you get to the point where you're able to do the release method that we have. </w:t>
      </w:r>
      <w:r w:rsidR="00020E3A" w:rsidRPr="00CC2FA6">
        <w:rPr>
          <w:b/>
          <w:bCs/>
          <w:lang w:eastAsia="ar-SA"/>
        </w:rPr>
        <w:t xml:space="preserve">Release it, </w:t>
      </w:r>
      <w:r w:rsidR="00CC2FA6">
        <w:rPr>
          <w:b/>
          <w:bCs/>
          <w:lang w:eastAsia="ar-SA"/>
        </w:rPr>
        <w:t xml:space="preserve">then </w:t>
      </w:r>
      <w:r w:rsidR="00020E3A" w:rsidRPr="00CC2FA6">
        <w:rPr>
          <w:b/>
          <w:bCs/>
          <w:lang w:eastAsia="ar-SA"/>
        </w:rPr>
        <w:t>move on.</w:t>
      </w:r>
      <w:r w:rsidR="00020E3A" w:rsidRPr="007F1FF5">
        <w:rPr>
          <w:lang w:eastAsia="ar-SA"/>
        </w:rPr>
        <w:t xml:space="preserve"> </w:t>
      </w:r>
    </w:p>
    <w:p w14:paraId="30AA4A07" w14:textId="77777777" w:rsidR="00CC2FA6" w:rsidRDefault="00CC2FA6" w:rsidP="00CC2FA6">
      <w:pPr>
        <w:spacing w:line="276" w:lineRule="auto"/>
        <w:ind w:firstLine="720"/>
        <w:rPr>
          <w:lang w:eastAsia="ar-SA"/>
        </w:rPr>
      </w:pPr>
    </w:p>
    <w:p w14:paraId="5E992F69" w14:textId="2D870F2E" w:rsidR="007A6EFE" w:rsidRDefault="00CC2FA6" w:rsidP="00CC2FA6">
      <w:pPr>
        <w:spacing w:line="276" w:lineRule="auto"/>
        <w:ind w:firstLine="720"/>
        <w:rPr>
          <w:lang w:eastAsia="ar-SA"/>
        </w:rPr>
      </w:pPr>
      <w:r>
        <w:rPr>
          <w:lang w:eastAsia="ar-SA"/>
        </w:rPr>
        <w:t xml:space="preserve">You’re </w:t>
      </w:r>
      <w:r w:rsidR="00020E3A" w:rsidRPr="007F1FF5">
        <w:rPr>
          <w:lang w:eastAsia="ar-SA"/>
        </w:rPr>
        <w:t>just looking for wherever there's resistance, wherever there's a limiting belief, a negative pattern</w:t>
      </w:r>
      <w:r w:rsidR="007A6EFE">
        <w:rPr>
          <w:lang w:eastAsia="ar-SA"/>
        </w:rPr>
        <w:t xml:space="preserve"> something blocking. Any</w:t>
      </w:r>
      <w:r w:rsidR="00020E3A" w:rsidRPr="007F1FF5">
        <w:rPr>
          <w:lang w:eastAsia="ar-SA"/>
        </w:rPr>
        <w:t>thing negative</w:t>
      </w:r>
      <w:r w:rsidR="007A6EFE">
        <w:rPr>
          <w:lang w:eastAsia="ar-SA"/>
        </w:rPr>
        <w:t xml:space="preserve"> at all. T</w:t>
      </w:r>
      <w:r w:rsidR="00020E3A" w:rsidRPr="007F1FF5">
        <w:rPr>
          <w:lang w:eastAsia="ar-SA"/>
        </w:rPr>
        <w:t>hat's what you're ferreting out</w:t>
      </w:r>
      <w:r w:rsidR="00A73BE1">
        <w:rPr>
          <w:lang w:eastAsia="ar-SA"/>
        </w:rPr>
        <w:t>.</w:t>
      </w:r>
    </w:p>
    <w:p w14:paraId="25E74C77" w14:textId="77777777" w:rsidR="007A6EFE" w:rsidRDefault="007A6EFE" w:rsidP="00CC2FA6">
      <w:pPr>
        <w:spacing w:line="276" w:lineRule="auto"/>
        <w:ind w:firstLine="720"/>
        <w:rPr>
          <w:lang w:eastAsia="ar-SA"/>
        </w:rPr>
      </w:pPr>
    </w:p>
    <w:p w14:paraId="542CD8DA" w14:textId="77777777" w:rsidR="007A6EFE" w:rsidRDefault="007A6EFE" w:rsidP="00CC2FA6">
      <w:pPr>
        <w:spacing w:line="276" w:lineRule="auto"/>
        <w:ind w:firstLine="720"/>
        <w:rPr>
          <w:lang w:eastAsia="ar-SA"/>
        </w:rPr>
      </w:pPr>
      <w:r>
        <w:rPr>
          <w:lang w:eastAsia="ar-SA"/>
        </w:rPr>
        <w:t>Humans are smart. You are smart.</w:t>
      </w:r>
    </w:p>
    <w:p w14:paraId="16569BB4" w14:textId="77777777" w:rsidR="007A6EFE" w:rsidRDefault="007A6EFE" w:rsidP="00CC2FA6">
      <w:pPr>
        <w:spacing w:line="276" w:lineRule="auto"/>
        <w:ind w:firstLine="720"/>
        <w:rPr>
          <w:lang w:eastAsia="ar-SA"/>
        </w:rPr>
      </w:pPr>
    </w:p>
    <w:p w14:paraId="4B4798A6" w14:textId="68B1FFC1" w:rsidR="007A6EFE" w:rsidRDefault="007A6EFE" w:rsidP="00CC2FA6">
      <w:pPr>
        <w:spacing w:line="276" w:lineRule="auto"/>
        <w:ind w:firstLine="720"/>
        <w:rPr>
          <w:lang w:eastAsia="ar-SA"/>
        </w:rPr>
      </w:pPr>
      <w:r>
        <w:rPr>
          <w:lang w:eastAsia="ar-SA"/>
        </w:rPr>
        <w:t xml:space="preserve">You got to this point in life already, with all the things you’ve done. </w:t>
      </w:r>
      <w:r w:rsidR="00A73BE1">
        <w:rPr>
          <w:lang w:eastAsia="ar-SA"/>
        </w:rPr>
        <w:t>If</w:t>
      </w:r>
      <w:r>
        <w:rPr>
          <w:lang w:eastAsia="ar-SA"/>
        </w:rPr>
        <w:t xml:space="preserve"> there wasn’t some kind of resistance, you would have already achieved the things you want.</w:t>
      </w:r>
    </w:p>
    <w:p w14:paraId="700504C8" w14:textId="77777777" w:rsidR="007A6EFE" w:rsidRDefault="007A6EFE" w:rsidP="00CC2FA6">
      <w:pPr>
        <w:spacing w:line="276" w:lineRule="auto"/>
        <w:ind w:firstLine="720"/>
        <w:rPr>
          <w:lang w:eastAsia="ar-SA"/>
        </w:rPr>
      </w:pPr>
    </w:p>
    <w:p w14:paraId="2C42A447" w14:textId="5D2D3351" w:rsidR="00020E3A" w:rsidRDefault="00A73BE1" w:rsidP="00CC2FA6">
      <w:pPr>
        <w:spacing w:line="276" w:lineRule="auto"/>
        <w:ind w:firstLine="720"/>
        <w:rPr>
          <w:lang w:eastAsia="ar-SA"/>
        </w:rPr>
      </w:pPr>
      <w:r>
        <w:rPr>
          <w:lang w:eastAsia="ar-SA"/>
        </w:rPr>
        <w:t>So,</w:t>
      </w:r>
      <w:r w:rsidR="007A6EFE">
        <w:rPr>
          <w:lang w:eastAsia="ar-SA"/>
        </w:rPr>
        <w:t xml:space="preserve"> the goal of the questions </w:t>
      </w:r>
      <w:r w:rsidR="00564E29">
        <w:rPr>
          <w:lang w:eastAsia="ar-SA"/>
        </w:rPr>
        <w:t>is</w:t>
      </w:r>
      <w:r w:rsidR="007A6EFE">
        <w:rPr>
          <w:lang w:eastAsia="ar-SA"/>
        </w:rPr>
        <w:t xml:space="preserve"> to </w:t>
      </w:r>
      <w:r>
        <w:rPr>
          <w:lang w:eastAsia="ar-SA"/>
        </w:rPr>
        <w:t>figure out</w:t>
      </w:r>
      <w:r w:rsidR="00020E3A" w:rsidRPr="007F1FF5">
        <w:rPr>
          <w:lang w:eastAsia="ar-SA"/>
        </w:rPr>
        <w:t xml:space="preserve"> why the heck </w:t>
      </w:r>
      <w:proofErr w:type="gramStart"/>
      <w:r w:rsidR="00020E3A" w:rsidRPr="007F1FF5">
        <w:rPr>
          <w:lang w:eastAsia="ar-SA"/>
        </w:rPr>
        <w:t>don't you</w:t>
      </w:r>
      <w:proofErr w:type="gramEnd"/>
      <w:r w:rsidR="00020E3A" w:rsidRPr="007F1FF5">
        <w:rPr>
          <w:lang w:eastAsia="ar-SA"/>
        </w:rPr>
        <w:t xml:space="preserve"> have this thing already that you said you wanted</w:t>
      </w:r>
      <w:r w:rsidR="007A6EFE">
        <w:rPr>
          <w:lang w:eastAsia="ar-SA"/>
        </w:rPr>
        <w:t>. What is there? What is that resistance? What is in your way.</w:t>
      </w:r>
    </w:p>
    <w:p w14:paraId="3B2867EB" w14:textId="77777777" w:rsidR="007A6EFE" w:rsidRDefault="007A6EFE" w:rsidP="00CC2FA6">
      <w:pPr>
        <w:spacing w:line="276" w:lineRule="auto"/>
        <w:ind w:firstLine="720"/>
        <w:rPr>
          <w:lang w:eastAsia="ar-SA"/>
        </w:rPr>
      </w:pPr>
    </w:p>
    <w:p w14:paraId="13A50067" w14:textId="0D2FB0E4" w:rsidR="00020E3A" w:rsidRPr="007F1FF5" w:rsidRDefault="007A6EFE" w:rsidP="00020E3A">
      <w:pPr>
        <w:spacing w:line="276" w:lineRule="auto"/>
        <w:ind w:firstLine="720"/>
        <w:rPr>
          <w:lang w:eastAsia="ar-SA"/>
        </w:rPr>
      </w:pPr>
      <w:r>
        <w:rPr>
          <w:lang w:eastAsia="ar-SA"/>
        </w:rPr>
        <w:t>Then we release it. And you go off and do the thing you wanted!</w:t>
      </w:r>
    </w:p>
    <w:p w14:paraId="001A325D" w14:textId="77777777" w:rsidR="00020E3A" w:rsidRDefault="00020E3A" w:rsidP="00DD12AE">
      <w:pPr>
        <w:spacing w:line="276" w:lineRule="auto"/>
        <w:ind w:firstLine="720"/>
        <w:rPr>
          <w:lang w:eastAsia="ar-SA"/>
        </w:rPr>
      </w:pPr>
    </w:p>
    <w:p w14:paraId="51F27B4C" w14:textId="3E8C9A99" w:rsidR="007A6EFE" w:rsidRDefault="00020E3A" w:rsidP="00DD12AE">
      <w:pPr>
        <w:spacing w:line="276" w:lineRule="auto"/>
        <w:ind w:firstLine="720"/>
        <w:rPr>
          <w:b/>
          <w:bCs/>
          <w:lang w:eastAsia="ar-SA"/>
        </w:rPr>
      </w:pPr>
      <w:r w:rsidRPr="00020E3A">
        <w:rPr>
          <w:b/>
          <w:bCs/>
          <w:lang w:eastAsia="ar-SA"/>
        </w:rPr>
        <w:t xml:space="preserve">Now, what if you can’t think of the any questions to ask? </w:t>
      </w:r>
    </w:p>
    <w:p w14:paraId="2DFAC024" w14:textId="77777777" w:rsidR="007A6EFE" w:rsidRDefault="007A6EFE" w:rsidP="00DD12AE">
      <w:pPr>
        <w:spacing w:line="276" w:lineRule="auto"/>
        <w:ind w:firstLine="720"/>
        <w:rPr>
          <w:b/>
          <w:bCs/>
          <w:lang w:eastAsia="ar-SA"/>
        </w:rPr>
      </w:pPr>
    </w:p>
    <w:p w14:paraId="79780344" w14:textId="0E2B1F6D" w:rsidR="007A6EFE" w:rsidRDefault="007A6EFE" w:rsidP="00DD12AE">
      <w:pPr>
        <w:spacing w:line="276" w:lineRule="auto"/>
        <w:ind w:firstLine="720"/>
        <w:rPr>
          <w:lang w:eastAsia="ar-SA"/>
        </w:rPr>
      </w:pPr>
      <w:r>
        <w:rPr>
          <w:lang w:eastAsia="ar-SA"/>
        </w:rPr>
        <w:t>Let’s</w:t>
      </w:r>
      <w:r w:rsidR="00020E3A">
        <w:rPr>
          <w:lang w:eastAsia="ar-SA"/>
        </w:rPr>
        <w:t xml:space="preserve"> </w:t>
      </w:r>
      <w:r w:rsidR="00042DFB" w:rsidRPr="007F1FF5">
        <w:rPr>
          <w:lang w:eastAsia="ar-SA"/>
        </w:rPr>
        <w:t xml:space="preserve">say you're feeling for what </w:t>
      </w:r>
      <w:r>
        <w:rPr>
          <w:lang w:eastAsia="ar-SA"/>
        </w:rPr>
        <w:t xml:space="preserve">questions to </w:t>
      </w:r>
      <w:r w:rsidR="00A73BE1">
        <w:rPr>
          <w:lang w:eastAsia="ar-SA"/>
        </w:rPr>
        <w:t>ask,</w:t>
      </w:r>
      <w:r>
        <w:rPr>
          <w:lang w:eastAsia="ar-SA"/>
        </w:rPr>
        <w:t xml:space="preserve"> and nothing is coming. Y</w:t>
      </w:r>
      <w:r w:rsidR="00042DFB" w:rsidRPr="007F1FF5">
        <w:rPr>
          <w:lang w:eastAsia="ar-SA"/>
        </w:rPr>
        <w:t>ou are so blocked you cannot even feel for the next question</w:t>
      </w:r>
      <w:r>
        <w:rPr>
          <w:lang w:eastAsia="ar-SA"/>
        </w:rPr>
        <w:t>.</w:t>
      </w:r>
    </w:p>
    <w:p w14:paraId="1550392E" w14:textId="77777777" w:rsidR="007A6EFE" w:rsidRDefault="007A6EFE" w:rsidP="007A6EFE">
      <w:pPr>
        <w:spacing w:line="276" w:lineRule="auto"/>
        <w:rPr>
          <w:lang w:eastAsia="ar-SA"/>
        </w:rPr>
      </w:pPr>
    </w:p>
    <w:p w14:paraId="55C41BC7" w14:textId="78ACFAE9" w:rsidR="007A6EFE" w:rsidRDefault="007A6EFE" w:rsidP="00DD12AE">
      <w:pPr>
        <w:spacing w:line="276" w:lineRule="auto"/>
        <w:ind w:firstLine="720"/>
        <w:rPr>
          <w:lang w:eastAsia="ar-SA"/>
        </w:rPr>
      </w:pPr>
      <w:r>
        <w:rPr>
          <w:lang w:eastAsia="ar-SA"/>
        </w:rPr>
        <w:t xml:space="preserve">Ideally, we want to be targeting the resistance precisely. Asking questions, figuring out what it is then going to step 3 and releasing. But if there’s resistance there to even thinking of the questions, it’s likely there’s so much resistance all around that you’ll need to release some of it before you can think clearly. </w:t>
      </w:r>
    </w:p>
    <w:p w14:paraId="16A5EF20" w14:textId="77777777" w:rsidR="007A6EFE" w:rsidRDefault="007A6EFE" w:rsidP="00DD12AE">
      <w:pPr>
        <w:spacing w:line="276" w:lineRule="auto"/>
        <w:ind w:firstLine="720"/>
        <w:rPr>
          <w:lang w:eastAsia="ar-SA"/>
        </w:rPr>
      </w:pPr>
    </w:p>
    <w:p w14:paraId="6C09268A" w14:textId="06315498" w:rsidR="007A6EFE" w:rsidRDefault="00A73BE1" w:rsidP="007A6EFE">
      <w:pPr>
        <w:spacing w:line="276" w:lineRule="auto"/>
        <w:ind w:firstLine="720"/>
        <w:rPr>
          <w:lang w:eastAsia="ar-SA"/>
        </w:rPr>
      </w:pPr>
      <w:r>
        <w:rPr>
          <w:lang w:eastAsia="ar-SA"/>
        </w:rPr>
        <w:lastRenderedPageBreak/>
        <w:t>So,</w:t>
      </w:r>
      <w:r w:rsidR="007A6EFE">
        <w:rPr>
          <w:lang w:eastAsia="ar-SA"/>
        </w:rPr>
        <w:t xml:space="preserve"> if you can’t think of questions, skip to the </w:t>
      </w:r>
      <w:r w:rsidR="007A6EFE" w:rsidRPr="007F1FF5">
        <w:rPr>
          <w:lang w:eastAsia="ar-SA"/>
        </w:rPr>
        <w:t>release</w:t>
      </w:r>
      <w:r w:rsidR="007A6EFE">
        <w:rPr>
          <w:lang w:eastAsia="ar-SA"/>
        </w:rPr>
        <w:t xml:space="preserve">. Release anything you can think of. If you can’t think of anything, release the feeling of being blocked and not knowing what questions to ask. </w:t>
      </w:r>
    </w:p>
    <w:p w14:paraId="132ACD0D" w14:textId="77777777" w:rsidR="007A6EFE" w:rsidRDefault="007A6EFE" w:rsidP="00DD12AE">
      <w:pPr>
        <w:spacing w:line="276" w:lineRule="auto"/>
        <w:ind w:firstLine="720"/>
        <w:rPr>
          <w:lang w:eastAsia="ar-SA"/>
        </w:rPr>
      </w:pPr>
    </w:p>
    <w:p w14:paraId="3C49D33E" w14:textId="77777777" w:rsidR="007A6EFE" w:rsidRDefault="007A6EFE" w:rsidP="00DD12AE">
      <w:pPr>
        <w:spacing w:line="276" w:lineRule="auto"/>
        <w:ind w:firstLine="720"/>
        <w:rPr>
          <w:lang w:eastAsia="ar-SA"/>
        </w:rPr>
      </w:pPr>
      <w:r>
        <w:rPr>
          <w:lang w:eastAsia="ar-SA"/>
        </w:rPr>
        <w:t>If</w:t>
      </w:r>
      <w:r w:rsidR="00042DFB" w:rsidRPr="007F1FF5">
        <w:rPr>
          <w:lang w:eastAsia="ar-SA"/>
        </w:rPr>
        <w:t xml:space="preserve"> you're feeling angry and annoyed at even doing this bloody exercise </w:t>
      </w:r>
      <w:r>
        <w:rPr>
          <w:lang w:eastAsia="ar-SA"/>
        </w:rPr>
        <w:t>(</w:t>
      </w:r>
      <w:r w:rsidR="00042DFB" w:rsidRPr="007F1FF5">
        <w:rPr>
          <w:lang w:eastAsia="ar-SA"/>
        </w:rPr>
        <w:t>I don't want to do this</w:t>
      </w:r>
      <w:r>
        <w:rPr>
          <w:lang w:eastAsia="ar-SA"/>
        </w:rPr>
        <w:t xml:space="preserve">, </w:t>
      </w:r>
      <w:r w:rsidR="00042DFB" w:rsidRPr="007F1FF5">
        <w:rPr>
          <w:lang w:eastAsia="ar-SA"/>
        </w:rPr>
        <w:t>I can't feel the answers</w:t>
      </w:r>
      <w:r>
        <w:rPr>
          <w:lang w:eastAsia="ar-SA"/>
        </w:rPr>
        <w:t xml:space="preserve">, </w:t>
      </w:r>
      <w:r w:rsidR="00042DFB" w:rsidRPr="007F1FF5">
        <w:rPr>
          <w:lang w:eastAsia="ar-SA"/>
        </w:rPr>
        <w:t>nothing's happening</w:t>
      </w:r>
      <w:r>
        <w:rPr>
          <w:lang w:eastAsia="ar-SA"/>
        </w:rPr>
        <w:t xml:space="preserve">, my sway won’t work…). </w:t>
      </w:r>
    </w:p>
    <w:p w14:paraId="7FCB39FD" w14:textId="77777777" w:rsidR="007A6EFE" w:rsidRDefault="007A6EFE" w:rsidP="00DD12AE">
      <w:pPr>
        <w:spacing w:line="276" w:lineRule="auto"/>
        <w:ind w:firstLine="720"/>
        <w:rPr>
          <w:lang w:eastAsia="ar-SA"/>
        </w:rPr>
      </w:pPr>
    </w:p>
    <w:p w14:paraId="353C4DBA" w14:textId="77777777" w:rsidR="007A6EFE" w:rsidRDefault="007A6EFE" w:rsidP="007A6EFE">
      <w:pPr>
        <w:spacing w:line="276" w:lineRule="auto"/>
        <w:ind w:firstLine="720"/>
        <w:rPr>
          <w:lang w:eastAsia="ar-SA"/>
        </w:rPr>
      </w:pPr>
      <w:r>
        <w:rPr>
          <w:lang w:eastAsia="ar-SA"/>
        </w:rPr>
        <w:t>P</w:t>
      </w:r>
      <w:r w:rsidR="00042DFB" w:rsidRPr="007F1FF5">
        <w:rPr>
          <w:lang w:eastAsia="ar-SA"/>
        </w:rPr>
        <w:t xml:space="preserve">ause for a </w:t>
      </w:r>
      <w:r>
        <w:rPr>
          <w:lang w:eastAsia="ar-SA"/>
        </w:rPr>
        <w:t xml:space="preserve">second. Take a breath. Skip to step 3 and do a </w:t>
      </w:r>
      <w:r w:rsidRPr="007A6EFE">
        <w:rPr>
          <w:i/>
          <w:iCs/>
          <w:lang w:eastAsia="ar-SA"/>
        </w:rPr>
        <w:t>release “I am ready to release this feeling of frustration, how annoyed I feel, this feeling of being blocked and not being able to think of questions to ask. I release it now. I release it now. I release it now.”</w:t>
      </w:r>
      <w:r>
        <w:rPr>
          <w:lang w:eastAsia="ar-SA"/>
        </w:rPr>
        <w:t xml:space="preserve"> (x3)</w:t>
      </w:r>
    </w:p>
    <w:p w14:paraId="464A91F1" w14:textId="77777777" w:rsidR="007A6EFE" w:rsidRDefault="007A6EFE" w:rsidP="007A6EFE">
      <w:pPr>
        <w:spacing w:line="276" w:lineRule="auto"/>
        <w:ind w:firstLine="720"/>
        <w:rPr>
          <w:lang w:eastAsia="ar-SA"/>
        </w:rPr>
      </w:pPr>
    </w:p>
    <w:p w14:paraId="69CDE664" w14:textId="75B366A4" w:rsidR="00042DFB" w:rsidRPr="007F1FF5" w:rsidRDefault="007A6EFE" w:rsidP="007A6EFE">
      <w:pPr>
        <w:spacing w:line="276" w:lineRule="auto"/>
        <w:ind w:firstLine="720"/>
        <w:rPr>
          <w:lang w:eastAsia="ar-SA"/>
        </w:rPr>
      </w:pPr>
      <w:r>
        <w:rPr>
          <w:lang w:eastAsia="ar-SA"/>
        </w:rPr>
        <w:t>Y</w:t>
      </w:r>
      <w:r w:rsidR="00042DFB" w:rsidRPr="007F1FF5">
        <w:rPr>
          <w:lang w:eastAsia="ar-SA"/>
        </w:rPr>
        <w:t xml:space="preserve">ou will dissipate the </w:t>
      </w:r>
      <w:r>
        <w:rPr>
          <w:lang w:eastAsia="ar-SA"/>
        </w:rPr>
        <w:t>resistance. Then go back to step 2 and ask questions again.</w:t>
      </w:r>
    </w:p>
    <w:p w14:paraId="1B0C68BE" w14:textId="77777777" w:rsidR="00042DFB" w:rsidRPr="007F1FF5" w:rsidRDefault="00042DFB" w:rsidP="00DD12AE">
      <w:pPr>
        <w:spacing w:line="276" w:lineRule="auto"/>
        <w:ind w:firstLine="720"/>
        <w:rPr>
          <w:lang w:eastAsia="ar-SA"/>
        </w:rPr>
      </w:pPr>
    </w:p>
    <w:p w14:paraId="0FD058E7" w14:textId="4EDA67E8" w:rsidR="00042DFB" w:rsidRPr="007F1FF5" w:rsidRDefault="007A6EFE" w:rsidP="00B871FD">
      <w:pPr>
        <w:ind w:firstLine="720"/>
        <w:rPr>
          <w:lang w:eastAsia="ar-SA"/>
        </w:rPr>
      </w:pPr>
      <w:r>
        <w:rPr>
          <w:lang w:eastAsia="ar-SA"/>
        </w:rPr>
        <w:t>Right, let’s move on and release some resistance!</w:t>
      </w:r>
    </w:p>
    <w:p w14:paraId="5EE0B523" w14:textId="77777777" w:rsidR="0046152C" w:rsidRPr="007F1FF5" w:rsidRDefault="0046152C" w:rsidP="00B871FD">
      <w:pPr>
        <w:ind w:firstLine="720"/>
        <w:rPr>
          <w:rFonts w:eastAsiaTheme="majorEastAsia" w:cstheme="majorBidi"/>
          <w:b/>
          <w:bCs/>
          <w:iCs/>
          <w:sz w:val="32"/>
          <w:szCs w:val="28"/>
          <w:lang w:eastAsia="ar-SA"/>
        </w:rPr>
      </w:pPr>
      <w:r w:rsidRPr="007F1FF5">
        <w:br w:type="page"/>
      </w:r>
    </w:p>
    <w:p w14:paraId="2636BA44" w14:textId="77777777" w:rsidR="00DC533C" w:rsidRPr="007F1FF5" w:rsidRDefault="00DC533C" w:rsidP="00B871FD">
      <w:pPr>
        <w:pStyle w:val="Heading2"/>
        <w:ind w:firstLine="720"/>
        <w:rPr>
          <w:rFonts w:ascii="Baskerville Old Face" w:hAnsi="Baskerville Old Face"/>
        </w:rPr>
        <w:sectPr w:rsidR="00DC533C" w:rsidRPr="007F1FF5" w:rsidSect="00C32C58">
          <w:headerReference w:type="even" r:id="rId27"/>
          <w:headerReference w:type="default" r:id="rId28"/>
          <w:type w:val="continuous"/>
          <w:pgSz w:w="8280" w:h="12600"/>
          <w:pgMar w:top="720" w:right="720" w:bottom="720" w:left="720" w:header="720" w:footer="720" w:gutter="432"/>
          <w:cols w:space="720"/>
          <w:titlePg/>
          <w:docGrid w:linePitch="360"/>
        </w:sectPr>
      </w:pPr>
    </w:p>
    <w:p w14:paraId="09E98F7D" w14:textId="77777777" w:rsidR="009112B7" w:rsidRPr="007F1FF5" w:rsidRDefault="009112B7" w:rsidP="009112B7"/>
    <w:p w14:paraId="60326927" w14:textId="77777777" w:rsidR="009112B7" w:rsidRPr="007F1FF5" w:rsidRDefault="009112B7" w:rsidP="009112B7"/>
    <w:p w14:paraId="08F8E699" w14:textId="77777777" w:rsidR="009112B7" w:rsidRPr="007F1FF5" w:rsidRDefault="009112B7" w:rsidP="009112B7"/>
    <w:p w14:paraId="4FB31E7F" w14:textId="77777777" w:rsidR="009112B7" w:rsidRPr="007F1FF5" w:rsidRDefault="009112B7" w:rsidP="009112B7"/>
    <w:p w14:paraId="25A5E0B4" w14:textId="77777777" w:rsidR="009112B7" w:rsidRPr="007F1FF5" w:rsidRDefault="009112B7" w:rsidP="009112B7"/>
    <w:p w14:paraId="67AA28D0" w14:textId="77777777" w:rsidR="009112B7" w:rsidRPr="007F1FF5" w:rsidRDefault="009112B7" w:rsidP="009112B7"/>
    <w:p w14:paraId="05ECA216" w14:textId="77777777" w:rsidR="009112B7" w:rsidRPr="007F1FF5" w:rsidRDefault="009112B7" w:rsidP="009112B7"/>
    <w:p w14:paraId="6212D665" w14:textId="77777777" w:rsidR="009112B7" w:rsidRPr="007F1FF5" w:rsidRDefault="009112B7" w:rsidP="009112B7"/>
    <w:p w14:paraId="07B7C792" w14:textId="3F39FB42" w:rsidR="009112B7" w:rsidRPr="007F1FF5" w:rsidRDefault="009112B7" w:rsidP="009112B7">
      <w:pPr>
        <w:pStyle w:val="Heading2"/>
        <w:rPr>
          <w:rFonts w:cs="Dubai Light"/>
        </w:rPr>
      </w:pPr>
      <w:r>
        <w:rPr>
          <w:rFonts w:cs="Dubai Light"/>
        </w:rPr>
        <w:t>CHAPTER 5</w:t>
      </w:r>
    </w:p>
    <w:p w14:paraId="306FEE94" w14:textId="77777777" w:rsidR="009112B7" w:rsidRPr="007F1FF5" w:rsidRDefault="00000000" w:rsidP="009112B7">
      <w:pPr>
        <w:jc w:val="center"/>
        <w:rPr>
          <w:lang w:eastAsia="ar-SA"/>
        </w:rPr>
      </w:pPr>
      <w:r>
        <w:rPr>
          <w:lang w:eastAsia="ar-SA"/>
        </w:rPr>
        <w:pict w14:anchorId="12CE2837">
          <v:rect id="_x0000_i1030" style="width:0;height:1.5pt" o:hralign="center" o:hrstd="t" o:hr="t" fillcolor="#a0a0a0" stroked="f"/>
        </w:pict>
      </w:r>
    </w:p>
    <w:p w14:paraId="512062A1" w14:textId="77777777" w:rsidR="009112B7" w:rsidRPr="007F1FF5" w:rsidRDefault="009112B7" w:rsidP="009112B7">
      <w:pPr>
        <w:jc w:val="center"/>
      </w:pPr>
    </w:p>
    <w:p w14:paraId="6274A389" w14:textId="70B830BB" w:rsidR="009112B7" w:rsidRPr="007F1FF5" w:rsidRDefault="009112B7" w:rsidP="006C6C52">
      <w:pPr>
        <w:pStyle w:val="Heading3"/>
        <w:rPr>
          <w:bCs/>
        </w:rPr>
      </w:pPr>
      <w:r>
        <w:t>Releasing Resistance</w:t>
      </w:r>
    </w:p>
    <w:p w14:paraId="7EC47120" w14:textId="77777777" w:rsidR="00B26A52" w:rsidRDefault="00B26A52" w:rsidP="00B26A52"/>
    <w:p w14:paraId="7E152E23" w14:textId="77777777" w:rsidR="000206A4" w:rsidRDefault="00B26A52" w:rsidP="00B26A52">
      <w:pPr>
        <w:spacing w:line="276" w:lineRule="auto"/>
        <w:jc w:val="center"/>
        <w:rPr>
          <w:i/>
          <w:iCs/>
        </w:rPr>
      </w:pPr>
      <w:r w:rsidRPr="00C12526">
        <w:rPr>
          <w:i/>
          <w:iCs/>
        </w:rPr>
        <w:t>“</w:t>
      </w:r>
      <w:r w:rsidR="00C12526">
        <w:rPr>
          <w:i/>
          <w:iCs/>
        </w:rPr>
        <w:t>I</w:t>
      </w:r>
      <w:r w:rsidR="00C12526" w:rsidRPr="00C12526">
        <w:rPr>
          <w:i/>
          <w:iCs/>
        </w:rPr>
        <w:t xml:space="preserve">f you want to master this time-space reality, </w:t>
      </w:r>
    </w:p>
    <w:p w14:paraId="03CC4784" w14:textId="77777777" w:rsidR="000206A4" w:rsidRDefault="000206A4" w:rsidP="000206A4">
      <w:pPr>
        <w:spacing w:line="276" w:lineRule="auto"/>
        <w:jc w:val="center"/>
        <w:rPr>
          <w:i/>
          <w:iCs/>
        </w:rPr>
      </w:pPr>
      <w:r>
        <w:rPr>
          <w:i/>
          <w:iCs/>
        </w:rPr>
        <w:t>m</w:t>
      </w:r>
      <w:r w:rsidR="00C12526" w:rsidRPr="00C12526">
        <w:rPr>
          <w:i/>
          <w:iCs/>
        </w:rPr>
        <w:t xml:space="preserve">aster the art of releasing resistance. </w:t>
      </w:r>
    </w:p>
    <w:p w14:paraId="7536EA3E" w14:textId="11018EB4" w:rsidR="000206A4" w:rsidRDefault="00C12526" w:rsidP="000206A4">
      <w:pPr>
        <w:spacing w:line="276" w:lineRule="auto"/>
        <w:jc w:val="center"/>
        <w:rPr>
          <w:i/>
          <w:iCs/>
        </w:rPr>
      </w:pPr>
      <w:r w:rsidRPr="00C12526">
        <w:rPr>
          <w:i/>
          <w:iCs/>
        </w:rPr>
        <w:t xml:space="preserve">It's that simple. </w:t>
      </w:r>
    </w:p>
    <w:p w14:paraId="69B2F22D" w14:textId="77777777" w:rsidR="000206A4" w:rsidRDefault="00C12526" w:rsidP="000206A4">
      <w:pPr>
        <w:spacing w:line="276" w:lineRule="auto"/>
        <w:jc w:val="center"/>
        <w:rPr>
          <w:i/>
          <w:iCs/>
        </w:rPr>
      </w:pPr>
      <w:r w:rsidRPr="00C12526">
        <w:rPr>
          <w:i/>
          <w:iCs/>
        </w:rPr>
        <w:t xml:space="preserve">If you master the art of releasing resistance </w:t>
      </w:r>
    </w:p>
    <w:p w14:paraId="5134D48E" w14:textId="56C549F4" w:rsidR="00B26A52" w:rsidRPr="00C12526" w:rsidRDefault="00C12526" w:rsidP="000206A4">
      <w:pPr>
        <w:spacing w:line="276" w:lineRule="auto"/>
        <w:jc w:val="center"/>
        <w:rPr>
          <w:i/>
          <w:iCs/>
        </w:rPr>
      </w:pPr>
      <w:r w:rsidRPr="00C12526">
        <w:rPr>
          <w:i/>
          <w:iCs/>
        </w:rPr>
        <w:t>you don’t have to work hard on manifesting anything.</w:t>
      </w:r>
      <w:r w:rsidR="00B26A52" w:rsidRPr="00C12526">
        <w:rPr>
          <w:i/>
          <w:iCs/>
        </w:rPr>
        <w:t>”</w:t>
      </w:r>
    </w:p>
    <w:p w14:paraId="72CB3635" w14:textId="72CC90EE" w:rsidR="00B26A52" w:rsidRDefault="00B26A52" w:rsidP="00B26A52">
      <w:pPr>
        <w:spacing w:line="276" w:lineRule="auto"/>
        <w:jc w:val="center"/>
      </w:pPr>
      <w:r w:rsidRPr="00C12526">
        <w:t xml:space="preserve">- </w:t>
      </w:r>
      <w:r w:rsidR="00C12526" w:rsidRPr="00C12526">
        <w:t>Teal Swan</w:t>
      </w:r>
    </w:p>
    <w:p w14:paraId="78EB7B4C" w14:textId="77777777" w:rsidR="00B26A52" w:rsidRPr="007F1FF5" w:rsidRDefault="00B26A52" w:rsidP="00B26A52"/>
    <w:p w14:paraId="7CE6101C" w14:textId="77777777" w:rsidR="00B26A52" w:rsidRPr="007F1FF5" w:rsidRDefault="00B26A52" w:rsidP="00B26A52"/>
    <w:p w14:paraId="22670920" w14:textId="4004E83D" w:rsidR="00F97DF6" w:rsidRDefault="00F97DF6" w:rsidP="00F97DF6">
      <w:pPr>
        <w:spacing w:line="276" w:lineRule="auto"/>
        <w:ind w:firstLine="720"/>
        <w:rPr>
          <w:lang w:eastAsia="ar-SA"/>
        </w:rPr>
      </w:pPr>
      <w:r>
        <w:rPr>
          <w:lang w:eastAsia="ar-SA"/>
        </w:rPr>
        <w:t>Summary so far - N</w:t>
      </w:r>
      <w:r w:rsidRPr="007F1FF5">
        <w:rPr>
          <w:lang w:eastAsia="ar-SA"/>
        </w:rPr>
        <w:t>othing is solid, everything is moving, therefore everything gives off a vibration</w:t>
      </w:r>
      <w:r>
        <w:rPr>
          <w:lang w:eastAsia="ar-SA"/>
        </w:rPr>
        <w:t>. T</w:t>
      </w:r>
      <w:r w:rsidRPr="007F1FF5">
        <w:rPr>
          <w:lang w:eastAsia="ar-SA"/>
        </w:rPr>
        <w:t xml:space="preserve">he </w:t>
      </w:r>
      <w:r>
        <w:rPr>
          <w:lang w:eastAsia="ar-SA"/>
        </w:rPr>
        <w:t>Z</w:t>
      </w:r>
      <w:r w:rsidRPr="007F1FF5">
        <w:rPr>
          <w:lang w:eastAsia="ar-SA"/>
        </w:rPr>
        <w:t xml:space="preserve">one is simply where your vibration matches the vibration you want. </w:t>
      </w:r>
      <w:r>
        <w:rPr>
          <w:lang w:eastAsia="ar-SA"/>
        </w:rPr>
        <w:t>The M</w:t>
      </w:r>
      <w:r w:rsidRPr="007F1FF5">
        <w:rPr>
          <w:lang w:eastAsia="ar-SA"/>
        </w:rPr>
        <w:t xml:space="preserve">oney </w:t>
      </w:r>
      <w:r>
        <w:rPr>
          <w:lang w:eastAsia="ar-SA"/>
        </w:rPr>
        <w:t>Z</w:t>
      </w:r>
      <w:r w:rsidRPr="007F1FF5">
        <w:rPr>
          <w:lang w:eastAsia="ar-SA"/>
        </w:rPr>
        <w:t>one is where your vibration matches the vibration of money.</w:t>
      </w:r>
      <w:r>
        <w:rPr>
          <w:lang w:eastAsia="ar-SA"/>
        </w:rPr>
        <w:t xml:space="preserve"> The Zone Method has 5 steps… ask questions using your Sway, check whether you can release the resistance now, release it, confirm it’s gone and then align to a new vibration. To Sway you ask a yes/no question out loud, then wait for your body to move forwards for yes, backwards for no. You can ask any questions you like so long as they are formatted for a yes / no response.</w:t>
      </w:r>
    </w:p>
    <w:p w14:paraId="3D1DC286" w14:textId="2D24CC7B" w:rsidR="00B1266B" w:rsidRDefault="00B1266B" w:rsidP="00F97DF6">
      <w:pPr>
        <w:spacing w:line="276" w:lineRule="auto"/>
        <w:ind w:firstLine="720"/>
        <w:rPr>
          <w:lang w:eastAsia="ar-SA"/>
        </w:rPr>
      </w:pPr>
      <w:r>
        <w:rPr>
          <w:lang w:eastAsia="ar-SA"/>
        </w:rPr>
        <w:t>STEP 1 – Question (ask a yes/no question using your Sway)</w:t>
      </w:r>
    </w:p>
    <w:p w14:paraId="3391B946" w14:textId="150A3D84" w:rsidR="00B1266B" w:rsidRDefault="00B1266B" w:rsidP="00B1266B">
      <w:pPr>
        <w:spacing w:line="276" w:lineRule="auto"/>
        <w:ind w:firstLine="720"/>
        <w:rPr>
          <w:lang w:eastAsia="ar-SA"/>
        </w:rPr>
      </w:pPr>
      <w:r>
        <w:rPr>
          <w:lang w:eastAsia="ar-SA"/>
        </w:rPr>
        <w:t xml:space="preserve">STEP 2 – Check (can I release that now) </w:t>
      </w:r>
    </w:p>
    <w:p w14:paraId="6C71B20E" w14:textId="77777777" w:rsidR="00F97DF6" w:rsidRDefault="00F97DF6" w:rsidP="00DD12AE">
      <w:pPr>
        <w:spacing w:line="276" w:lineRule="auto"/>
        <w:ind w:firstLine="720"/>
      </w:pPr>
    </w:p>
    <w:p w14:paraId="0F329411" w14:textId="77777777" w:rsidR="00F97DF6" w:rsidRDefault="00F97DF6" w:rsidP="00DD12AE">
      <w:pPr>
        <w:spacing w:line="276" w:lineRule="auto"/>
        <w:ind w:firstLine="720"/>
      </w:pPr>
    </w:p>
    <w:p w14:paraId="4EDD6682" w14:textId="3DE95E4B" w:rsidR="000206A4" w:rsidRDefault="000206A4" w:rsidP="00DD12AE">
      <w:pPr>
        <w:spacing w:line="276" w:lineRule="auto"/>
        <w:ind w:firstLine="720"/>
      </w:pPr>
      <w:r>
        <w:t xml:space="preserve">After that is </w:t>
      </w:r>
      <w:r w:rsidRPr="000206A4">
        <w:rPr>
          <w:b/>
          <w:bCs/>
        </w:rPr>
        <w:t>STEP 3 - Release</w:t>
      </w:r>
      <w:r>
        <w:t>.</w:t>
      </w:r>
    </w:p>
    <w:p w14:paraId="27958B99" w14:textId="77777777" w:rsidR="000206A4" w:rsidRDefault="000206A4" w:rsidP="00DD12AE">
      <w:pPr>
        <w:spacing w:line="276" w:lineRule="auto"/>
        <w:ind w:firstLine="720"/>
      </w:pPr>
    </w:p>
    <w:p w14:paraId="72B32853" w14:textId="7A523100" w:rsidR="000206A4" w:rsidRDefault="000206A4" w:rsidP="00DD12AE">
      <w:pPr>
        <w:spacing w:line="276" w:lineRule="auto"/>
        <w:ind w:firstLine="720"/>
      </w:pPr>
      <w:r>
        <w:t xml:space="preserve">This step is </w:t>
      </w:r>
      <w:proofErr w:type="gramStart"/>
      <w:r>
        <w:t>really simple</w:t>
      </w:r>
      <w:proofErr w:type="gramEnd"/>
      <w:r>
        <w:t xml:space="preserve">! </w:t>
      </w:r>
    </w:p>
    <w:p w14:paraId="20B4A168" w14:textId="77777777" w:rsidR="000206A4" w:rsidRDefault="000206A4" w:rsidP="00DD12AE">
      <w:pPr>
        <w:spacing w:line="276" w:lineRule="auto"/>
        <w:ind w:firstLine="720"/>
      </w:pPr>
    </w:p>
    <w:p w14:paraId="5135A8E1" w14:textId="587437EA" w:rsidR="000206A4" w:rsidRDefault="000206A4" w:rsidP="00DD12AE">
      <w:pPr>
        <w:spacing w:line="276" w:lineRule="auto"/>
        <w:ind w:firstLine="720"/>
      </w:pPr>
      <w:r>
        <w:t xml:space="preserve">You just repeat the release statement. </w:t>
      </w:r>
    </w:p>
    <w:p w14:paraId="64956030" w14:textId="77777777" w:rsidR="000206A4" w:rsidRDefault="000206A4" w:rsidP="00DD12AE">
      <w:pPr>
        <w:spacing w:line="276" w:lineRule="auto"/>
        <w:ind w:firstLine="720"/>
      </w:pPr>
    </w:p>
    <w:p w14:paraId="6D77194F" w14:textId="6E0EE627" w:rsidR="00A73BE1" w:rsidRDefault="000206A4" w:rsidP="00A73BE1">
      <w:pPr>
        <w:spacing w:line="276" w:lineRule="auto"/>
        <w:ind w:firstLine="720"/>
        <w:rPr>
          <w:i/>
          <w:iCs/>
          <w:lang w:eastAsia="ar-SA"/>
        </w:rPr>
      </w:pPr>
      <w:r>
        <w:t>The release statement is</w:t>
      </w:r>
      <w:r w:rsidR="00A73BE1">
        <w:t xml:space="preserve"> </w:t>
      </w:r>
      <w:r w:rsidR="00A73BE1" w:rsidRPr="00766C67">
        <w:rPr>
          <w:i/>
          <w:iCs/>
          <w:lang w:eastAsia="ar-SA"/>
        </w:rPr>
        <w:t xml:space="preserve">“I am ready to release </w:t>
      </w:r>
      <w:r w:rsidR="00A73BE1">
        <w:rPr>
          <w:i/>
          <w:iCs/>
          <w:lang w:eastAsia="ar-SA"/>
        </w:rPr>
        <w:t>[whatever the resistance is you’ve identified]</w:t>
      </w:r>
      <w:r w:rsidR="00A73BE1" w:rsidRPr="00766C67">
        <w:rPr>
          <w:i/>
          <w:iCs/>
          <w:lang w:eastAsia="ar-SA"/>
        </w:rPr>
        <w:t>. I release it now. I release it now. I release it now.”</w:t>
      </w:r>
    </w:p>
    <w:p w14:paraId="3D39E23A" w14:textId="77777777" w:rsidR="00A73BE1" w:rsidRDefault="00A73BE1" w:rsidP="00A73BE1">
      <w:pPr>
        <w:spacing w:line="276" w:lineRule="auto"/>
        <w:ind w:firstLine="720"/>
        <w:rPr>
          <w:i/>
          <w:iCs/>
          <w:lang w:eastAsia="ar-SA"/>
        </w:rPr>
      </w:pPr>
    </w:p>
    <w:p w14:paraId="4E183E38" w14:textId="0B2AE2F7" w:rsidR="00A73BE1" w:rsidRDefault="00A73BE1" w:rsidP="00A73BE1">
      <w:pPr>
        <w:spacing w:line="276" w:lineRule="auto"/>
        <w:ind w:firstLine="720"/>
      </w:pPr>
      <w:r>
        <w:rPr>
          <w:lang w:eastAsia="ar-SA"/>
        </w:rPr>
        <w:t>Repeat that whole thing three times.</w:t>
      </w:r>
      <w:r w:rsidRPr="007F1FF5">
        <w:t xml:space="preserve"> </w:t>
      </w:r>
    </w:p>
    <w:p w14:paraId="54953532" w14:textId="77777777" w:rsidR="00A73BE1" w:rsidRDefault="00A73BE1" w:rsidP="00A73BE1">
      <w:pPr>
        <w:spacing w:line="276" w:lineRule="auto"/>
        <w:ind w:firstLine="720"/>
      </w:pPr>
    </w:p>
    <w:p w14:paraId="372D68C9" w14:textId="53561635" w:rsidR="00A73BE1" w:rsidRDefault="00A73BE1" w:rsidP="00A73BE1">
      <w:pPr>
        <w:spacing w:line="276" w:lineRule="auto"/>
        <w:ind w:firstLine="720"/>
      </w:pPr>
      <w:r>
        <w:t xml:space="preserve">Let’s go back to the example of receiving more money. Here are </w:t>
      </w:r>
      <w:proofErr w:type="gramStart"/>
      <w:r>
        <w:t>all of</w:t>
      </w:r>
      <w:proofErr w:type="gramEnd"/>
      <w:r>
        <w:t xml:space="preserve"> the steps in order:</w:t>
      </w:r>
    </w:p>
    <w:p w14:paraId="48062C41" w14:textId="77777777" w:rsidR="00A73BE1" w:rsidRDefault="00A73BE1" w:rsidP="00A73BE1">
      <w:pPr>
        <w:spacing w:line="276" w:lineRule="auto"/>
        <w:ind w:firstLine="720"/>
      </w:pPr>
    </w:p>
    <w:p w14:paraId="1F6C8B9A" w14:textId="77777777" w:rsidR="00166E38" w:rsidRDefault="00A73BE1" w:rsidP="00A73BE1">
      <w:pPr>
        <w:spacing w:line="276" w:lineRule="auto"/>
        <w:ind w:left="720"/>
      </w:pPr>
      <w:r w:rsidRPr="00A73BE1">
        <w:rPr>
          <w:b/>
          <w:bCs/>
        </w:rPr>
        <w:t>STEP 1 – Ask</w:t>
      </w:r>
      <w:r>
        <w:t xml:space="preserve"> </w:t>
      </w:r>
    </w:p>
    <w:p w14:paraId="14CDF5C2" w14:textId="391CC2DE" w:rsidR="00A73BE1" w:rsidRDefault="00A73BE1" w:rsidP="00166E38">
      <w:pPr>
        <w:spacing w:line="276" w:lineRule="auto"/>
        <w:ind w:left="720" w:firstLine="720"/>
        <w:rPr>
          <w:i/>
          <w:iCs/>
          <w:lang w:eastAsia="ar-SA"/>
        </w:rPr>
      </w:pPr>
      <w:r>
        <w:t>“</w:t>
      </w:r>
      <w:r>
        <w:rPr>
          <w:i/>
          <w:iCs/>
          <w:lang w:eastAsia="ar-SA"/>
        </w:rPr>
        <w:t>D</w:t>
      </w:r>
      <w:r w:rsidRPr="001C4293">
        <w:rPr>
          <w:i/>
          <w:iCs/>
          <w:lang w:eastAsia="ar-SA"/>
        </w:rPr>
        <w:t>o I have resistance to receiving more money?”</w:t>
      </w:r>
    </w:p>
    <w:p w14:paraId="59750E30" w14:textId="77777777" w:rsidR="00A73BE1" w:rsidRDefault="00A73BE1" w:rsidP="00A73BE1">
      <w:pPr>
        <w:spacing w:line="276" w:lineRule="auto"/>
        <w:ind w:firstLine="720"/>
        <w:rPr>
          <w:i/>
          <w:iCs/>
          <w:lang w:eastAsia="ar-SA"/>
        </w:rPr>
      </w:pPr>
    </w:p>
    <w:p w14:paraId="4DA06AD3" w14:textId="77777777" w:rsidR="00166E38" w:rsidRDefault="00A73BE1" w:rsidP="00A73BE1">
      <w:pPr>
        <w:spacing w:line="276" w:lineRule="auto"/>
        <w:ind w:firstLine="720"/>
        <w:rPr>
          <w:i/>
          <w:iCs/>
          <w:lang w:eastAsia="ar-SA"/>
        </w:rPr>
      </w:pPr>
      <w:r w:rsidRPr="00A73BE1">
        <w:rPr>
          <w:b/>
          <w:bCs/>
          <w:lang w:eastAsia="ar-SA"/>
        </w:rPr>
        <w:t>STEP 2 – Check</w:t>
      </w:r>
      <w:r>
        <w:rPr>
          <w:i/>
          <w:iCs/>
          <w:lang w:eastAsia="ar-SA"/>
        </w:rPr>
        <w:t xml:space="preserve"> </w:t>
      </w:r>
    </w:p>
    <w:p w14:paraId="6E6D9751" w14:textId="22345B54" w:rsidR="00A73BE1" w:rsidRDefault="00A73BE1" w:rsidP="00166E38">
      <w:pPr>
        <w:spacing w:line="276" w:lineRule="auto"/>
        <w:ind w:left="720" w:firstLine="720"/>
        <w:rPr>
          <w:i/>
          <w:iCs/>
          <w:lang w:eastAsia="ar-SA"/>
        </w:rPr>
      </w:pPr>
      <w:r>
        <w:rPr>
          <w:i/>
          <w:iCs/>
          <w:lang w:eastAsia="ar-SA"/>
        </w:rPr>
        <w:t xml:space="preserve">“Can I release that now?”. </w:t>
      </w:r>
    </w:p>
    <w:p w14:paraId="7B748A44" w14:textId="64C8E29E" w:rsidR="00A73BE1" w:rsidRPr="00A73BE1" w:rsidRDefault="009676C2" w:rsidP="00A73BE1">
      <w:pPr>
        <w:spacing w:line="276" w:lineRule="auto"/>
        <w:ind w:left="720" w:firstLine="720"/>
        <w:rPr>
          <w:lang w:eastAsia="ar-SA"/>
        </w:rPr>
      </w:pPr>
      <w:r w:rsidRPr="00A73BE1">
        <w:rPr>
          <w:lang w:eastAsia="ar-SA"/>
        </w:rPr>
        <w:t>Let’s</w:t>
      </w:r>
      <w:r w:rsidR="00A73BE1" w:rsidRPr="00A73BE1">
        <w:rPr>
          <w:lang w:eastAsia="ar-SA"/>
        </w:rPr>
        <w:t xml:space="preserve"> say you got a </w:t>
      </w:r>
      <w:r w:rsidR="00A73BE1" w:rsidRPr="00A73BE1">
        <w:rPr>
          <w:b/>
          <w:bCs/>
          <w:lang w:eastAsia="ar-SA"/>
        </w:rPr>
        <w:t>Yes</w:t>
      </w:r>
      <w:r w:rsidR="00A73BE1" w:rsidRPr="00A73BE1">
        <w:rPr>
          <w:lang w:eastAsia="ar-SA"/>
        </w:rPr>
        <w:t>.</w:t>
      </w:r>
    </w:p>
    <w:p w14:paraId="4D5C07F9" w14:textId="77777777" w:rsidR="00A73BE1" w:rsidRDefault="00A73BE1" w:rsidP="00A73BE1">
      <w:pPr>
        <w:spacing w:line="276" w:lineRule="auto"/>
        <w:ind w:firstLine="720"/>
        <w:rPr>
          <w:i/>
          <w:iCs/>
          <w:lang w:eastAsia="ar-SA"/>
        </w:rPr>
      </w:pPr>
    </w:p>
    <w:p w14:paraId="5B3841C5" w14:textId="2CF449A5" w:rsidR="00A73BE1" w:rsidRPr="00A73BE1" w:rsidRDefault="00A73BE1" w:rsidP="00A73BE1">
      <w:pPr>
        <w:spacing w:line="276" w:lineRule="auto"/>
        <w:ind w:firstLine="720"/>
        <w:rPr>
          <w:b/>
          <w:bCs/>
          <w:lang w:eastAsia="ar-SA"/>
        </w:rPr>
      </w:pPr>
      <w:r w:rsidRPr="00A73BE1">
        <w:rPr>
          <w:b/>
          <w:bCs/>
          <w:lang w:eastAsia="ar-SA"/>
        </w:rPr>
        <w:t xml:space="preserve">STEP 3 – Release </w:t>
      </w:r>
    </w:p>
    <w:p w14:paraId="532B7C5F" w14:textId="20E22E95" w:rsidR="00A73BE1" w:rsidRDefault="00A73BE1" w:rsidP="00A73BE1">
      <w:pPr>
        <w:spacing w:line="276" w:lineRule="auto"/>
        <w:ind w:left="1440"/>
        <w:rPr>
          <w:i/>
          <w:iCs/>
          <w:lang w:eastAsia="ar-SA"/>
        </w:rPr>
      </w:pPr>
      <w:r>
        <w:rPr>
          <w:lang w:eastAsia="ar-SA"/>
        </w:rPr>
        <w:t>“</w:t>
      </w:r>
      <w:r w:rsidRPr="00766C67">
        <w:rPr>
          <w:i/>
          <w:iCs/>
          <w:lang w:eastAsia="ar-SA"/>
        </w:rPr>
        <w:t xml:space="preserve">I am ready to release </w:t>
      </w:r>
      <w:proofErr w:type="gramStart"/>
      <w:r>
        <w:rPr>
          <w:i/>
          <w:iCs/>
          <w:lang w:eastAsia="ar-SA"/>
        </w:rPr>
        <w:t>any and all</w:t>
      </w:r>
      <w:proofErr w:type="gramEnd"/>
      <w:r>
        <w:rPr>
          <w:i/>
          <w:iCs/>
          <w:lang w:eastAsia="ar-SA"/>
        </w:rPr>
        <w:t xml:space="preserve"> resistance I have to receiving more money.</w:t>
      </w:r>
      <w:r w:rsidRPr="00766C67">
        <w:rPr>
          <w:i/>
          <w:iCs/>
          <w:lang w:eastAsia="ar-SA"/>
        </w:rPr>
        <w:t xml:space="preserve"> I release it now. I release it now. I release it now.”</w:t>
      </w:r>
    </w:p>
    <w:p w14:paraId="100C611B" w14:textId="77777777" w:rsidR="00A73BE1" w:rsidRDefault="00A73BE1" w:rsidP="00A73BE1">
      <w:pPr>
        <w:spacing w:line="276" w:lineRule="auto"/>
        <w:ind w:left="1440"/>
        <w:rPr>
          <w:i/>
          <w:iCs/>
          <w:lang w:eastAsia="ar-SA"/>
        </w:rPr>
      </w:pPr>
      <w:r>
        <w:rPr>
          <w:lang w:eastAsia="ar-SA"/>
        </w:rPr>
        <w:t>“</w:t>
      </w:r>
      <w:r w:rsidRPr="00766C67">
        <w:rPr>
          <w:i/>
          <w:iCs/>
          <w:lang w:eastAsia="ar-SA"/>
        </w:rPr>
        <w:t xml:space="preserve">I am ready to release </w:t>
      </w:r>
      <w:proofErr w:type="gramStart"/>
      <w:r>
        <w:rPr>
          <w:i/>
          <w:iCs/>
          <w:lang w:eastAsia="ar-SA"/>
        </w:rPr>
        <w:t>any and all</w:t>
      </w:r>
      <w:proofErr w:type="gramEnd"/>
      <w:r>
        <w:rPr>
          <w:i/>
          <w:iCs/>
          <w:lang w:eastAsia="ar-SA"/>
        </w:rPr>
        <w:t xml:space="preserve"> resistance I have to receiving more money.</w:t>
      </w:r>
      <w:r w:rsidRPr="00766C67">
        <w:rPr>
          <w:i/>
          <w:iCs/>
          <w:lang w:eastAsia="ar-SA"/>
        </w:rPr>
        <w:t xml:space="preserve"> I release it now. I release it now. I release it now.”</w:t>
      </w:r>
    </w:p>
    <w:p w14:paraId="1E49D42C" w14:textId="77777777" w:rsidR="00A73BE1" w:rsidRDefault="00A73BE1" w:rsidP="00A73BE1">
      <w:pPr>
        <w:spacing w:line="276" w:lineRule="auto"/>
        <w:rPr>
          <w:i/>
          <w:iCs/>
          <w:lang w:eastAsia="ar-SA"/>
        </w:rPr>
      </w:pPr>
    </w:p>
    <w:p w14:paraId="44C6A7A4" w14:textId="77777777" w:rsidR="00A73BE1" w:rsidRDefault="00A73BE1" w:rsidP="00A73BE1">
      <w:pPr>
        <w:spacing w:line="276" w:lineRule="auto"/>
        <w:rPr>
          <w:i/>
          <w:iCs/>
          <w:lang w:eastAsia="ar-SA"/>
        </w:rPr>
      </w:pPr>
    </w:p>
    <w:p w14:paraId="498ADD49" w14:textId="77777777" w:rsidR="00A73BE1" w:rsidRDefault="00A73BE1" w:rsidP="00A73BE1">
      <w:pPr>
        <w:spacing w:line="276" w:lineRule="auto"/>
        <w:ind w:left="1440"/>
        <w:rPr>
          <w:i/>
          <w:iCs/>
          <w:lang w:eastAsia="ar-SA"/>
        </w:rPr>
      </w:pPr>
      <w:r>
        <w:rPr>
          <w:lang w:eastAsia="ar-SA"/>
        </w:rPr>
        <w:t>“</w:t>
      </w:r>
      <w:r w:rsidRPr="00766C67">
        <w:rPr>
          <w:i/>
          <w:iCs/>
          <w:lang w:eastAsia="ar-SA"/>
        </w:rPr>
        <w:t xml:space="preserve">I am ready to release </w:t>
      </w:r>
      <w:proofErr w:type="gramStart"/>
      <w:r>
        <w:rPr>
          <w:i/>
          <w:iCs/>
          <w:lang w:eastAsia="ar-SA"/>
        </w:rPr>
        <w:t>any and all</w:t>
      </w:r>
      <w:proofErr w:type="gramEnd"/>
      <w:r>
        <w:rPr>
          <w:i/>
          <w:iCs/>
          <w:lang w:eastAsia="ar-SA"/>
        </w:rPr>
        <w:t xml:space="preserve"> resistance I have to receiving more money.</w:t>
      </w:r>
      <w:r w:rsidRPr="00766C67">
        <w:rPr>
          <w:i/>
          <w:iCs/>
          <w:lang w:eastAsia="ar-SA"/>
        </w:rPr>
        <w:t xml:space="preserve"> I release it now. I release it now. I release it now.”</w:t>
      </w:r>
    </w:p>
    <w:p w14:paraId="18E3A7DB" w14:textId="23B7D2CD" w:rsidR="00A73BE1" w:rsidRPr="00A73BE1" w:rsidRDefault="00A73BE1" w:rsidP="00A73BE1">
      <w:pPr>
        <w:spacing w:line="276" w:lineRule="auto"/>
        <w:rPr>
          <w:lang w:eastAsia="ar-SA"/>
        </w:rPr>
      </w:pPr>
      <w:r>
        <w:rPr>
          <w:i/>
          <w:iCs/>
          <w:lang w:eastAsia="ar-SA"/>
        </w:rPr>
        <w:tab/>
      </w:r>
      <w:r>
        <w:rPr>
          <w:i/>
          <w:iCs/>
          <w:lang w:eastAsia="ar-SA"/>
        </w:rPr>
        <w:tab/>
        <w:t xml:space="preserve">Take a big deep </w:t>
      </w:r>
      <w:proofErr w:type="gramStart"/>
      <w:r>
        <w:rPr>
          <w:i/>
          <w:iCs/>
          <w:lang w:eastAsia="ar-SA"/>
        </w:rPr>
        <w:t>breathe in</w:t>
      </w:r>
      <w:proofErr w:type="gramEnd"/>
      <w:r>
        <w:rPr>
          <w:i/>
          <w:iCs/>
          <w:lang w:eastAsia="ar-SA"/>
        </w:rPr>
        <w:t>, and out.</w:t>
      </w:r>
    </w:p>
    <w:p w14:paraId="09778736" w14:textId="77777777" w:rsidR="00A73BE1" w:rsidRDefault="00A73BE1" w:rsidP="00A73BE1">
      <w:pPr>
        <w:spacing w:line="276" w:lineRule="auto"/>
        <w:ind w:left="1440"/>
        <w:rPr>
          <w:i/>
          <w:iCs/>
          <w:lang w:eastAsia="ar-SA"/>
        </w:rPr>
      </w:pPr>
    </w:p>
    <w:p w14:paraId="45DF13F6" w14:textId="77777777" w:rsidR="00166E38" w:rsidRDefault="00A73BE1" w:rsidP="00166E38">
      <w:pPr>
        <w:spacing w:line="276" w:lineRule="auto"/>
        <w:ind w:firstLine="720"/>
        <w:rPr>
          <w:i/>
          <w:iCs/>
          <w:lang w:eastAsia="ar-SA"/>
        </w:rPr>
      </w:pPr>
      <w:r w:rsidRPr="00A73BE1">
        <w:rPr>
          <w:b/>
          <w:bCs/>
          <w:lang w:eastAsia="ar-SA"/>
        </w:rPr>
        <w:t xml:space="preserve">STEP </w:t>
      </w:r>
      <w:r>
        <w:rPr>
          <w:b/>
          <w:bCs/>
          <w:lang w:eastAsia="ar-SA"/>
        </w:rPr>
        <w:t>4</w:t>
      </w:r>
      <w:r w:rsidRPr="00A73BE1">
        <w:rPr>
          <w:b/>
          <w:bCs/>
          <w:lang w:eastAsia="ar-SA"/>
        </w:rPr>
        <w:t xml:space="preserve"> – C</w:t>
      </w:r>
      <w:r>
        <w:rPr>
          <w:b/>
          <w:bCs/>
          <w:lang w:eastAsia="ar-SA"/>
        </w:rPr>
        <w:t>onfirm</w:t>
      </w:r>
      <w:r>
        <w:rPr>
          <w:i/>
          <w:iCs/>
          <w:lang w:eastAsia="ar-SA"/>
        </w:rPr>
        <w:t xml:space="preserve"> </w:t>
      </w:r>
    </w:p>
    <w:p w14:paraId="5B36FCF3" w14:textId="1C5361E3" w:rsidR="00A73BE1" w:rsidRDefault="00A73BE1" w:rsidP="00166E38">
      <w:pPr>
        <w:spacing w:line="276" w:lineRule="auto"/>
        <w:ind w:left="720" w:firstLine="720"/>
        <w:rPr>
          <w:i/>
          <w:iCs/>
          <w:lang w:eastAsia="ar-SA"/>
        </w:rPr>
      </w:pPr>
      <w:r>
        <w:rPr>
          <w:i/>
          <w:iCs/>
          <w:lang w:eastAsia="ar-SA"/>
        </w:rPr>
        <w:t xml:space="preserve">“Have I released that now?”. </w:t>
      </w:r>
    </w:p>
    <w:p w14:paraId="5E67EE3C" w14:textId="432222F6" w:rsidR="00A73BE1" w:rsidRDefault="00A73BE1" w:rsidP="00A73BE1">
      <w:pPr>
        <w:spacing w:line="276" w:lineRule="auto"/>
        <w:ind w:firstLine="720"/>
        <w:rPr>
          <w:lang w:eastAsia="ar-SA"/>
        </w:rPr>
      </w:pPr>
      <w:r>
        <w:rPr>
          <w:i/>
          <w:iCs/>
          <w:lang w:eastAsia="ar-SA"/>
        </w:rPr>
        <w:tab/>
      </w:r>
      <w:r w:rsidRPr="00A73BE1">
        <w:rPr>
          <w:b/>
          <w:bCs/>
          <w:lang w:eastAsia="ar-SA"/>
        </w:rPr>
        <w:t>Yes</w:t>
      </w:r>
      <w:r>
        <w:rPr>
          <w:lang w:eastAsia="ar-SA"/>
        </w:rPr>
        <w:t>, move on to Step 5 (see the next chapter)</w:t>
      </w:r>
    </w:p>
    <w:p w14:paraId="25518320" w14:textId="22AC6E97" w:rsidR="00A73BE1" w:rsidRPr="00A73BE1" w:rsidRDefault="00A73BE1" w:rsidP="00A73BE1">
      <w:pPr>
        <w:spacing w:line="276" w:lineRule="auto"/>
        <w:ind w:left="1440"/>
        <w:rPr>
          <w:lang w:eastAsia="ar-SA"/>
        </w:rPr>
      </w:pPr>
      <w:r w:rsidRPr="00A73BE1">
        <w:rPr>
          <w:b/>
          <w:bCs/>
          <w:lang w:eastAsia="ar-SA"/>
        </w:rPr>
        <w:t>No</w:t>
      </w:r>
      <w:r>
        <w:rPr>
          <w:lang w:eastAsia="ar-SA"/>
        </w:rPr>
        <w:t>, circle back to step 1 and ask some more questions (is there something else I need to know, is there more resistance under this, do I also need to release something else)</w:t>
      </w:r>
      <w:r w:rsidR="00621BD7">
        <w:rPr>
          <w:lang w:eastAsia="ar-SA"/>
        </w:rPr>
        <w:t xml:space="preserve">. Find what it is, check if you can release it, release whatever it is, then confirm again, </w:t>
      </w:r>
      <w:r w:rsidR="00621BD7" w:rsidRPr="00621BD7">
        <w:rPr>
          <w:i/>
          <w:iCs/>
          <w:lang w:eastAsia="ar-SA"/>
        </w:rPr>
        <w:t>“have I released it now”</w:t>
      </w:r>
      <w:r w:rsidR="00621BD7">
        <w:rPr>
          <w:lang w:eastAsia="ar-SA"/>
        </w:rPr>
        <w:t>.</w:t>
      </w:r>
    </w:p>
    <w:p w14:paraId="289A7F3A" w14:textId="464F32D6" w:rsidR="00A73BE1" w:rsidRPr="00A73BE1" w:rsidRDefault="00A73BE1" w:rsidP="00A73BE1">
      <w:pPr>
        <w:spacing w:line="276" w:lineRule="auto"/>
        <w:ind w:firstLine="720"/>
      </w:pPr>
    </w:p>
    <w:p w14:paraId="4E10AFC6" w14:textId="61A92D0B" w:rsidR="00621BD7" w:rsidRDefault="00621BD7" w:rsidP="00DD12AE">
      <w:pPr>
        <w:spacing w:line="276" w:lineRule="auto"/>
        <w:ind w:firstLine="720"/>
      </w:pPr>
      <w:r>
        <w:t>Sometimes a No in the confirm step can lead you down a bit of a rabbit hole. It doesn’t mean you did it wrong. It just means there’s more there. Ask some more questions, find what it is, release it, continue.</w:t>
      </w:r>
    </w:p>
    <w:p w14:paraId="3F078804" w14:textId="77777777" w:rsidR="00621BD7" w:rsidRDefault="00621BD7" w:rsidP="00DD12AE">
      <w:pPr>
        <w:spacing w:line="276" w:lineRule="auto"/>
        <w:ind w:firstLine="720"/>
      </w:pPr>
    </w:p>
    <w:p w14:paraId="71A6A631" w14:textId="7B6BE7E6" w:rsidR="00621BD7" w:rsidRDefault="00621BD7" w:rsidP="00DD12AE">
      <w:pPr>
        <w:spacing w:line="276" w:lineRule="auto"/>
        <w:ind w:firstLine="720"/>
      </w:pPr>
      <w:r>
        <w:t>Keep it simple. As soon as you find something, release it. Then move on.</w:t>
      </w:r>
    </w:p>
    <w:p w14:paraId="78A0F879" w14:textId="77777777" w:rsidR="00621BD7" w:rsidRDefault="00621BD7" w:rsidP="00DD12AE">
      <w:pPr>
        <w:spacing w:line="276" w:lineRule="auto"/>
        <w:ind w:firstLine="720"/>
      </w:pPr>
    </w:p>
    <w:p w14:paraId="09CCAC8A" w14:textId="0EB89483" w:rsidR="00621BD7" w:rsidRDefault="00621BD7" w:rsidP="00B64E74">
      <w:pPr>
        <w:spacing w:line="276" w:lineRule="auto"/>
        <w:ind w:firstLine="720"/>
      </w:pPr>
      <w:r>
        <w:t>Now, let’s do an example of what happens if you got a No at step 2…</w:t>
      </w:r>
    </w:p>
    <w:p w14:paraId="376AEF26" w14:textId="77777777" w:rsidR="00621BD7" w:rsidRDefault="00621BD7" w:rsidP="00621BD7">
      <w:pPr>
        <w:spacing w:line="276" w:lineRule="auto"/>
        <w:ind w:firstLine="720"/>
      </w:pPr>
    </w:p>
    <w:p w14:paraId="1C654E63" w14:textId="77777777" w:rsidR="00621BD7" w:rsidRDefault="00621BD7" w:rsidP="00621BD7">
      <w:pPr>
        <w:spacing w:line="276" w:lineRule="auto"/>
        <w:ind w:left="720"/>
      </w:pPr>
      <w:r w:rsidRPr="00A73BE1">
        <w:rPr>
          <w:b/>
          <w:bCs/>
        </w:rPr>
        <w:t>STEP 1 – Ask</w:t>
      </w:r>
      <w:r>
        <w:t xml:space="preserve"> </w:t>
      </w:r>
    </w:p>
    <w:p w14:paraId="757CEDAD" w14:textId="77777777" w:rsidR="00621BD7" w:rsidRDefault="00621BD7" w:rsidP="00621BD7">
      <w:pPr>
        <w:spacing w:line="276" w:lineRule="auto"/>
        <w:ind w:left="720" w:firstLine="720"/>
        <w:rPr>
          <w:i/>
          <w:iCs/>
          <w:lang w:eastAsia="ar-SA"/>
        </w:rPr>
      </w:pPr>
      <w:r>
        <w:t>“</w:t>
      </w:r>
      <w:r>
        <w:rPr>
          <w:i/>
          <w:iCs/>
          <w:lang w:eastAsia="ar-SA"/>
        </w:rPr>
        <w:t>D</w:t>
      </w:r>
      <w:r w:rsidRPr="001C4293">
        <w:rPr>
          <w:i/>
          <w:iCs/>
          <w:lang w:eastAsia="ar-SA"/>
        </w:rPr>
        <w:t>o I have resistance to receiving more money?”</w:t>
      </w:r>
    </w:p>
    <w:p w14:paraId="54B6EB26" w14:textId="77777777" w:rsidR="00621BD7" w:rsidRDefault="00621BD7" w:rsidP="00621BD7">
      <w:pPr>
        <w:spacing w:line="276" w:lineRule="auto"/>
        <w:ind w:firstLine="720"/>
        <w:rPr>
          <w:i/>
          <w:iCs/>
          <w:lang w:eastAsia="ar-SA"/>
        </w:rPr>
      </w:pPr>
    </w:p>
    <w:p w14:paraId="086800D4" w14:textId="77777777" w:rsidR="00621BD7" w:rsidRDefault="00621BD7" w:rsidP="00621BD7">
      <w:pPr>
        <w:spacing w:line="276" w:lineRule="auto"/>
        <w:ind w:firstLine="720"/>
        <w:rPr>
          <w:i/>
          <w:iCs/>
          <w:lang w:eastAsia="ar-SA"/>
        </w:rPr>
      </w:pPr>
      <w:r w:rsidRPr="00A73BE1">
        <w:rPr>
          <w:b/>
          <w:bCs/>
          <w:lang w:eastAsia="ar-SA"/>
        </w:rPr>
        <w:t>STEP 2 – Check</w:t>
      </w:r>
      <w:r>
        <w:rPr>
          <w:i/>
          <w:iCs/>
          <w:lang w:eastAsia="ar-SA"/>
        </w:rPr>
        <w:t xml:space="preserve"> </w:t>
      </w:r>
    </w:p>
    <w:p w14:paraId="18F46756" w14:textId="77777777" w:rsidR="00621BD7" w:rsidRDefault="00621BD7" w:rsidP="00621BD7">
      <w:pPr>
        <w:spacing w:line="276" w:lineRule="auto"/>
        <w:ind w:left="720" w:firstLine="720"/>
        <w:rPr>
          <w:i/>
          <w:iCs/>
          <w:lang w:eastAsia="ar-SA"/>
        </w:rPr>
      </w:pPr>
      <w:r>
        <w:rPr>
          <w:i/>
          <w:iCs/>
          <w:lang w:eastAsia="ar-SA"/>
        </w:rPr>
        <w:t xml:space="preserve">“Can I release that now?”. </w:t>
      </w:r>
    </w:p>
    <w:p w14:paraId="732D090F" w14:textId="5C5F4692" w:rsidR="00621BD7" w:rsidRDefault="00621BD7" w:rsidP="00621BD7">
      <w:pPr>
        <w:spacing w:line="276" w:lineRule="auto"/>
        <w:ind w:left="720" w:firstLine="720"/>
        <w:rPr>
          <w:lang w:eastAsia="ar-SA"/>
        </w:rPr>
      </w:pPr>
      <w:proofErr w:type="spellStart"/>
      <w:proofErr w:type="gramStart"/>
      <w:r w:rsidRPr="00A73BE1">
        <w:rPr>
          <w:lang w:eastAsia="ar-SA"/>
        </w:rPr>
        <w:lastRenderedPageBreak/>
        <w:t>Lets</w:t>
      </w:r>
      <w:proofErr w:type="spellEnd"/>
      <w:proofErr w:type="gramEnd"/>
      <w:r w:rsidRPr="00A73BE1">
        <w:rPr>
          <w:lang w:eastAsia="ar-SA"/>
        </w:rPr>
        <w:t xml:space="preserve"> say you got a </w:t>
      </w:r>
      <w:r>
        <w:rPr>
          <w:b/>
          <w:bCs/>
          <w:lang w:eastAsia="ar-SA"/>
        </w:rPr>
        <w:t>No</w:t>
      </w:r>
      <w:r w:rsidRPr="00A73BE1">
        <w:rPr>
          <w:lang w:eastAsia="ar-SA"/>
        </w:rPr>
        <w:t>.</w:t>
      </w:r>
    </w:p>
    <w:p w14:paraId="35DE51AB" w14:textId="77777777" w:rsidR="00621BD7" w:rsidRDefault="00621BD7" w:rsidP="00621BD7">
      <w:pPr>
        <w:spacing w:line="276" w:lineRule="auto"/>
        <w:ind w:left="720" w:firstLine="720"/>
        <w:rPr>
          <w:lang w:eastAsia="ar-SA"/>
        </w:rPr>
      </w:pPr>
    </w:p>
    <w:p w14:paraId="0BA72F98" w14:textId="457592C4" w:rsidR="00621BD7" w:rsidRDefault="00621BD7" w:rsidP="00621BD7">
      <w:pPr>
        <w:spacing w:line="276" w:lineRule="auto"/>
        <w:ind w:left="720" w:firstLine="720"/>
        <w:rPr>
          <w:lang w:eastAsia="ar-SA"/>
        </w:rPr>
      </w:pPr>
      <w:r>
        <w:rPr>
          <w:lang w:eastAsia="ar-SA"/>
        </w:rPr>
        <w:t>We go back to Step 1 to Question.</w:t>
      </w:r>
    </w:p>
    <w:p w14:paraId="02A706A7" w14:textId="306EF2D9" w:rsidR="00621BD7" w:rsidRDefault="00621BD7" w:rsidP="00621BD7">
      <w:pPr>
        <w:spacing w:line="276" w:lineRule="auto"/>
        <w:ind w:left="720" w:firstLine="720"/>
        <w:rPr>
          <w:lang w:eastAsia="ar-SA"/>
        </w:rPr>
      </w:pPr>
      <w:r>
        <w:rPr>
          <w:lang w:eastAsia="ar-SA"/>
        </w:rPr>
        <w:t>“Is there something else for me to release?”</w:t>
      </w:r>
    </w:p>
    <w:p w14:paraId="339E08B1" w14:textId="0F4E45DD" w:rsidR="00621BD7" w:rsidRDefault="00621BD7" w:rsidP="00621BD7">
      <w:pPr>
        <w:spacing w:line="276" w:lineRule="auto"/>
        <w:ind w:left="720" w:firstLine="720"/>
        <w:rPr>
          <w:lang w:eastAsia="ar-SA"/>
        </w:rPr>
      </w:pPr>
      <w:r>
        <w:rPr>
          <w:lang w:eastAsia="ar-SA"/>
        </w:rPr>
        <w:t>“Do I need to know what it is?”</w:t>
      </w:r>
    </w:p>
    <w:p w14:paraId="0EAC066D" w14:textId="33A62F88" w:rsidR="00621BD7" w:rsidRDefault="00621BD7" w:rsidP="00621BD7">
      <w:pPr>
        <w:spacing w:line="276" w:lineRule="auto"/>
        <w:ind w:left="720" w:firstLine="720"/>
        <w:rPr>
          <w:lang w:eastAsia="ar-SA"/>
        </w:rPr>
      </w:pPr>
      <w:r>
        <w:rPr>
          <w:lang w:eastAsia="ar-SA"/>
        </w:rPr>
        <w:t>(if no, just release using the words “whatever it is”)</w:t>
      </w:r>
    </w:p>
    <w:p w14:paraId="348013E7" w14:textId="14A7C74A" w:rsidR="00621BD7" w:rsidRDefault="00621BD7" w:rsidP="00621BD7">
      <w:pPr>
        <w:spacing w:line="276" w:lineRule="auto"/>
        <w:ind w:left="720" w:firstLine="720"/>
        <w:rPr>
          <w:lang w:eastAsia="ar-SA"/>
        </w:rPr>
      </w:pPr>
      <w:r>
        <w:rPr>
          <w:lang w:eastAsia="ar-SA"/>
        </w:rPr>
        <w:t>(if yes, ask some other questions)</w:t>
      </w:r>
    </w:p>
    <w:p w14:paraId="06A87AF3" w14:textId="77777777" w:rsidR="00621BD7" w:rsidRDefault="00621BD7" w:rsidP="00621BD7">
      <w:pPr>
        <w:spacing w:line="276" w:lineRule="auto"/>
        <w:ind w:left="720" w:firstLine="720"/>
        <w:rPr>
          <w:i/>
          <w:iCs/>
          <w:lang w:eastAsia="ar-SA"/>
        </w:rPr>
      </w:pPr>
      <w:r>
        <w:rPr>
          <w:lang w:eastAsia="ar-SA"/>
        </w:rPr>
        <w:t xml:space="preserve">When you get to the issue </w:t>
      </w:r>
      <w:r>
        <w:rPr>
          <w:i/>
          <w:iCs/>
          <w:lang w:eastAsia="ar-SA"/>
        </w:rPr>
        <w:t xml:space="preserve">“Can I release that now?”. </w:t>
      </w:r>
    </w:p>
    <w:p w14:paraId="0A752FAF" w14:textId="770407E6" w:rsidR="00621BD7" w:rsidRPr="00A73BE1" w:rsidRDefault="00621BD7" w:rsidP="00621BD7">
      <w:pPr>
        <w:spacing w:line="276" w:lineRule="auto"/>
        <w:ind w:left="720" w:firstLine="720"/>
        <w:rPr>
          <w:lang w:eastAsia="ar-SA"/>
        </w:rPr>
      </w:pPr>
      <w:r>
        <w:rPr>
          <w:lang w:eastAsia="ar-SA"/>
        </w:rPr>
        <w:t xml:space="preserve"> Yes, move to the next step.</w:t>
      </w:r>
    </w:p>
    <w:p w14:paraId="21C174D8" w14:textId="77777777" w:rsidR="00621BD7" w:rsidRDefault="00621BD7" w:rsidP="00621BD7">
      <w:pPr>
        <w:spacing w:line="276" w:lineRule="auto"/>
        <w:ind w:firstLine="720"/>
        <w:rPr>
          <w:i/>
          <w:iCs/>
          <w:lang w:eastAsia="ar-SA"/>
        </w:rPr>
      </w:pPr>
    </w:p>
    <w:p w14:paraId="15AC47A1" w14:textId="77777777" w:rsidR="00621BD7" w:rsidRPr="00A73BE1" w:rsidRDefault="00621BD7" w:rsidP="00621BD7">
      <w:pPr>
        <w:spacing w:line="276" w:lineRule="auto"/>
        <w:ind w:firstLine="720"/>
        <w:rPr>
          <w:b/>
          <w:bCs/>
          <w:lang w:eastAsia="ar-SA"/>
        </w:rPr>
      </w:pPr>
      <w:r w:rsidRPr="00A73BE1">
        <w:rPr>
          <w:b/>
          <w:bCs/>
          <w:lang w:eastAsia="ar-SA"/>
        </w:rPr>
        <w:t xml:space="preserve">STEP 3 – Release </w:t>
      </w:r>
    </w:p>
    <w:p w14:paraId="0D44B812" w14:textId="77777777" w:rsidR="00621BD7" w:rsidRDefault="00621BD7" w:rsidP="00621BD7">
      <w:pPr>
        <w:spacing w:line="276" w:lineRule="auto"/>
        <w:ind w:left="1440"/>
        <w:rPr>
          <w:i/>
          <w:iCs/>
          <w:lang w:eastAsia="ar-SA"/>
        </w:rPr>
      </w:pPr>
      <w:r>
        <w:rPr>
          <w:lang w:eastAsia="ar-SA"/>
        </w:rPr>
        <w:t>“</w:t>
      </w:r>
      <w:r w:rsidRPr="00766C67">
        <w:rPr>
          <w:i/>
          <w:iCs/>
          <w:lang w:eastAsia="ar-SA"/>
        </w:rPr>
        <w:t xml:space="preserve">I am ready to release </w:t>
      </w:r>
      <w:proofErr w:type="gramStart"/>
      <w:r>
        <w:rPr>
          <w:i/>
          <w:iCs/>
          <w:lang w:eastAsia="ar-SA"/>
        </w:rPr>
        <w:t>any and all</w:t>
      </w:r>
      <w:proofErr w:type="gramEnd"/>
      <w:r>
        <w:rPr>
          <w:i/>
          <w:iCs/>
          <w:lang w:eastAsia="ar-SA"/>
        </w:rPr>
        <w:t xml:space="preserve"> resistance I have to receiving more money.</w:t>
      </w:r>
      <w:r w:rsidRPr="00766C67">
        <w:rPr>
          <w:i/>
          <w:iCs/>
          <w:lang w:eastAsia="ar-SA"/>
        </w:rPr>
        <w:t xml:space="preserve"> I release it now. I release it now. I release it now.”</w:t>
      </w:r>
    </w:p>
    <w:p w14:paraId="1F27425A" w14:textId="6D803497" w:rsidR="00621BD7" w:rsidRDefault="00621BD7" w:rsidP="009676C2">
      <w:pPr>
        <w:spacing w:line="276" w:lineRule="auto"/>
        <w:ind w:left="1440"/>
        <w:rPr>
          <w:i/>
          <w:iCs/>
          <w:lang w:eastAsia="ar-SA"/>
        </w:rPr>
      </w:pPr>
      <w:r>
        <w:rPr>
          <w:lang w:eastAsia="ar-SA"/>
        </w:rPr>
        <w:t>“</w:t>
      </w:r>
      <w:r w:rsidRPr="00766C67">
        <w:rPr>
          <w:i/>
          <w:iCs/>
          <w:lang w:eastAsia="ar-SA"/>
        </w:rPr>
        <w:t xml:space="preserve">I am ready to release </w:t>
      </w:r>
      <w:proofErr w:type="gramStart"/>
      <w:r>
        <w:rPr>
          <w:i/>
          <w:iCs/>
          <w:lang w:eastAsia="ar-SA"/>
        </w:rPr>
        <w:t>any and all</w:t>
      </w:r>
      <w:proofErr w:type="gramEnd"/>
      <w:r>
        <w:rPr>
          <w:i/>
          <w:iCs/>
          <w:lang w:eastAsia="ar-SA"/>
        </w:rPr>
        <w:t xml:space="preserve"> resistance I have to receiving more money.</w:t>
      </w:r>
      <w:r w:rsidRPr="00766C67">
        <w:rPr>
          <w:i/>
          <w:iCs/>
          <w:lang w:eastAsia="ar-SA"/>
        </w:rPr>
        <w:t xml:space="preserve"> I release it now. I release it now. I release it now.”</w:t>
      </w:r>
    </w:p>
    <w:p w14:paraId="40294BF7" w14:textId="77777777" w:rsidR="00621BD7" w:rsidRDefault="00621BD7" w:rsidP="00621BD7">
      <w:pPr>
        <w:spacing w:line="276" w:lineRule="auto"/>
        <w:ind w:left="1440"/>
        <w:rPr>
          <w:i/>
          <w:iCs/>
          <w:lang w:eastAsia="ar-SA"/>
        </w:rPr>
      </w:pPr>
      <w:r>
        <w:rPr>
          <w:lang w:eastAsia="ar-SA"/>
        </w:rPr>
        <w:t>“</w:t>
      </w:r>
      <w:r w:rsidRPr="00766C67">
        <w:rPr>
          <w:i/>
          <w:iCs/>
          <w:lang w:eastAsia="ar-SA"/>
        </w:rPr>
        <w:t xml:space="preserve">I am ready to release </w:t>
      </w:r>
      <w:proofErr w:type="gramStart"/>
      <w:r>
        <w:rPr>
          <w:i/>
          <w:iCs/>
          <w:lang w:eastAsia="ar-SA"/>
        </w:rPr>
        <w:t>any and all</w:t>
      </w:r>
      <w:proofErr w:type="gramEnd"/>
      <w:r>
        <w:rPr>
          <w:i/>
          <w:iCs/>
          <w:lang w:eastAsia="ar-SA"/>
        </w:rPr>
        <w:t xml:space="preserve"> resistance I have to receiving more money.</w:t>
      </w:r>
      <w:r w:rsidRPr="00766C67">
        <w:rPr>
          <w:i/>
          <w:iCs/>
          <w:lang w:eastAsia="ar-SA"/>
        </w:rPr>
        <w:t xml:space="preserve"> I release it now. I release it now. I release it now.”</w:t>
      </w:r>
    </w:p>
    <w:p w14:paraId="0B541155" w14:textId="77777777" w:rsidR="00621BD7" w:rsidRPr="00A73BE1" w:rsidRDefault="00621BD7" w:rsidP="00621BD7">
      <w:pPr>
        <w:spacing w:line="276" w:lineRule="auto"/>
        <w:rPr>
          <w:lang w:eastAsia="ar-SA"/>
        </w:rPr>
      </w:pPr>
      <w:r>
        <w:rPr>
          <w:i/>
          <w:iCs/>
          <w:lang w:eastAsia="ar-SA"/>
        </w:rPr>
        <w:tab/>
      </w:r>
      <w:r>
        <w:rPr>
          <w:i/>
          <w:iCs/>
          <w:lang w:eastAsia="ar-SA"/>
        </w:rPr>
        <w:tab/>
        <w:t xml:space="preserve">Take a big deep </w:t>
      </w:r>
      <w:proofErr w:type="gramStart"/>
      <w:r>
        <w:rPr>
          <w:i/>
          <w:iCs/>
          <w:lang w:eastAsia="ar-SA"/>
        </w:rPr>
        <w:t>breathe in</w:t>
      </w:r>
      <w:proofErr w:type="gramEnd"/>
      <w:r>
        <w:rPr>
          <w:i/>
          <w:iCs/>
          <w:lang w:eastAsia="ar-SA"/>
        </w:rPr>
        <w:t>, and out.</w:t>
      </w:r>
    </w:p>
    <w:p w14:paraId="3329B21C" w14:textId="77777777" w:rsidR="00621BD7" w:rsidRDefault="00621BD7" w:rsidP="00621BD7">
      <w:pPr>
        <w:spacing w:line="276" w:lineRule="auto"/>
        <w:ind w:left="1440"/>
        <w:rPr>
          <w:i/>
          <w:iCs/>
          <w:lang w:eastAsia="ar-SA"/>
        </w:rPr>
      </w:pPr>
    </w:p>
    <w:p w14:paraId="61A2B9E8" w14:textId="77777777" w:rsidR="00621BD7" w:rsidRDefault="00621BD7" w:rsidP="00621BD7">
      <w:pPr>
        <w:spacing w:line="276" w:lineRule="auto"/>
        <w:ind w:firstLine="720"/>
        <w:rPr>
          <w:i/>
          <w:iCs/>
          <w:lang w:eastAsia="ar-SA"/>
        </w:rPr>
      </w:pPr>
      <w:r w:rsidRPr="00A73BE1">
        <w:rPr>
          <w:b/>
          <w:bCs/>
          <w:lang w:eastAsia="ar-SA"/>
        </w:rPr>
        <w:t xml:space="preserve">STEP </w:t>
      </w:r>
      <w:r>
        <w:rPr>
          <w:b/>
          <w:bCs/>
          <w:lang w:eastAsia="ar-SA"/>
        </w:rPr>
        <w:t>4</w:t>
      </w:r>
      <w:r w:rsidRPr="00A73BE1">
        <w:rPr>
          <w:b/>
          <w:bCs/>
          <w:lang w:eastAsia="ar-SA"/>
        </w:rPr>
        <w:t xml:space="preserve"> – C</w:t>
      </w:r>
      <w:r>
        <w:rPr>
          <w:b/>
          <w:bCs/>
          <w:lang w:eastAsia="ar-SA"/>
        </w:rPr>
        <w:t>onfirm</w:t>
      </w:r>
      <w:r>
        <w:rPr>
          <w:i/>
          <w:iCs/>
          <w:lang w:eastAsia="ar-SA"/>
        </w:rPr>
        <w:t xml:space="preserve"> </w:t>
      </w:r>
    </w:p>
    <w:p w14:paraId="3AC2DC0A" w14:textId="77777777" w:rsidR="00621BD7" w:rsidRDefault="00621BD7" w:rsidP="00621BD7">
      <w:pPr>
        <w:spacing w:line="276" w:lineRule="auto"/>
        <w:ind w:left="720" w:firstLine="720"/>
        <w:rPr>
          <w:i/>
          <w:iCs/>
          <w:lang w:eastAsia="ar-SA"/>
        </w:rPr>
      </w:pPr>
      <w:r>
        <w:rPr>
          <w:i/>
          <w:iCs/>
          <w:lang w:eastAsia="ar-SA"/>
        </w:rPr>
        <w:t xml:space="preserve">“Have I released that now?”. </w:t>
      </w:r>
    </w:p>
    <w:p w14:paraId="60802E8B" w14:textId="77777777" w:rsidR="00621BD7" w:rsidRDefault="00621BD7" w:rsidP="00621BD7">
      <w:pPr>
        <w:spacing w:line="276" w:lineRule="auto"/>
        <w:ind w:firstLine="720"/>
        <w:rPr>
          <w:lang w:eastAsia="ar-SA"/>
        </w:rPr>
      </w:pPr>
      <w:r>
        <w:rPr>
          <w:i/>
          <w:iCs/>
          <w:lang w:eastAsia="ar-SA"/>
        </w:rPr>
        <w:tab/>
      </w:r>
      <w:r w:rsidRPr="00A73BE1">
        <w:rPr>
          <w:b/>
          <w:bCs/>
          <w:lang w:eastAsia="ar-SA"/>
        </w:rPr>
        <w:t>Yes</w:t>
      </w:r>
      <w:r>
        <w:rPr>
          <w:lang w:eastAsia="ar-SA"/>
        </w:rPr>
        <w:t>, move on to Step 5 (see the next chapter)</w:t>
      </w:r>
    </w:p>
    <w:p w14:paraId="091A9536" w14:textId="77777777" w:rsidR="00621BD7" w:rsidRDefault="00621BD7" w:rsidP="00DD12AE">
      <w:pPr>
        <w:spacing w:line="276" w:lineRule="auto"/>
        <w:ind w:firstLine="720"/>
      </w:pPr>
    </w:p>
    <w:p w14:paraId="05A6A0AF" w14:textId="3D56A133" w:rsidR="003F3C08" w:rsidRDefault="00621BD7" w:rsidP="00621BD7">
      <w:pPr>
        <w:spacing w:line="276" w:lineRule="auto"/>
        <w:ind w:firstLine="720"/>
      </w:pPr>
      <w:r>
        <w:t>Remember, you d</w:t>
      </w:r>
      <w:r w:rsidR="00042DFB" w:rsidRPr="007F1FF5">
        <w:t xml:space="preserve">on't need to go any deeper than whatever level it is you get to where you're allowed to release it. This is not therapy. You're not trying to get to a root cause. </w:t>
      </w:r>
    </w:p>
    <w:p w14:paraId="024AF7E4" w14:textId="77777777" w:rsidR="009676C2" w:rsidRDefault="009676C2" w:rsidP="00621BD7">
      <w:pPr>
        <w:spacing w:line="276" w:lineRule="auto"/>
        <w:ind w:firstLine="720"/>
      </w:pPr>
    </w:p>
    <w:p w14:paraId="6678083F" w14:textId="0EC599D3" w:rsidR="009676C2" w:rsidRDefault="009676C2" w:rsidP="00621BD7">
      <w:pPr>
        <w:spacing w:line="276" w:lineRule="auto"/>
        <w:ind w:firstLine="720"/>
      </w:pPr>
      <w:r>
        <w:lastRenderedPageBreak/>
        <w:t>When you do the release statement, the purpose is to shift the vibration. Physically move the frequency that’s around you. Push frequencies you don’t want out of your energy field and replace them with the ones you do want.</w:t>
      </w:r>
    </w:p>
    <w:p w14:paraId="31CA9F24" w14:textId="77777777" w:rsidR="009676C2" w:rsidRDefault="009676C2" w:rsidP="00621BD7">
      <w:pPr>
        <w:spacing w:line="276" w:lineRule="auto"/>
        <w:ind w:firstLine="720"/>
      </w:pPr>
    </w:p>
    <w:p w14:paraId="35480D85" w14:textId="77777777" w:rsidR="009676C2" w:rsidRDefault="009676C2" w:rsidP="00DD12AE">
      <w:pPr>
        <w:spacing w:line="276" w:lineRule="auto"/>
        <w:ind w:firstLine="720"/>
      </w:pPr>
      <w:r>
        <w:t xml:space="preserve">Which means you don’t need to use that precise statement. You can use any combination of those words. The words do not need to be </w:t>
      </w:r>
      <w:proofErr w:type="gramStart"/>
      <w:r>
        <w:t>exactly the same</w:t>
      </w:r>
      <w:proofErr w:type="gramEnd"/>
      <w:r>
        <w:t xml:space="preserve"> each time. </w:t>
      </w:r>
    </w:p>
    <w:p w14:paraId="0F355D6E" w14:textId="77777777" w:rsidR="009676C2" w:rsidRDefault="009676C2" w:rsidP="00DD12AE">
      <w:pPr>
        <w:spacing w:line="276" w:lineRule="auto"/>
        <w:ind w:firstLine="720"/>
      </w:pPr>
    </w:p>
    <w:p w14:paraId="358AABE6" w14:textId="77777777" w:rsidR="009676C2" w:rsidRDefault="009676C2" w:rsidP="00DD12AE">
      <w:pPr>
        <w:spacing w:line="276" w:lineRule="auto"/>
        <w:ind w:firstLine="720"/>
      </w:pPr>
      <w:r>
        <w:t>When you start doing this, it’s a good idea to copy the statement exactly so you get used to it. As you get confident with the process and what you are feeling as you do it, t</w:t>
      </w:r>
      <w:r w:rsidR="00042DFB" w:rsidRPr="007F1FF5">
        <w:t xml:space="preserve">rust your instinct. You might change the word slightly as you do it. You might do </w:t>
      </w:r>
      <w:proofErr w:type="gramStart"/>
      <w:r w:rsidR="00042DFB" w:rsidRPr="007F1FF5">
        <w:t>exactly the same</w:t>
      </w:r>
      <w:proofErr w:type="gramEnd"/>
      <w:r w:rsidR="00042DFB" w:rsidRPr="007F1FF5">
        <w:t xml:space="preserve"> all the time. It's not relevant. </w:t>
      </w:r>
    </w:p>
    <w:p w14:paraId="2AD13AC5" w14:textId="77777777" w:rsidR="009676C2" w:rsidRDefault="009676C2" w:rsidP="00DD12AE">
      <w:pPr>
        <w:spacing w:line="276" w:lineRule="auto"/>
        <w:ind w:firstLine="720"/>
      </w:pPr>
    </w:p>
    <w:p w14:paraId="3C8856A8" w14:textId="77777777" w:rsidR="009676C2" w:rsidRDefault="009676C2" w:rsidP="009676C2">
      <w:pPr>
        <w:spacing w:line="276" w:lineRule="auto"/>
        <w:ind w:firstLine="720"/>
      </w:pPr>
      <w:r>
        <w:t>EG you might use the release statement exactly as per the previous page. Or you might try:</w:t>
      </w:r>
    </w:p>
    <w:p w14:paraId="349186C0" w14:textId="17AD884F" w:rsidR="009676C2" w:rsidRDefault="009676C2" w:rsidP="009676C2">
      <w:pPr>
        <w:spacing w:line="276" w:lineRule="auto"/>
        <w:ind w:firstLine="720"/>
        <w:rPr>
          <w:i/>
          <w:iCs/>
          <w:lang w:eastAsia="ar-SA"/>
        </w:rPr>
      </w:pPr>
      <w:r>
        <w:rPr>
          <w:i/>
          <w:iCs/>
          <w:lang w:eastAsia="ar-SA"/>
        </w:rPr>
        <w:t>“</w:t>
      </w:r>
      <w:r w:rsidRPr="00766C67">
        <w:rPr>
          <w:i/>
          <w:iCs/>
          <w:lang w:eastAsia="ar-SA"/>
        </w:rPr>
        <w:t xml:space="preserve">I am ready to </w:t>
      </w:r>
      <w:bookmarkStart w:id="0" w:name="_Hlk167269968"/>
      <w:r w:rsidRPr="00766C67">
        <w:rPr>
          <w:i/>
          <w:iCs/>
          <w:lang w:eastAsia="ar-SA"/>
        </w:rPr>
        <w:t xml:space="preserve">release </w:t>
      </w:r>
      <w:proofErr w:type="gramStart"/>
      <w:r>
        <w:rPr>
          <w:i/>
          <w:iCs/>
          <w:lang w:eastAsia="ar-SA"/>
        </w:rPr>
        <w:t>any and all</w:t>
      </w:r>
      <w:proofErr w:type="gramEnd"/>
      <w:r>
        <w:rPr>
          <w:i/>
          <w:iCs/>
          <w:lang w:eastAsia="ar-SA"/>
        </w:rPr>
        <w:t xml:space="preserve"> resistance I have to receiving more money</w:t>
      </w:r>
      <w:bookmarkEnd w:id="0"/>
      <w:r>
        <w:rPr>
          <w:i/>
          <w:iCs/>
          <w:lang w:eastAsia="ar-SA"/>
        </w:rPr>
        <w:t>.</w:t>
      </w:r>
      <w:r w:rsidRPr="00766C67">
        <w:rPr>
          <w:i/>
          <w:iCs/>
          <w:lang w:eastAsia="ar-SA"/>
        </w:rPr>
        <w:t xml:space="preserve"> I release it now. I release it now. I release it now.”</w:t>
      </w:r>
    </w:p>
    <w:p w14:paraId="15F59EEB" w14:textId="6DC57EC0" w:rsidR="009676C2" w:rsidRDefault="009676C2" w:rsidP="009676C2">
      <w:pPr>
        <w:spacing w:line="276" w:lineRule="auto"/>
        <w:ind w:firstLine="720"/>
        <w:rPr>
          <w:i/>
          <w:iCs/>
          <w:lang w:eastAsia="ar-SA"/>
        </w:rPr>
      </w:pPr>
      <w:r>
        <w:rPr>
          <w:i/>
          <w:iCs/>
          <w:lang w:eastAsia="ar-SA"/>
        </w:rPr>
        <w:t>“</w:t>
      </w:r>
      <w:r w:rsidRPr="00766C67">
        <w:rPr>
          <w:i/>
          <w:iCs/>
          <w:lang w:eastAsia="ar-SA"/>
        </w:rPr>
        <w:t xml:space="preserve">I am ready to release </w:t>
      </w:r>
      <w:r>
        <w:rPr>
          <w:i/>
          <w:iCs/>
          <w:lang w:eastAsia="ar-SA"/>
        </w:rPr>
        <w:t xml:space="preserve">any blocks &amp; limitations I </w:t>
      </w:r>
      <w:proofErr w:type="gramStart"/>
      <w:r>
        <w:rPr>
          <w:i/>
          <w:iCs/>
          <w:lang w:eastAsia="ar-SA"/>
        </w:rPr>
        <w:t>have to</w:t>
      </w:r>
      <w:proofErr w:type="gramEnd"/>
      <w:r>
        <w:rPr>
          <w:i/>
          <w:iCs/>
          <w:lang w:eastAsia="ar-SA"/>
        </w:rPr>
        <w:t xml:space="preserve"> receiving more money.</w:t>
      </w:r>
      <w:r w:rsidRPr="00766C67">
        <w:rPr>
          <w:i/>
          <w:iCs/>
          <w:lang w:eastAsia="ar-SA"/>
        </w:rPr>
        <w:t xml:space="preserve"> I release it now. I release it now. I release it now.”</w:t>
      </w:r>
    </w:p>
    <w:p w14:paraId="5B3980CD" w14:textId="38E06F60" w:rsidR="009676C2" w:rsidRDefault="009676C2" w:rsidP="009676C2">
      <w:pPr>
        <w:spacing w:line="276" w:lineRule="auto"/>
        <w:ind w:firstLine="720"/>
        <w:rPr>
          <w:i/>
          <w:iCs/>
          <w:lang w:eastAsia="ar-SA"/>
        </w:rPr>
      </w:pPr>
      <w:r>
        <w:rPr>
          <w:i/>
          <w:iCs/>
          <w:lang w:eastAsia="ar-SA"/>
        </w:rPr>
        <w:t>“</w:t>
      </w:r>
      <w:r w:rsidRPr="00766C67">
        <w:rPr>
          <w:i/>
          <w:iCs/>
          <w:lang w:eastAsia="ar-SA"/>
        </w:rPr>
        <w:t xml:space="preserve">I am ready to release </w:t>
      </w:r>
      <w:r>
        <w:rPr>
          <w:i/>
          <w:iCs/>
          <w:lang w:eastAsia="ar-SA"/>
        </w:rPr>
        <w:t>all the resistance and any icky feelings I have about receiving more money.</w:t>
      </w:r>
      <w:r w:rsidRPr="00766C67">
        <w:rPr>
          <w:i/>
          <w:iCs/>
          <w:lang w:eastAsia="ar-SA"/>
        </w:rPr>
        <w:t xml:space="preserve"> I release it now. I release it now. I release it now.”</w:t>
      </w:r>
    </w:p>
    <w:p w14:paraId="065A8F56" w14:textId="77777777" w:rsidR="009676C2" w:rsidRDefault="009676C2" w:rsidP="009676C2">
      <w:pPr>
        <w:spacing w:line="276" w:lineRule="auto"/>
        <w:ind w:firstLine="720"/>
        <w:rPr>
          <w:i/>
          <w:iCs/>
          <w:lang w:eastAsia="ar-SA"/>
        </w:rPr>
      </w:pPr>
    </w:p>
    <w:p w14:paraId="6DE47117" w14:textId="77777777" w:rsidR="009676C2" w:rsidRDefault="009676C2" w:rsidP="009676C2">
      <w:pPr>
        <w:spacing w:line="276" w:lineRule="auto"/>
        <w:ind w:firstLine="720"/>
      </w:pPr>
      <w:r>
        <w:t>Notice how the words changed a little with each repetition? It’s the same intention but following the feelings you’re having as you’re having them. The more you practice, the more you’ll tune in to it. It’s not about getting it “right”.</w:t>
      </w:r>
    </w:p>
    <w:p w14:paraId="1D647EA2" w14:textId="77777777" w:rsidR="009676C2" w:rsidRDefault="009676C2" w:rsidP="009676C2">
      <w:pPr>
        <w:spacing w:line="276" w:lineRule="auto"/>
        <w:ind w:firstLine="720"/>
      </w:pPr>
    </w:p>
    <w:p w14:paraId="74665C73" w14:textId="335ACEB7" w:rsidR="009676C2" w:rsidRDefault="009676C2" w:rsidP="009676C2">
      <w:pPr>
        <w:spacing w:line="276" w:lineRule="auto"/>
        <w:ind w:firstLine="720"/>
      </w:pPr>
      <w:r>
        <w:lastRenderedPageBreak/>
        <w:t>There is no right or wrong way.</w:t>
      </w:r>
    </w:p>
    <w:p w14:paraId="7F8EFDD5" w14:textId="77777777" w:rsidR="009676C2" w:rsidRDefault="009676C2" w:rsidP="009676C2">
      <w:pPr>
        <w:spacing w:line="276" w:lineRule="auto"/>
        <w:ind w:firstLine="720"/>
      </w:pPr>
    </w:p>
    <w:p w14:paraId="3652D2FB" w14:textId="77777777" w:rsidR="009676C2" w:rsidRDefault="009676C2" w:rsidP="009676C2">
      <w:pPr>
        <w:spacing w:line="276" w:lineRule="auto"/>
        <w:ind w:firstLine="720"/>
      </w:pPr>
      <w:r>
        <w:t xml:space="preserve">You’re just moving vibration around in the air around you. </w:t>
      </w:r>
    </w:p>
    <w:p w14:paraId="74E70BCC" w14:textId="77777777" w:rsidR="009676C2" w:rsidRDefault="009676C2" w:rsidP="009676C2">
      <w:pPr>
        <w:spacing w:line="276" w:lineRule="auto"/>
        <w:ind w:firstLine="720"/>
      </w:pPr>
    </w:p>
    <w:p w14:paraId="27DD57C9" w14:textId="71836FE5" w:rsidR="009676C2" w:rsidRDefault="009676C2" w:rsidP="009676C2">
      <w:pPr>
        <w:spacing w:line="276" w:lineRule="auto"/>
        <w:ind w:firstLine="720"/>
      </w:pPr>
      <w:r>
        <w:t xml:space="preserve">Saying it three times is important though. Always start by doing three. </w:t>
      </w:r>
    </w:p>
    <w:p w14:paraId="75B5DD99" w14:textId="77777777" w:rsidR="009676C2" w:rsidRDefault="009676C2" w:rsidP="009676C2">
      <w:pPr>
        <w:spacing w:line="276" w:lineRule="auto"/>
        <w:ind w:firstLine="720"/>
      </w:pPr>
    </w:p>
    <w:p w14:paraId="5277CC17" w14:textId="17294D85" w:rsidR="009676C2" w:rsidRDefault="009676C2" w:rsidP="009676C2">
      <w:pPr>
        <w:spacing w:line="276" w:lineRule="auto"/>
        <w:ind w:firstLine="720"/>
      </w:pPr>
      <w:r>
        <w:t>Why</w:t>
      </w:r>
      <w:r w:rsidR="00042DFB" w:rsidRPr="007F1FF5">
        <w:t xml:space="preserve"> three? </w:t>
      </w:r>
      <w:r>
        <w:t>Most of the time</w:t>
      </w:r>
      <w:r w:rsidRPr="007F1FF5">
        <w:t>,</w:t>
      </w:r>
      <w:r w:rsidR="00042DFB" w:rsidRPr="007F1FF5">
        <w:t xml:space="preserve"> that is what works</w:t>
      </w:r>
      <w:r>
        <w:t>!</w:t>
      </w:r>
    </w:p>
    <w:p w14:paraId="3F832864" w14:textId="77777777" w:rsidR="009676C2" w:rsidRDefault="009676C2" w:rsidP="009676C2">
      <w:pPr>
        <w:spacing w:line="276" w:lineRule="auto"/>
        <w:ind w:firstLine="720"/>
      </w:pPr>
    </w:p>
    <w:p w14:paraId="78C56906" w14:textId="330F7EC2" w:rsidR="009676C2" w:rsidRDefault="00042DFB" w:rsidP="009676C2">
      <w:pPr>
        <w:spacing w:line="276" w:lineRule="auto"/>
        <w:ind w:firstLine="720"/>
      </w:pPr>
      <w:r w:rsidRPr="007F1FF5">
        <w:t xml:space="preserve">There's a whole lot of reasoning behind the </w:t>
      </w:r>
      <w:r w:rsidR="009676C2">
        <w:t>3s</w:t>
      </w:r>
      <w:r w:rsidRPr="007F1FF5">
        <w:t xml:space="preserve"> and your energy and how vibration work</w:t>
      </w:r>
      <w:r w:rsidR="009676C2">
        <w:t>.</w:t>
      </w:r>
      <w:r w:rsidRPr="007F1FF5">
        <w:t xml:space="preserve"> </w:t>
      </w:r>
      <w:r w:rsidR="009676C2">
        <w:t>The theory behind 3 is a whole book on itself! For now, j</w:t>
      </w:r>
      <w:r w:rsidRPr="007F1FF5">
        <w:t xml:space="preserve">ust do it three times. If you feel like you need to do it a fourth, do it a fourth. If you feel like it's gone after two, fine. </w:t>
      </w:r>
      <w:r w:rsidR="009676C2">
        <w:t>Usually,</w:t>
      </w:r>
      <w:r w:rsidRPr="007F1FF5">
        <w:t xml:space="preserve"> three times. </w:t>
      </w:r>
    </w:p>
    <w:p w14:paraId="2D6DB5A2" w14:textId="77777777" w:rsidR="009676C2" w:rsidRDefault="009676C2" w:rsidP="009676C2">
      <w:pPr>
        <w:spacing w:line="276" w:lineRule="auto"/>
      </w:pPr>
    </w:p>
    <w:p w14:paraId="41CE5C45" w14:textId="32952851" w:rsidR="009676C2" w:rsidRDefault="00042DFB" w:rsidP="009676C2">
      <w:pPr>
        <w:spacing w:line="276" w:lineRule="auto"/>
        <w:ind w:firstLine="720"/>
      </w:pPr>
      <w:r w:rsidRPr="009676C2">
        <w:rPr>
          <w:b/>
          <w:bCs/>
        </w:rPr>
        <w:t xml:space="preserve">Step </w:t>
      </w:r>
      <w:r w:rsidR="009676C2" w:rsidRPr="009676C2">
        <w:rPr>
          <w:b/>
          <w:bCs/>
        </w:rPr>
        <w:t>4 – Confirm</w:t>
      </w:r>
      <w:r w:rsidR="009676C2">
        <w:t>. Here all you are doing is checking</w:t>
      </w:r>
      <w:r w:rsidRPr="007F1FF5">
        <w:t xml:space="preserve">, </w:t>
      </w:r>
      <w:r w:rsidR="009676C2">
        <w:t>“</w:t>
      </w:r>
      <w:r w:rsidRPr="007F1FF5">
        <w:t>do I have that belief anymore?</w:t>
      </w:r>
      <w:r w:rsidR="009676C2">
        <w:t>”</w:t>
      </w:r>
      <w:r w:rsidRPr="007F1FF5">
        <w:t xml:space="preserve"> No. </w:t>
      </w:r>
      <w:r w:rsidR="009676C2">
        <w:t>“</w:t>
      </w:r>
      <w:r w:rsidRPr="007F1FF5">
        <w:t>Have I released it?</w:t>
      </w:r>
      <w:r w:rsidR="009676C2">
        <w:t>”</w:t>
      </w:r>
      <w:r w:rsidRPr="007F1FF5">
        <w:t xml:space="preserve"> </w:t>
      </w:r>
    </w:p>
    <w:p w14:paraId="0AA039A0" w14:textId="5466E4CC" w:rsidR="009676C2" w:rsidRDefault="00042DFB" w:rsidP="009676C2">
      <w:pPr>
        <w:spacing w:line="276" w:lineRule="auto"/>
        <w:ind w:firstLine="720"/>
      </w:pPr>
      <w:r w:rsidRPr="007F1FF5">
        <w:t>Yes</w:t>
      </w:r>
      <w:r w:rsidR="009676C2">
        <w:t>, great! Move on.</w:t>
      </w:r>
    </w:p>
    <w:p w14:paraId="3D7F2B4F" w14:textId="04EE04AD" w:rsidR="009676C2" w:rsidRDefault="009676C2" w:rsidP="009676C2">
      <w:pPr>
        <w:spacing w:line="276" w:lineRule="auto"/>
        <w:ind w:firstLine="720"/>
      </w:pPr>
      <w:r>
        <w:t>No, ask more questions.</w:t>
      </w:r>
    </w:p>
    <w:p w14:paraId="5B0852E0" w14:textId="77777777" w:rsidR="009676C2" w:rsidRDefault="009676C2" w:rsidP="009676C2">
      <w:pPr>
        <w:spacing w:line="276" w:lineRule="auto"/>
        <w:ind w:firstLine="720"/>
      </w:pPr>
    </w:p>
    <w:p w14:paraId="0E44DE7A" w14:textId="18DCA6C5" w:rsidR="00042DFB" w:rsidRDefault="009676C2" w:rsidP="009676C2">
      <w:pPr>
        <w:spacing w:line="276" w:lineRule="auto"/>
        <w:ind w:firstLine="720"/>
      </w:pPr>
      <w:r>
        <w:t>You’re j</w:t>
      </w:r>
      <w:r w:rsidR="00042DFB" w:rsidRPr="007F1FF5">
        <w:t>ust checking</w:t>
      </w:r>
      <w:r>
        <w:t xml:space="preserve"> the resistance </w:t>
      </w:r>
      <w:r w:rsidR="00042DFB" w:rsidRPr="007F1FF5">
        <w:t xml:space="preserve">is gone. </w:t>
      </w:r>
      <w:r>
        <w:t>The precise words are not important. Again, start with the ones I’ve recommended here. Then as you get confident, trust what comes out of your mouth.</w:t>
      </w:r>
    </w:p>
    <w:p w14:paraId="69F04A07" w14:textId="77777777" w:rsidR="000206A4" w:rsidRDefault="000206A4" w:rsidP="00DD12AE">
      <w:pPr>
        <w:spacing w:line="276" w:lineRule="auto"/>
        <w:ind w:firstLine="720"/>
      </w:pPr>
    </w:p>
    <w:p w14:paraId="4EEC9149" w14:textId="40458E12" w:rsidR="000206A4" w:rsidRDefault="000206A4" w:rsidP="000206A4">
      <w:pPr>
        <w:pStyle w:val="Heading3"/>
      </w:pPr>
      <w:r>
        <w:t xml:space="preserve">Other Release Methods </w:t>
      </w:r>
    </w:p>
    <w:p w14:paraId="47D0BE3E" w14:textId="77777777" w:rsidR="000206A4" w:rsidRDefault="000206A4" w:rsidP="00DD12AE">
      <w:pPr>
        <w:spacing w:line="276" w:lineRule="auto"/>
        <w:ind w:firstLine="720"/>
      </w:pPr>
    </w:p>
    <w:p w14:paraId="278EA5A2" w14:textId="648E72A3" w:rsidR="000206A4" w:rsidRDefault="000206A4" w:rsidP="00DD12AE">
      <w:pPr>
        <w:spacing w:line="276" w:lineRule="auto"/>
        <w:ind w:firstLine="720"/>
      </w:pPr>
      <w:r>
        <w:t xml:space="preserve">There’s various other release statements and steps in other methodologies. Once you’ve mastered this, you can use any method you like to do the release! </w:t>
      </w:r>
    </w:p>
    <w:p w14:paraId="72997777" w14:textId="77777777" w:rsidR="000206A4" w:rsidRDefault="000206A4" w:rsidP="00DD12AE">
      <w:pPr>
        <w:spacing w:line="276" w:lineRule="auto"/>
        <w:ind w:firstLine="720"/>
      </w:pPr>
    </w:p>
    <w:p w14:paraId="3BC46F93" w14:textId="66914853" w:rsidR="000206A4" w:rsidRDefault="000206A4" w:rsidP="00DD12AE">
      <w:pPr>
        <w:spacing w:line="276" w:lineRule="auto"/>
        <w:ind w:firstLine="720"/>
      </w:pPr>
      <w:r>
        <w:t xml:space="preserve">I obviously use the Zone Method most of the time because it’s quick and you can think the words in your mind anywhere, anytime, </w:t>
      </w:r>
      <w:r w:rsidR="00307AD6">
        <w:t>discretely,</w:t>
      </w:r>
      <w:r>
        <w:t xml:space="preserve"> and quickly.</w:t>
      </w:r>
    </w:p>
    <w:p w14:paraId="68953D59" w14:textId="77777777" w:rsidR="000206A4" w:rsidRDefault="000206A4" w:rsidP="00DD12AE">
      <w:pPr>
        <w:spacing w:line="276" w:lineRule="auto"/>
        <w:ind w:firstLine="720"/>
      </w:pPr>
    </w:p>
    <w:p w14:paraId="72EA2B51" w14:textId="564B9C42" w:rsidR="000206A4" w:rsidRDefault="000206A4" w:rsidP="00DD12AE">
      <w:pPr>
        <w:spacing w:line="276" w:lineRule="auto"/>
        <w:ind w:firstLine="720"/>
      </w:pPr>
      <w:r>
        <w:t xml:space="preserve">However sometimes I do mix it up. I love tapping (EFT) and will often release using that. Sometimes I’ll journal. I also like the Energy Alignment Method (EAM). </w:t>
      </w:r>
      <w:r w:rsidR="009676C2">
        <w:t>Plus,</w:t>
      </w:r>
      <w:r>
        <w:t xml:space="preserve"> meditating. A deep meditation can go right in and help you release resistance.</w:t>
      </w:r>
    </w:p>
    <w:p w14:paraId="5E97D1B8" w14:textId="77777777" w:rsidR="000206A4" w:rsidRDefault="000206A4" w:rsidP="00DD12AE">
      <w:pPr>
        <w:spacing w:line="276" w:lineRule="auto"/>
        <w:ind w:firstLine="720"/>
      </w:pPr>
    </w:p>
    <w:p w14:paraId="39A7652F" w14:textId="77777777" w:rsidR="00307AD6" w:rsidRDefault="000206A4" w:rsidP="00DD12AE">
      <w:pPr>
        <w:spacing w:line="276" w:lineRule="auto"/>
        <w:ind w:firstLine="720"/>
      </w:pPr>
      <w:r>
        <w:t xml:space="preserve">I’ll also often I’ll do a </w:t>
      </w:r>
      <w:r w:rsidRPr="00200271">
        <w:rPr>
          <w:b/>
          <w:bCs/>
        </w:rPr>
        <w:t>meditative release</w:t>
      </w:r>
      <w:r>
        <w:t xml:space="preserve">. </w:t>
      </w:r>
    </w:p>
    <w:p w14:paraId="176CA446" w14:textId="77777777" w:rsidR="00307AD6" w:rsidRDefault="00307AD6" w:rsidP="00DD12AE">
      <w:pPr>
        <w:spacing w:line="276" w:lineRule="auto"/>
        <w:ind w:firstLine="720"/>
      </w:pPr>
    </w:p>
    <w:p w14:paraId="6A90E481" w14:textId="77777777" w:rsidR="00307AD6" w:rsidRDefault="000206A4" w:rsidP="00307AD6">
      <w:pPr>
        <w:spacing w:line="276" w:lineRule="auto"/>
        <w:ind w:firstLine="720"/>
      </w:pPr>
      <w:r>
        <w:t>This is a very specific type of Zone Method meditation. It</w:t>
      </w:r>
      <w:r w:rsidR="00307AD6">
        <w:t xml:space="preserve"> starts as a </w:t>
      </w:r>
      <w:r>
        <w:t xml:space="preserve">guided meditation then I walk you through the release statements. You just repeat after me and we release it all while in a meditative state. </w:t>
      </w:r>
    </w:p>
    <w:p w14:paraId="00051F90" w14:textId="77777777" w:rsidR="00307AD6" w:rsidRDefault="00307AD6" w:rsidP="00307AD6">
      <w:pPr>
        <w:spacing w:line="276" w:lineRule="auto"/>
        <w:ind w:firstLine="720"/>
      </w:pPr>
    </w:p>
    <w:p w14:paraId="504F4789" w14:textId="3E167E21" w:rsidR="00307AD6" w:rsidRDefault="00307AD6" w:rsidP="00307AD6">
      <w:pPr>
        <w:spacing w:line="276" w:lineRule="auto"/>
        <w:ind w:firstLine="720"/>
      </w:pPr>
      <w:r>
        <w:t xml:space="preserve">Sometimes there’s a visualization included, and it feels more like a normal meditation (so you’ll want to be sitting or lying down). Other times it’s mostly you </w:t>
      </w:r>
      <w:proofErr w:type="gramStart"/>
      <w:r>
        <w:t>repeating</w:t>
      </w:r>
      <w:proofErr w:type="gramEnd"/>
      <w:r>
        <w:t xml:space="preserve"> after me (I like to do those while I go for a walk or exercise).</w:t>
      </w:r>
    </w:p>
    <w:p w14:paraId="79DB4843" w14:textId="77777777" w:rsidR="00307AD6" w:rsidRDefault="00307AD6" w:rsidP="00307AD6">
      <w:pPr>
        <w:spacing w:line="276" w:lineRule="auto"/>
        <w:ind w:firstLine="720"/>
      </w:pPr>
    </w:p>
    <w:p w14:paraId="4E1315AC" w14:textId="0C783022" w:rsidR="000206A4" w:rsidRDefault="000206A4" w:rsidP="00307AD6">
      <w:pPr>
        <w:spacing w:line="276" w:lineRule="auto"/>
        <w:ind w:firstLine="720"/>
      </w:pPr>
      <w:r>
        <w:t>It gets deep in there like nothing else I’ve ever experienced!</w:t>
      </w:r>
    </w:p>
    <w:p w14:paraId="1A1B23E7" w14:textId="77777777" w:rsidR="000206A4" w:rsidRDefault="000206A4" w:rsidP="00DD12AE">
      <w:pPr>
        <w:spacing w:line="276" w:lineRule="auto"/>
        <w:ind w:firstLine="720"/>
      </w:pPr>
    </w:p>
    <w:p w14:paraId="11D706A3" w14:textId="68F3CAB5" w:rsidR="000206A4" w:rsidRDefault="000206A4" w:rsidP="00307AD6">
      <w:pPr>
        <w:spacing w:line="276" w:lineRule="auto"/>
        <w:ind w:firstLine="720"/>
      </w:pPr>
      <w:r>
        <w:t xml:space="preserve">If you want to try a meditative release, there’s some in the Money Zone Club which is a monthly club where we systematically work through releasing every limiting money belief and experience you might ever have </w:t>
      </w:r>
      <w:r w:rsidR="009676C2">
        <w:t>had and</w:t>
      </w:r>
      <w:r>
        <w:t xml:space="preserve"> aligning yourself to abundance. I’ve set up a </w:t>
      </w:r>
      <w:r w:rsidR="009676C2">
        <w:t>14-day</w:t>
      </w:r>
      <w:r>
        <w:t xml:space="preserve"> free trial for it so you can give it a go here – </w:t>
      </w:r>
      <w:r w:rsidRPr="000206A4">
        <w:rPr>
          <w:highlight w:val="yellow"/>
        </w:rPr>
        <w:t>[FREE TRIAL LINK]</w:t>
      </w:r>
      <w:r>
        <w:t>.</w:t>
      </w:r>
    </w:p>
    <w:p w14:paraId="35C82C6C" w14:textId="77777777" w:rsidR="000206A4" w:rsidRDefault="000206A4" w:rsidP="00DD12AE">
      <w:pPr>
        <w:spacing w:line="276" w:lineRule="auto"/>
        <w:ind w:firstLine="720"/>
      </w:pPr>
    </w:p>
    <w:p w14:paraId="18DDDAF5" w14:textId="765B1ADD" w:rsidR="000206A4" w:rsidRDefault="000206A4" w:rsidP="000206A4">
      <w:pPr>
        <w:pStyle w:val="Heading3"/>
      </w:pPr>
      <w:r>
        <w:lastRenderedPageBreak/>
        <w:t>Getting To Zero</w:t>
      </w:r>
    </w:p>
    <w:p w14:paraId="65F480D9" w14:textId="77777777" w:rsidR="000206A4" w:rsidRDefault="000206A4" w:rsidP="000206A4">
      <w:pPr>
        <w:spacing w:line="276" w:lineRule="auto"/>
      </w:pPr>
    </w:p>
    <w:p w14:paraId="1197D5DB" w14:textId="6292AE25" w:rsidR="00307AD6" w:rsidRDefault="00307AD6" w:rsidP="00DD12AE">
      <w:pPr>
        <w:spacing w:line="276" w:lineRule="auto"/>
        <w:ind w:firstLine="720"/>
      </w:pPr>
      <w:r>
        <w:t xml:space="preserve">Sometimes you’ll come up against </w:t>
      </w:r>
      <w:r w:rsidR="00D00299">
        <w:t xml:space="preserve">areas where you’ve got resistance, </w:t>
      </w:r>
      <w:r w:rsidR="00D00299" w:rsidRPr="00D430A9">
        <w:rPr>
          <w:u w:val="single"/>
        </w:rPr>
        <w:t>but you’re ok with having resistance</w:t>
      </w:r>
      <w:r w:rsidR="00D00299">
        <w:t>.</w:t>
      </w:r>
    </w:p>
    <w:p w14:paraId="2F4D94D8" w14:textId="77777777" w:rsidR="00D00299" w:rsidRDefault="00D00299" w:rsidP="00DD12AE">
      <w:pPr>
        <w:spacing w:line="276" w:lineRule="auto"/>
        <w:ind w:firstLine="720"/>
      </w:pPr>
    </w:p>
    <w:p w14:paraId="6FE22BE7" w14:textId="77777777" w:rsidR="00D430A9" w:rsidRDefault="00D430A9" w:rsidP="00DD12AE">
      <w:pPr>
        <w:spacing w:line="276" w:lineRule="auto"/>
        <w:ind w:firstLine="720"/>
      </w:pPr>
      <w:r>
        <w:t xml:space="preserve">All resistance served you at some point or another. </w:t>
      </w:r>
    </w:p>
    <w:p w14:paraId="71E899AB" w14:textId="77777777" w:rsidR="00D430A9" w:rsidRDefault="00D430A9" w:rsidP="00DD12AE">
      <w:pPr>
        <w:spacing w:line="276" w:lineRule="auto"/>
        <w:ind w:firstLine="720"/>
      </w:pPr>
    </w:p>
    <w:p w14:paraId="3EC96335" w14:textId="77777777" w:rsidR="00D430A9" w:rsidRDefault="00D430A9" w:rsidP="00DD12AE">
      <w:pPr>
        <w:spacing w:line="276" w:lineRule="auto"/>
        <w:ind w:firstLine="720"/>
      </w:pPr>
      <w:r>
        <w:t>Resistance keeps you safe…</w:t>
      </w:r>
    </w:p>
    <w:p w14:paraId="5EB6A73C" w14:textId="77777777" w:rsidR="00D430A9" w:rsidRDefault="00D430A9" w:rsidP="00DD12AE">
      <w:pPr>
        <w:spacing w:line="276" w:lineRule="auto"/>
        <w:ind w:firstLine="720"/>
      </w:pPr>
    </w:p>
    <w:p w14:paraId="39B81710" w14:textId="11A01030" w:rsidR="00D430A9" w:rsidRDefault="00D430A9" w:rsidP="00DD12AE">
      <w:pPr>
        <w:spacing w:line="276" w:lineRule="auto"/>
        <w:ind w:firstLine="720"/>
      </w:pPr>
      <w:r>
        <w:t>… Fear can trigger you to move away from danger. Being overly reserved can stop you making silly decisions. Putting your barriers up can avoid you being exposed to upset.</w:t>
      </w:r>
    </w:p>
    <w:p w14:paraId="599B7136" w14:textId="77777777" w:rsidR="00D430A9" w:rsidRDefault="00D430A9" w:rsidP="00DD12AE">
      <w:pPr>
        <w:spacing w:line="276" w:lineRule="auto"/>
        <w:ind w:firstLine="720"/>
      </w:pPr>
    </w:p>
    <w:p w14:paraId="7ADE95D4" w14:textId="242F5BF1" w:rsidR="00D430A9" w:rsidRDefault="00D430A9" w:rsidP="00DD12AE">
      <w:pPr>
        <w:spacing w:line="276" w:lineRule="auto"/>
        <w:ind w:firstLine="720"/>
      </w:pPr>
      <w:r>
        <w:t xml:space="preserve">Most of the work we do here is on resistance which you are very ready to release. Resistance you know you no longer need. </w:t>
      </w:r>
    </w:p>
    <w:p w14:paraId="7FF67529" w14:textId="77777777" w:rsidR="00D430A9" w:rsidRDefault="00D430A9" w:rsidP="00DD12AE">
      <w:pPr>
        <w:spacing w:line="276" w:lineRule="auto"/>
        <w:ind w:firstLine="720"/>
      </w:pPr>
    </w:p>
    <w:p w14:paraId="7D580201" w14:textId="246EACCA" w:rsidR="00D430A9" w:rsidRDefault="00D430A9" w:rsidP="00DD12AE">
      <w:pPr>
        <w:spacing w:line="276" w:lineRule="auto"/>
        <w:ind w:firstLine="720"/>
      </w:pPr>
      <w:r>
        <w:t xml:space="preserve">For example, a fear you may have developed around having an abundance might have stemmed from a time in your childhood where your parents received a lump sum, then things immediately went wrong. You aren’t a child anymore. You aren’t your parents. You aren’t in the situation your parents were in. You aren’t a powerless child. You are ready to have lump sums come </w:t>
      </w:r>
      <w:r w:rsidR="00BF697C">
        <w:t>in and</w:t>
      </w:r>
      <w:r>
        <w:t xml:space="preserve"> are in a period in your life where you’d know who to ask or what to research to figure out what to do with that lump sum. So… while that fear was logical as a child, as an adult it no longer serves you. You are clearly ready to release that fear!</w:t>
      </w:r>
    </w:p>
    <w:p w14:paraId="24BE8553" w14:textId="77777777" w:rsidR="00D430A9" w:rsidRDefault="00D430A9" w:rsidP="00DD12AE">
      <w:pPr>
        <w:spacing w:line="276" w:lineRule="auto"/>
        <w:ind w:firstLine="720"/>
      </w:pPr>
    </w:p>
    <w:p w14:paraId="53281088" w14:textId="0AE7B49A" w:rsidR="00D430A9" w:rsidRDefault="00FB0285" w:rsidP="00DD12AE">
      <w:pPr>
        <w:spacing w:line="276" w:lineRule="auto"/>
        <w:ind w:firstLine="720"/>
      </w:pPr>
      <w:r>
        <w:t xml:space="preserve">But what about those areas where </w:t>
      </w:r>
      <w:r w:rsidR="00D00299">
        <w:t xml:space="preserve">resistance </w:t>
      </w:r>
      <w:r>
        <w:t xml:space="preserve">is still </w:t>
      </w:r>
      <w:r w:rsidR="00D00299">
        <w:t>serv</w:t>
      </w:r>
      <w:r>
        <w:t>ing</w:t>
      </w:r>
      <w:r w:rsidR="00D00299">
        <w:t xml:space="preserve"> </w:t>
      </w:r>
      <w:r>
        <w:t>you?</w:t>
      </w:r>
    </w:p>
    <w:p w14:paraId="3337373E" w14:textId="77777777" w:rsidR="00FB0285" w:rsidRDefault="00FB0285" w:rsidP="00DD12AE">
      <w:pPr>
        <w:spacing w:line="276" w:lineRule="auto"/>
        <w:ind w:firstLine="720"/>
      </w:pPr>
    </w:p>
    <w:p w14:paraId="3D42522B" w14:textId="05E72198" w:rsidR="00FB0285" w:rsidRDefault="00FB0285" w:rsidP="00DD12AE">
      <w:pPr>
        <w:spacing w:line="276" w:lineRule="auto"/>
        <w:ind w:firstLine="720"/>
      </w:pPr>
      <w:r>
        <w:lastRenderedPageBreak/>
        <w:t>Those areas where you aren’t ready to release the resistance.</w:t>
      </w:r>
    </w:p>
    <w:p w14:paraId="31F02FEA" w14:textId="77777777" w:rsidR="00D430A9" w:rsidRDefault="00D430A9" w:rsidP="00DD12AE">
      <w:pPr>
        <w:spacing w:line="276" w:lineRule="auto"/>
        <w:ind w:firstLine="720"/>
      </w:pPr>
    </w:p>
    <w:p w14:paraId="0A2DDD88" w14:textId="77777777" w:rsidR="00FB0285" w:rsidRDefault="00FB0285" w:rsidP="00FB0285">
      <w:pPr>
        <w:spacing w:line="276" w:lineRule="auto"/>
        <w:ind w:firstLine="720"/>
      </w:pPr>
      <w:r>
        <w:t xml:space="preserve">It may be hidden and unseen. Or it may be areas you’re perfectly aware of. </w:t>
      </w:r>
      <w:r w:rsidR="00D430A9">
        <w:t xml:space="preserve">For </w:t>
      </w:r>
      <w:r>
        <w:t>example,</w:t>
      </w:r>
      <w:r w:rsidR="00D430A9">
        <w:t xml:space="preserve"> </w:t>
      </w:r>
      <w:r w:rsidR="00D00299">
        <w:t>anger at someone which drives you to success. Or frustration at a situation which keeps you away from something which isn’t good for you.</w:t>
      </w:r>
    </w:p>
    <w:p w14:paraId="5263229C" w14:textId="77777777" w:rsidR="00FB0285" w:rsidRDefault="00FB0285" w:rsidP="00FB0285">
      <w:pPr>
        <w:spacing w:line="276" w:lineRule="auto"/>
        <w:ind w:firstLine="720"/>
      </w:pPr>
    </w:p>
    <w:p w14:paraId="14540898" w14:textId="2D3D170D" w:rsidR="00FB0285" w:rsidRDefault="00FB0285" w:rsidP="00FB0285">
      <w:pPr>
        <w:spacing w:line="276" w:lineRule="auto"/>
        <w:ind w:firstLine="720"/>
      </w:pPr>
      <w:r>
        <w:t>Why release resistance that you’re quite happy with? Or that serves you and you aren’t even aware of it? Why bother finding and releasing it?</w:t>
      </w:r>
    </w:p>
    <w:p w14:paraId="1D228F98" w14:textId="77777777" w:rsidR="00FB0285" w:rsidRDefault="00FB0285" w:rsidP="00FB0285">
      <w:pPr>
        <w:spacing w:line="276" w:lineRule="auto"/>
        <w:ind w:firstLine="720"/>
      </w:pPr>
    </w:p>
    <w:p w14:paraId="20BE0EDA" w14:textId="51EB7B8E" w:rsidR="00D00299" w:rsidRDefault="00FB0285" w:rsidP="00FB0285">
      <w:pPr>
        <w:spacing w:line="276" w:lineRule="auto"/>
        <w:ind w:firstLine="720"/>
      </w:pPr>
      <w:r>
        <w:t>H</w:t>
      </w:r>
      <w:r w:rsidR="00D00299">
        <w:t>ere’s the thing.</w:t>
      </w:r>
    </w:p>
    <w:p w14:paraId="109E8F81" w14:textId="77777777" w:rsidR="00307AD6" w:rsidRPr="00FB0285" w:rsidRDefault="00307AD6" w:rsidP="00DD12AE">
      <w:pPr>
        <w:spacing w:line="276" w:lineRule="auto"/>
        <w:ind w:firstLine="720"/>
        <w:rPr>
          <w:b/>
          <w:bCs/>
        </w:rPr>
      </w:pPr>
    </w:p>
    <w:p w14:paraId="7A5A9D67" w14:textId="77777777" w:rsidR="00FB0285" w:rsidRPr="00FB0285" w:rsidRDefault="00350334" w:rsidP="00DD12AE">
      <w:pPr>
        <w:spacing w:line="276" w:lineRule="auto"/>
        <w:ind w:firstLine="720"/>
        <w:rPr>
          <w:b/>
          <w:bCs/>
        </w:rPr>
      </w:pPr>
      <w:r w:rsidRPr="00FB0285">
        <w:rPr>
          <w:b/>
          <w:bCs/>
        </w:rPr>
        <w:t xml:space="preserve">Choice. </w:t>
      </w:r>
    </w:p>
    <w:p w14:paraId="44271E5B" w14:textId="77777777" w:rsidR="00FB0285" w:rsidRDefault="00FB0285" w:rsidP="00DD12AE">
      <w:pPr>
        <w:spacing w:line="276" w:lineRule="auto"/>
        <w:ind w:firstLine="720"/>
      </w:pPr>
    </w:p>
    <w:p w14:paraId="2F0E72EC" w14:textId="2AB0B08F" w:rsidR="00350334" w:rsidRDefault="00350334" w:rsidP="00DD12AE">
      <w:pPr>
        <w:spacing w:line="276" w:lineRule="auto"/>
        <w:ind w:firstLine="720"/>
      </w:pPr>
      <w:r>
        <w:t xml:space="preserve">When you get to no resistance on a topic at all, </w:t>
      </w:r>
      <w:r w:rsidRPr="00FB0285">
        <w:rPr>
          <w:b/>
          <w:bCs/>
        </w:rPr>
        <w:t>you can choose how you want it to be</w:t>
      </w:r>
      <w:r>
        <w:t>.</w:t>
      </w:r>
    </w:p>
    <w:p w14:paraId="27E786B1" w14:textId="77777777" w:rsidR="00350334" w:rsidRDefault="00350334" w:rsidP="00DD12AE">
      <w:pPr>
        <w:spacing w:line="276" w:lineRule="auto"/>
        <w:ind w:firstLine="720"/>
      </w:pPr>
    </w:p>
    <w:p w14:paraId="57643C87" w14:textId="680C9566" w:rsidR="00FB0285" w:rsidRDefault="00350334" w:rsidP="00350334">
      <w:pPr>
        <w:spacing w:line="276" w:lineRule="auto"/>
        <w:ind w:firstLine="720"/>
        <w:rPr>
          <w:lang w:eastAsia="ar-SA"/>
        </w:rPr>
      </w:pPr>
      <w:r w:rsidRPr="007F1FF5">
        <w:rPr>
          <w:lang w:eastAsia="ar-SA"/>
        </w:rPr>
        <w:t>When you're at ground zero, you get to choose</w:t>
      </w:r>
      <w:r w:rsidR="00FB0285">
        <w:rPr>
          <w:lang w:eastAsia="ar-SA"/>
        </w:rPr>
        <w:t>.</w:t>
      </w:r>
    </w:p>
    <w:p w14:paraId="491EB0CF" w14:textId="77777777" w:rsidR="00FB0285" w:rsidRDefault="00FB0285" w:rsidP="00350334">
      <w:pPr>
        <w:spacing w:line="276" w:lineRule="auto"/>
        <w:ind w:firstLine="720"/>
        <w:rPr>
          <w:lang w:eastAsia="ar-SA"/>
        </w:rPr>
      </w:pPr>
    </w:p>
    <w:p w14:paraId="60D26544" w14:textId="7E9887CB" w:rsidR="00FB0285" w:rsidRDefault="00FB0285" w:rsidP="00350334">
      <w:pPr>
        <w:spacing w:line="276" w:lineRule="auto"/>
        <w:ind w:firstLine="720"/>
        <w:rPr>
          <w:lang w:eastAsia="ar-SA"/>
        </w:rPr>
      </w:pPr>
      <w:r>
        <w:rPr>
          <w:lang w:eastAsia="ar-SA"/>
        </w:rPr>
        <w:t>When you have resistance, there’s no choice. You are at the mercy of your very human urges and emotions. Fight or flight is bred into us. It is wired into our brain. It is part of how the human body works.</w:t>
      </w:r>
    </w:p>
    <w:p w14:paraId="2693B69C" w14:textId="77777777" w:rsidR="00FB0285" w:rsidRDefault="00FB0285" w:rsidP="00350334">
      <w:pPr>
        <w:spacing w:line="276" w:lineRule="auto"/>
        <w:ind w:firstLine="720"/>
        <w:rPr>
          <w:lang w:eastAsia="ar-SA"/>
        </w:rPr>
      </w:pPr>
    </w:p>
    <w:p w14:paraId="30FEDDAD" w14:textId="4AB40840" w:rsidR="00FB0285" w:rsidRDefault="00FB0285" w:rsidP="00FB0285">
      <w:pPr>
        <w:spacing w:line="276" w:lineRule="auto"/>
        <w:ind w:firstLine="720"/>
        <w:rPr>
          <w:lang w:eastAsia="ar-SA"/>
        </w:rPr>
      </w:pPr>
      <w:r>
        <w:rPr>
          <w:lang w:eastAsia="ar-SA"/>
        </w:rPr>
        <w:t>Which means that when you’re in those base level responses to resistance, you have no choice. You are responding as a knee jerk reaction.</w:t>
      </w:r>
    </w:p>
    <w:p w14:paraId="5108CFF9" w14:textId="77777777" w:rsidR="00FB0285" w:rsidRDefault="00FB0285" w:rsidP="00FB0285">
      <w:pPr>
        <w:spacing w:line="276" w:lineRule="auto"/>
        <w:ind w:firstLine="720"/>
        <w:rPr>
          <w:lang w:eastAsia="ar-SA"/>
        </w:rPr>
      </w:pPr>
    </w:p>
    <w:p w14:paraId="02FCDF3F" w14:textId="727E9993" w:rsidR="00FB0285" w:rsidRDefault="00FB0285" w:rsidP="00FB0285">
      <w:pPr>
        <w:spacing w:line="276" w:lineRule="auto"/>
        <w:ind w:firstLine="720"/>
        <w:rPr>
          <w:lang w:eastAsia="ar-SA"/>
        </w:rPr>
      </w:pPr>
      <w:r>
        <w:rPr>
          <w:lang w:eastAsia="ar-SA"/>
        </w:rPr>
        <w:t>If you release that, you get to choose.</w:t>
      </w:r>
    </w:p>
    <w:p w14:paraId="28FE6933" w14:textId="77777777" w:rsidR="00FB0285" w:rsidRDefault="00FB0285" w:rsidP="00FB0285">
      <w:pPr>
        <w:spacing w:line="276" w:lineRule="auto"/>
        <w:ind w:firstLine="720"/>
        <w:rPr>
          <w:lang w:eastAsia="ar-SA"/>
        </w:rPr>
      </w:pPr>
    </w:p>
    <w:p w14:paraId="614104E7" w14:textId="016B621E" w:rsidR="00FB0285" w:rsidRPr="00FB0285" w:rsidRDefault="00FB0285" w:rsidP="00FB0285">
      <w:pPr>
        <w:spacing w:line="276" w:lineRule="auto"/>
        <w:jc w:val="center"/>
        <w:rPr>
          <w:b/>
          <w:bCs/>
          <w:lang w:eastAsia="ar-SA"/>
        </w:rPr>
      </w:pPr>
      <w:r w:rsidRPr="00FB0285">
        <w:rPr>
          <w:b/>
          <w:bCs/>
          <w:lang w:eastAsia="ar-SA"/>
        </w:rPr>
        <w:lastRenderedPageBreak/>
        <w:t>You might still choose the same response.</w:t>
      </w:r>
    </w:p>
    <w:p w14:paraId="62C6D878" w14:textId="0F9FC94E" w:rsidR="00FB0285" w:rsidRPr="00FB0285" w:rsidRDefault="00FB0285" w:rsidP="00FB0285">
      <w:pPr>
        <w:spacing w:line="276" w:lineRule="auto"/>
        <w:jc w:val="center"/>
        <w:rPr>
          <w:b/>
          <w:bCs/>
          <w:lang w:eastAsia="ar-SA"/>
        </w:rPr>
      </w:pPr>
      <w:r w:rsidRPr="00FB0285">
        <w:rPr>
          <w:b/>
          <w:bCs/>
          <w:lang w:eastAsia="ar-SA"/>
        </w:rPr>
        <w:t>But it’s a choice.</w:t>
      </w:r>
    </w:p>
    <w:p w14:paraId="44EFE468" w14:textId="7FFA75D9" w:rsidR="00FB0285" w:rsidRPr="00FB0285" w:rsidRDefault="00FB0285" w:rsidP="00FB0285">
      <w:pPr>
        <w:spacing w:line="276" w:lineRule="auto"/>
        <w:jc w:val="center"/>
        <w:rPr>
          <w:b/>
          <w:bCs/>
          <w:lang w:eastAsia="ar-SA"/>
        </w:rPr>
      </w:pPr>
      <w:r w:rsidRPr="00FB0285">
        <w:rPr>
          <w:b/>
          <w:bCs/>
          <w:lang w:eastAsia="ar-SA"/>
        </w:rPr>
        <w:t>Your choice.</w:t>
      </w:r>
    </w:p>
    <w:p w14:paraId="22D8A2DA" w14:textId="77777777" w:rsidR="00FB0285" w:rsidRDefault="00FB0285" w:rsidP="00FB0285">
      <w:pPr>
        <w:spacing w:line="276" w:lineRule="auto"/>
        <w:rPr>
          <w:lang w:eastAsia="ar-SA"/>
        </w:rPr>
      </w:pPr>
    </w:p>
    <w:p w14:paraId="567A9F56" w14:textId="1F6C8FE2" w:rsidR="00FB0285" w:rsidRPr="00FB0285" w:rsidRDefault="00FB0285" w:rsidP="00FB0285">
      <w:pPr>
        <w:spacing w:line="276" w:lineRule="auto"/>
        <w:jc w:val="center"/>
        <w:rPr>
          <w:b/>
          <w:bCs/>
          <w:lang w:eastAsia="ar-SA"/>
        </w:rPr>
      </w:pPr>
      <w:r w:rsidRPr="00FB0285">
        <w:rPr>
          <w:b/>
          <w:bCs/>
          <w:lang w:eastAsia="ar-SA"/>
        </w:rPr>
        <w:t>YOU get to decide what’s best for YOU.</w:t>
      </w:r>
    </w:p>
    <w:p w14:paraId="41AB69F4" w14:textId="77777777" w:rsidR="00FB0285" w:rsidRDefault="00FB0285" w:rsidP="00350334">
      <w:pPr>
        <w:spacing w:line="276" w:lineRule="auto"/>
        <w:ind w:firstLine="720"/>
        <w:rPr>
          <w:lang w:eastAsia="ar-SA"/>
        </w:rPr>
      </w:pPr>
    </w:p>
    <w:p w14:paraId="23FB2219" w14:textId="77777777" w:rsidR="00FB0285" w:rsidRDefault="00FB0285" w:rsidP="00350334">
      <w:pPr>
        <w:spacing w:line="276" w:lineRule="auto"/>
        <w:ind w:firstLine="720"/>
        <w:rPr>
          <w:lang w:eastAsia="ar-SA"/>
        </w:rPr>
      </w:pPr>
      <w:r>
        <w:rPr>
          <w:lang w:eastAsia="ar-SA"/>
        </w:rPr>
        <w:t>T</w:t>
      </w:r>
      <w:r w:rsidR="00350334" w:rsidRPr="007F1FF5">
        <w:rPr>
          <w:lang w:eastAsia="ar-SA"/>
        </w:rPr>
        <w:t xml:space="preserve">here's a </w:t>
      </w:r>
      <w:r>
        <w:rPr>
          <w:lang w:eastAsia="ar-SA"/>
        </w:rPr>
        <w:t>distinction</w:t>
      </w:r>
      <w:r w:rsidR="00350334" w:rsidRPr="007F1FF5">
        <w:rPr>
          <w:lang w:eastAsia="ar-SA"/>
        </w:rPr>
        <w:t xml:space="preserve"> </w:t>
      </w:r>
      <w:r>
        <w:rPr>
          <w:lang w:eastAsia="ar-SA"/>
        </w:rPr>
        <w:t>used in a course called the Landmark Forum</w:t>
      </w:r>
      <w:r w:rsidR="00350334" w:rsidRPr="007F1FF5">
        <w:rPr>
          <w:lang w:eastAsia="ar-SA"/>
        </w:rPr>
        <w:t xml:space="preserve">, which is called </w:t>
      </w:r>
      <w:r>
        <w:rPr>
          <w:lang w:eastAsia="ar-SA"/>
        </w:rPr>
        <w:t>‘C</w:t>
      </w:r>
      <w:r w:rsidR="00350334" w:rsidRPr="007F1FF5">
        <w:rPr>
          <w:lang w:eastAsia="ar-SA"/>
        </w:rPr>
        <w:t>hocolate</w:t>
      </w:r>
      <w:r>
        <w:rPr>
          <w:lang w:eastAsia="ar-SA"/>
        </w:rPr>
        <w:t>,</w:t>
      </w:r>
      <w:r w:rsidR="00350334" w:rsidRPr="007F1FF5">
        <w:rPr>
          <w:lang w:eastAsia="ar-SA"/>
        </w:rPr>
        <w:t xml:space="preserve"> vanilla</w:t>
      </w:r>
      <w:r>
        <w:rPr>
          <w:lang w:eastAsia="ar-SA"/>
        </w:rPr>
        <w:t>,</w:t>
      </w:r>
      <w:r w:rsidR="00350334" w:rsidRPr="007F1FF5">
        <w:rPr>
          <w:lang w:eastAsia="ar-SA"/>
        </w:rPr>
        <w:t xml:space="preserve"> choose</w:t>
      </w:r>
      <w:r>
        <w:rPr>
          <w:lang w:eastAsia="ar-SA"/>
        </w:rPr>
        <w:t>’</w:t>
      </w:r>
      <w:r w:rsidR="00350334" w:rsidRPr="007F1FF5">
        <w:rPr>
          <w:lang w:eastAsia="ar-SA"/>
        </w:rPr>
        <w:t xml:space="preserve">. </w:t>
      </w:r>
    </w:p>
    <w:p w14:paraId="68075358" w14:textId="77777777" w:rsidR="00FB0285" w:rsidRDefault="00FB0285" w:rsidP="00350334">
      <w:pPr>
        <w:spacing w:line="276" w:lineRule="auto"/>
        <w:ind w:firstLine="720"/>
        <w:rPr>
          <w:lang w:eastAsia="ar-SA"/>
        </w:rPr>
      </w:pPr>
    </w:p>
    <w:p w14:paraId="4207CA10" w14:textId="03C8957E" w:rsidR="00FB0285" w:rsidRDefault="00FB0285" w:rsidP="00350334">
      <w:pPr>
        <w:spacing w:line="276" w:lineRule="auto"/>
        <w:ind w:firstLine="720"/>
        <w:rPr>
          <w:lang w:eastAsia="ar-SA"/>
        </w:rPr>
      </w:pPr>
      <w:r>
        <w:rPr>
          <w:lang w:eastAsia="ar-SA"/>
        </w:rPr>
        <w:t>The premise is simple. You pick w</w:t>
      </w:r>
      <w:r w:rsidR="00350334" w:rsidRPr="007F1FF5">
        <w:rPr>
          <w:lang w:eastAsia="ar-SA"/>
        </w:rPr>
        <w:t xml:space="preserve">hich one you want, chocolate or vanilla? </w:t>
      </w:r>
      <w:r>
        <w:rPr>
          <w:lang w:eastAsia="ar-SA"/>
        </w:rPr>
        <w:t>Then you are simply asked ‘why?’.</w:t>
      </w:r>
    </w:p>
    <w:p w14:paraId="7F8049E6" w14:textId="77777777" w:rsidR="00FB0285" w:rsidRDefault="00FB0285" w:rsidP="00350334">
      <w:pPr>
        <w:spacing w:line="276" w:lineRule="auto"/>
        <w:ind w:firstLine="720"/>
        <w:rPr>
          <w:lang w:eastAsia="ar-SA"/>
        </w:rPr>
      </w:pPr>
    </w:p>
    <w:p w14:paraId="4122572C" w14:textId="4FC5EF6F" w:rsidR="00FB0285" w:rsidRDefault="00FB0285" w:rsidP="00350334">
      <w:pPr>
        <w:spacing w:line="276" w:lineRule="auto"/>
        <w:ind w:firstLine="720"/>
        <w:rPr>
          <w:lang w:eastAsia="ar-SA"/>
        </w:rPr>
      </w:pPr>
      <w:r>
        <w:rPr>
          <w:lang w:eastAsia="ar-SA"/>
        </w:rPr>
        <w:t>The fascinating thing about the exercise is</w:t>
      </w:r>
      <w:r w:rsidR="00350334" w:rsidRPr="007F1FF5">
        <w:rPr>
          <w:lang w:eastAsia="ar-SA"/>
        </w:rPr>
        <w:t xml:space="preserve"> when you have a whole lot of opinions about chocolate</w:t>
      </w:r>
      <w:r>
        <w:rPr>
          <w:lang w:eastAsia="ar-SA"/>
        </w:rPr>
        <w:t>,</w:t>
      </w:r>
      <w:r w:rsidR="00350334" w:rsidRPr="007F1FF5">
        <w:rPr>
          <w:lang w:eastAsia="ar-SA"/>
        </w:rPr>
        <w:t xml:space="preserve"> or a whole lot of opinions about vanilla, you're not just </w:t>
      </w:r>
      <w:r>
        <w:rPr>
          <w:lang w:eastAsia="ar-SA"/>
        </w:rPr>
        <w:t>choosing. You are weighing up how each flavor tastes, your past experiences, experiences you might have known someone else to have, what they look like, what you think others might expect you to choose, and so on.</w:t>
      </w:r>
    </w:p>
    <w:p w14:paraId="6A578C91" w14:textId="77777777" w:rsidR="00FB0285" w:rsidRDefault="00FB0285" w:rsidP="00350334">
      <w:pPr>
        <w:spacing w:line="276" w:lineRule="auto"/>
        <w:ind w:firstLine="720"/>
        <w:rPr>
          <w:lang w:eastAsia="ar-SA"/>
        </w:rPr>
      </w:pPr>
    </w:p>
    <w:p w14:paraId="2EE0BCB2" w14:textId="20FB5E36" w:rsidR="00FB0285" w:rsidRDefault="00FB0285" w:rsidP="00350334">
      <w:pPr>
        <w:spacing w:line="276" w:lineRule="auto"/>
        <w:ind w:firstLine="720"/>
        <w:rPr>
          <w:lang w:eastAsia="ar-SA"/>
        </w:rPr>
      </w:pPr>
      <w:r>
        <w:rPr>
          <w:lang w:eastAsia="ar-SA"/>
        </w:rPr>
        <w:t xml:space="preserve">That’s not </w:t>
      </w:r>
      <w:r w:rsidR="00BF697C">
        <w:rPr>
          <w:lang w:eastAsia="ar-SA"/>
        </w:rPr>
        <w:t>a true</w:t>
      </w:r>
      <w:r>
        <w:rPr>
          <w:lang w:eastAsia="ar-SA"/>
        </w:rPr>
        <w:t xml:space="preserve"> choice. That’s reasoning.</w:t>
      </w:r>
    </w:p>
    <w:p w14:paraId="0CE30284" w14:textId="77777777" w:rsidR="00FB0285" w:rsidRDefault="00FB0285" w:rsidP="00350334">
      <w:pPr>
        <w:spacing w:line="276" w:lineRule="auto"/>
        <w:ind w:firstLine="720"/>
        <w:rPr>
          <w:lang w:eastAsia="ar-SA"/>
        </w:rPr>
      </w:pPr>
    </w:p>
    <w:p w14:paraId="7AB4E7B8" w14:textId="285ED357" w:rsidR="00FB0285" w:rsidRDefault="00FB0285" w:rsidP="00350334">
      <w:pPr>
        <w:spacing w:line="276" w:lineRule="auto"/>
        <w:ind w:firstLine="720"/>
        <w:rPr>
          <w:lang w:eastAsia="ar-SA"/>
        </w:rPr>
      </w:pPr>
      <w:r>
        <w:rPr>
          <w:lang w:eastAsia="ar-SA"/>
        </w:rPr>
        <w:t xml:space="preserve">So, chocolate or vanilla? </w:t>
      </w:r>
    </w:p>
    <w:p w14:paraId="66F74832" w14:textId="77777777" w:rsidR="00FB0285" w:rsidRDefault="00FB0285" w:rsidP="00350334">
      <w:pPr>
        <w:spacing w:line="276" w:lineRule="auto"/>
        <w:ind w:firstLine="720"/>
        <w:rPr>
          <w:lang w:eastAsia="ar-SA"/>
        </w:rPr>
      </w:pPr>
    </w:p>
    <w:p w14:paraId="192C1CE1" w14:textId="68F23D3E" w:rsidR="00FB0285" w:rsidRDefault="00FB0285" w:rsidP="00350334">
      <w:pPr>
        <w:spacing w:line="276" w:lineRule="auto"/>
        <w:ind w:firstLine="720"/>
        <w:rPr>
          <w:lang w:eastAsia="ar-SA"/>
        </w:rPr>
      </w:pPr>
      <w:r>
        <w:rPr>
          <w:lang w:eastAsia="ar-SA"/>
        </w:rPr>
        <w:t xml:space="preserve">With no resistance, no background, no reasonings to weigh on you, you simply get to pick. What do you </w:t>
      </w:r>
      <w:proofErr w:type="gramStart"/>
      <w:r>
        <w:rPr>
          <w:lang w:eastAsia="ar-SA"/>
        </w:rPr>
        <w:t>feel like</w:t>
      </w:r>
      <w:proofErr w:type="gramEnd"/>
      <w:r>
        <w:rPr>
          <w:lang w:eastAsia="ar-SA"/>
        </w:rPr>
        <w:t xml:space="preserve"> right now in this moment.</w:t>
      </w:r>
    </w:p>
    <w:p w14:paraId="7F1CD366" w14:textId="77777777" w:rsidR="00FB0285" w:rsidRDefault="00FB0285" w:rsidP="00350334">
      <w:pPr>
        <w:spacing w:line="276" w:lineRule="auto"/>
        <w:ind w:firstLine="720"/>
        <w:rPr>
          <w:lang w:eastAsia="ar-SA"/>
        </w:rPr>
      </w:pPr>
    </w:p>
    <w:p w14:paraId="270103BB" w14:textId="62A2221C" w:rsidR="00FB0285" w:rsidRDefault="00FB0285" w:rsidP="00350334">
      <w:pPr>
        <w:spacing w:line="276" w:lineRule="auto"/>
        <w:ind w:firstLine="720"/>
        <w:rPr>
          <w:lang w:eastAsia="ar-SA"/>
        </w:rPr>
      </w:pPr>
      <w:r>
        <w:rPr>
          <w:lang w:eastAsia="ar-SA"/>
        </w:rPr>
        <w:t>You may well pick the flavor you would have before you let go of the reasonings. But you might pick differently. It becomes your choice.</w:t>
      </w:r>
    </w:p>
    <w:p w14:paraId="7F14CD1D" w14:textId="77777777" w:rsidR="00FB0285" w:rsidRDefault="00FB0285" w:rsidP="00350334">
      <w:pPr>
        <w:spacing w:line="276" w:lineRule="auto"/>
        <w:ind w:firstLine="720"/>
        <w:rPr>
          <w:lang w:eastAsia="ar-SA"/>
        </w:rPr>
      </w:pPr>
    </w:p>
    <w:p w14:paraId="546C8E79" w14:textId="77777777" w:rsidR="00FB0285" w:rsidRDefault="00FB0285" w:rsidP="00350334">
      <w:pPr>
        <w:spacing w:line="276" w:lineRule="auto"/>
        <w:ind w:firstLine="720"/>
        <w:rPr>
          <w:lang w:eastAsia="ar-SA"/>
        </w:rPr>
      </w:pPr>
      <w:r>
        <w:rPr>
          <w:lang w:eastAsia="ar-SA"/>
        </w:rPr>
        <w:lastRenderedPageBreak/>
        <w:t xml:space="preserve">When you take the resistance away, you get to say </w:t>
      </w:r>
      <w:r w:rsidR="00350334" w:rsidRPr="007F1FF5">
        <w:rPr>
          <w:lang w:eastAsia="ar-SA"/>
        </w:rPr>
        <w:t xml:space="preserve">do I want chocolate ice cream? Do I want vanilla ice cream? Which one do I want? I want vanilla today. Thanks very much. </w:t>
      </w:r>
    </w:p>
    <w:p w14:paraId="6F5E29AA" w14:textId="77777777" w:rsidR="00FB0285" w:rsidRDefault="00FB0285" w:rsidP="00350334">
      <w:pPr>
        <w:spacing w:line="276" w:lineRule="auto"/>
        <w:ind w:firstLine="720"/>
        <w:rPr>
          <w:lang w:eastAsia="ar-SA"/>
        </w:rPr>
      </w:pPr>
    </w:p>
    <w:p w14:paraId="3324A176" w14:textId="55631D7E" w:rsidR="00FB0285" w:rsidRDefault="00FB0285" w:rsidP="00FB0285">
      <w:pPr>
        <w:spacing w:line="276" w:lineRule="auto"/>
        <w:ind w:firstLine="720"/>
        <w:rPr>
          <w:lang w:eastAsia="ar-SA"/>
        </w:rPr>
      </w:pPr>
      <w:r>
        <w:rPr>
          <w:lang w:eastAsia="ar-SA"/>
        </w:rPr>
        <w:t>Y</w:t>
      </w:r>
      <w:r w:rsidR="00350334" w:rsidRPr="007F1FF5">
        <w:rPr>
          <w:lang w:eastAsia="ar-SA"/>
        </w:rPr>
        <w:t xml:space="preserve">ou get to </w:t>
      </w:r>
      <w:r w:rsidR="00BF697C" w:rsidRPr="007F1FF5">
        <w:rPr>
          <w:lang w:eastAsia="ar-SA"/>
        </w:rPr>
        <w:t>then go;</w:t>
      </w:r>
      <w:r w:rsidR="00350334" w:rsidRPr="007F1FF5">
        <w:rPr>
          <w:lang w:eastAsia="ar-SA"/>
        </w:rPr>
        <w:t xml:space="preserve"> how do I want to build my business? What kind of job do I want to have? What does it look like if I had a side hustle? </w:t>
      </w:r>
      <w:r>
        <w:rPr>
          <w:lang w:eastAsia="ar-SA"/>
        </w:rPr>
        <w:t xml:space="preserve">What if I said yes? What if I said no? </w:t>
      </w:r>
    </w:p>
    <w:p w14:paraId="5BDDDAD8" w14:textId="77777777" w:rsidR="00FB0285" w:rsidRDefault="00FB0285" w:rsidP="00350334">
      <w:pPr>
        <w:spacing w:line="276" w:lineRule="auto"/>
        <w:ind w:firstLine="720"/>
        <w:rPr>
          <w:lang w:eastAsia="ar-SA"/>
        </w:rPr>
      </w:pPr>
    </w:p>
    <w:p w14:paraId="485C9B8A" w14:textId="081210E8" w:rsidR="00350334" w:rsidRPr="007F1FF5" w:rsidRDefault="00350334" w:rsidP="00350334">
      <w:pPr>
        <w:spacing w:line="276" w:lineRule="auto"/>
        <w:ind w:firstLine="720"/>
        <w:rPr>
          <w:lang w:eastAsia="ar-SA"/>
        </w:rPr>
      </w:pPr>
      <w:r w:rsidRPr="007F1FF5">
        <w:rPr>
          <w:lang w:eastAsia="ar-SA"/>
        </w:rPr>
        <w:t xml:space="preserve">You get to </w:t>
      </w:r>
      <w:r w:rsidR="00BF697C" w:rsidRPr="007F1FF5">
        <w:rPr>
          <w:lang w:eastAsia="ar-SA"/>
        </w:rPr>
        <w:t>freely</w:t>
      </w:r>
      <w:r w:rsidRPr="007F1FF5">
        <w:rPr>
          <w:lang w:eastAsia="ar-SA"/>
        </w:rPr>
        <w:t xml:space="preserve"> look at those things and choose</w:t>
      </w:r>
      <w:r w:rsidR="005B30CC">
        <w:rPr>
          <w:lang w:eastAsia="ar-SA"/>
        </w:rPr>
        <w:t>.</w:t>
      </w:r>
    </w:p>
    <w:p w14:paraId="23C7CB5C" w14:textId="77777777" w:rsidR="00350334" w:rsidRPr="007F1FF5" w:rsidRDefault="00350334" w:rsidP="00350334">
      <w:pPr>
        <w:spacing w:line="276" w:lineRule="auto"/>
        <w:ind w:firstLine="720"/>
        <w:rPr>
          <w:lang w:eastAsia="ar-SA"/>
        </w:rPr>
      </w:pPr>
    </w:p>
    <w:p w14:paraId="0D05D060" w14:textId="0BF4CA33" w:rsidR="00350334" w:rsidRDefault="005B30CC" w:rsidP="00350334">
      <w:pPr>
        <w:spacing w:line="276" w:lineRule="auto"/>
        <w:ind w:firstLine="720"/>
        <w:rPr>
          <w:lang w:eastAsia="ar-SA"/>
        </w:rPr>
      </w:pPr>
      <w:r>
        <w:rPr>
          <w:lang w:eastAsia="ar-SA"/>
        </w:rPr>
        <w:t>So, as things come up where you’re happy with the resistance (you see no reason to release resistance in a particular area that’s already working for you), I invite you to release resistance anyway.</w:t>
      </w:r>
    </w:p>
    <w:p w14:paraId="481AB271" w14:textId="77777777" w:rsidR="005B30CC" w:rsidRDefault="005B30CC" w:rsidP="00350334">
      <w:pPr>
        <w:spacing w:line="276" w:lineRule="auto"/>
        <w:ind w:firstLine="720"/>
        <w:rPr>
          <w:lang w:eastAsia="ar-SA"/>
        </w:rPr>
      </w:pPr>
    </w:p>
    <w:p w14:paraId="00E54872" w14:textId="338A3840" w:rsidR="005B30CC" w:rsidRDefault="005B30CC" w:rsidP="00350334">
      <w:pPr>
        <w:spacing w:line="276" w:lineRule="auto"/>
        <w:ind w:firstLine="720"/>
        <w:rPr>
          <w:lang w:eastAsia="ar-SA"/>
        </w:rPr>
      </w:pPr>
      <w:r>
        <w:rPr>
          <w:lang w:eastAsia="ar-SA"/>
        </w:rPr>
        <w:t>Get to zero.</w:t>
      </w:r>
    </w:p>
    <w:p w14:paraId="10ECB3C4" w14:textId="77777777" w:rsidR="005B30CC" w:rsidRDefault="005B30CC" w:rsidP="00350334">
      <w:pPr>
        <w:spacing w:line="276" w:lineRule="auto"/>
        <w:ind w:firstLine="720"/>
        <w:rPr>
          <w:lang w:eastAsia="ar-SA"/>
        </w:rPr>
      </w:pPr>
    </w:p>
    <w:p w14:paraId="4E8E2038" w14:textId="667C0336" w:rsidR="005B30CC" w:rsidRDefault="005B30CC" w:rsidP="00350334">
      <w:pPr>
        <w:spacing w:line="276" w:lineRule="auto"/>
        <w:ind w:firstLine="720"/>
        <w:rPr>
          <w:lang w:eastAsia="ar-SA"/>
        </w:rPr>
      </w:pPr>
      <w:r>
        <w:rPr>
          <w:lang w:eastAsia="ar-SA"/>
        </w:rPr>
        <w:t>Get to nothing.</w:t>
      </w:r>
    </w:p>
    <w:p w14:paraId="533A1DF7" w14:textId="77777777" w:rsidR="005B30CC" w:rsidRDefault="005B30CC" w:rsidP="00350334">
      <w:pPr>
        <w:spacing w:line="276" w:lineRule="auto"/>
        <w:ind w:firstLine="720"/>
        <w:rPr>
          <w:lang w:eastAsia="ar-SA"/>
        </w:rPr>
      </w:pPr>
    </w:p>
    <w:p w14:paraId="459386A9" w14:textId="392A7AE0" w:rsidR="005B30CC" w:rsidRPr="007F1FF5" w:rsidRDefault="005B30CC" w:rsidP="00350334">
      <w:pPr>
        <w:spacing w:line="276" w:lineRule="auto"/>
        <w:ind w:firstLine="720"/>
      </w:pPr>
      <w:r>
        <w:rPr>
          <w:lang w:eastAsia="ar-SA"/>
        </w:rPr>
        <w:t>Then choose. Choose your way. Your vision. Your life.</w:t>
      </w:r>
    </w:p>
    <w:p w14:paraId="0317A4DF" w14:textId="77777777" w:rsidR="00042DFB" w:rsidRPr="007F1FF5" w:rsidRDefault="00042DFB" w:rsidP="00DD12AE">
      <w:pPr>
        <w:spacing w:line="276" w:lineRule="auto"/>
        <w:ind w:firstLine="720"/>
      </w:pPr>
    </w:p>
    <w:p w14:paraId="3D1CBB7B" w14:textId="6C0ADB24" w:rsidR="00042DFB" w:rsidRPr="007F1FF5" w:rsidRDefault="00042DFB" w:rsidP="00DD12AE">
      <w:pPr>
        <w:spacing w:line="276" w:lineRule="auto"/>
        <w:ind w:firstLine="720"/>
      </w:pPr>
      <w:r w:rsidRPr="007F1FF5">
        <w:t>Next, let's move on to allowing</w:t>
      </w:r>
      <w:r w:rsidR="005B30CC">
        <w:t>!</w:t>
      </w:r>
    </w:p>
    <w:p w14:paraId="116D7614" w14:textId="77777777" w:rsidR="0046152C" w:rsidRPr="007F1FF5" w:rsidRDefault="0046152C" w:rsidP="00B871FD">
      <w:pPr>
        <w:ind w:firstLine="720"/>
        <w:rPr>
          <w:rFonts w:eastAsiaTheme="majorEastAsia" w:cstheme="majorBidi"/>
          <w:b/>
          <w:bCs/>
          <w:iCs/>
          <w:sz w:val="32"/>
          <w:szCs w:val="28"/>
          <w:lang w:eastAsia="ar-SA"/>
        </w:rPr>
      </w:pPr>
      <w:r w:rsidRPr="007F1FF5">
        <w:br w:type="page"/>
      </w:r>
    </w:p>
    <w:p w14:paraId="1C949547" w14:textId="77777777" w:rsidR="00DC533C" w:rsidRPr="007F1FF5" w:rsidRDefault="00DC533C" w:rsidP="00B871FD">
      <w:pPr>
        <w:pStyle w:val="Heading2"/>
        <w:ind w:firstLine="720"/>
        <w:rPr>
          <w:rFonts w:ascii="Baskerville Old Face" w:hAnsi="Baskerville Old Face"/>
        </w:rPr>
        <w:sectPr w:rsidR="00DC533C" w:rsidRPr="007F1FF5" w:rsidSect="00C32C58">
          <w:headerReference w:type="even" r:id="rId29"/>
          <w:headerReference w:type="default" r:id="rId30"/>
          <w:type w:val="continuous"/>
          <w:pgSz w:w="8280" w:h="12600"/>
          <w:pgMar w:top="720" w:right="720" w:bottom="720" w:left="720" w:header="720" w:footer="720" w:gutter="432"/>
          <w:cols w:space="720"/>
          <w:titlePg/>
          <w:docGrid w:linePitch="360"/>
        </w:sectPr>
      </w:pPr>
    </w:p>
    <w:p w14:paraId="5AFC591F" w14:textId="77777777" w:rsidR="009112B7" w:rsidRPr="007F1FF5" w:rsidRDefault="009112B7" w:rsidP="009112B7"/>
    <w:p w14:paraId="1DF3D06F" w14:textId="77777777" w:rsidR="009112B7" w:rsidRPr="007F1FF5" w:rsidRDefault="009112B7" w:rsidP="009112B7"/>
    <w:p w14:paraId="2D8FE175" w14:textId="77777777" w:rsidR="009112B7" w:rsidRPr="007F1FF5" w:rsidRDefault="009112B7" w:rsidP="009112B7"/>
    <w:p w14:paraId="03C902A6" w14:textId="77777777" w:rsidR="009112B7" w:rsidRPr="007F1FF5" w:rsidRDefault="009112B7" w:rsidP="009112B7"/>
    <w:p w14:paraId="5177562C" w14:textId="77777777" w:rsidR="009112B7" w:rsidRPr="007F1FF5" w:rsidRDefault="009112B7" w:rsidP="009112B7"/>
    <w:p w14:paraId="6A31B4D7" w14:textId="77777777" w:rsidR="009112B7" w:rsidRPr="007F1FF5" w:rsidRDefault="009112B7" w:rsidP="009112B7"/>
    <w:p w14:paraId="0FF39AAA" w14:textId="77777777" w:rsidR="009112B7" w:rsidRPr="007F1FF5" w:rsidRDefault="009112B7" w:rsidP="009112B7"/>
    <w:p w14:paraId="0F811738" w14:textId="77777777" w:rsidR="009112B7" w:rsidRPr="007F1FF5" w:rsidRDefault="009112B7" w:rsidP="009112B7"/>
    <w:p w14:paraId="6664804E" w14:textId="5668DACA" w:rsidR="009112B7" w:rsidRPr="007F1FF5" w:rsidRDefault="009112B7" w:rsidP="009112B7">
      <w:pPr>
        <w:pStyle w:val="Heading2"/>
        <w:rPr>
          <w:rFonts w:cs="Dubai Light"/>
        </w:rPr>
      </w:pPr>
      <w:r>
        <w:rPr>
          <w:rFonts w:cs="Dubai Light"/>
        </w:rPr>
        <w:t>CHAPTER 6</w:t>
      </w:r>
    </w:p>
    <w:p w14:paraId="389B1CAF" w14:textId="77777777" w:rsidR="009112B7" w:rsidRPr="007F1FF5" w:rsidRDefault="00000000" w:rsidP="009112B7">
      <w:pPr>
        <w:jc w:val="center"/>
        <w:rPr>
          <w:lang w:eastAsia="ar-SA"/>
        </w:rPr>
      </w:pPr>
      <w:r>
        <w:rPr>
          <w:lang w:eastAsia="ar-SA"/>
        </w:rPr>
        <w:pict w14:anchorId="65326FEA">
          <v:rect id="_x0000_i1031" style="width:0;height:1.5pt" o:hralign="center" o:hrstd="t" o:hr="t" fillcolor="#a0a0a0" stroked="f"/>
        </w:pict>
      </w:r>
    </w:p>
    <w:p w14:paraId="31A83214" w14:textId="77777777" w:rsidR="009112B7" w:rsidRPr="007F1FF5" w:rsidRDefault="009112B7" w:rsidP="009112B7">
      <w:pPr>
        <w:jc w:val="center"/>
      </w:pPr>
    </w:p>
    <w:p w14:paraId="1C95EE34" w14:textId="379CAD04" w:rsidR="009112B7" w:rsidRPr="00871A8C" w:rsidRDefault="009112B7" w:rsidP="006C6C52">
      <w:pPr>
        <w:pStyle w:val="Heading3"/>
        <w:rPr>
          <w:bCs/>
        </w:rPr>
      </w:pPr>
      <w:r w:rsidRPr="00871A8C">
        <w:t>Allowing More</w:t>
      </w:r>
    </w:p>
    <w:p w14:paraId="3DCE2446" w14:textId="77777777" w:rsidR="00B26A52" w:rsidRPr="00871A8C" w:rsidRDefault="00B26A52" w:rsidP="00B26A52"/>
    <w:p w14:paraId="2852607B" w14:textId="413A7212" w:rsidR="00B26A52" w:rsidRPr="00871A8C" w:rsidRDefault="00B26A52" w:rsidP="00B26A52">
      <w:pPr>
        <w:spacing w:line="276" w:lineRule="auto"/>
        <w:jc w:val="center"/>
        <w:rPr>
          <w:i/>
          <w:iCs/>
        </w:rPr>
      </w:pPr>
      <w:r w:rsidRPr="00871A8C">
        <w:rPr>
          <w:i/>
          <w:iCs/>
        </w:rPr>
        <w:t>“</w:t>
      </w:r>
      <w:r w:rsidR="00871A8C" w:rsidRPr="00871A8C">
        <w:rPr>
          <w:i/>
          <w:iCs/>
        </w:rPr>
        <w:t>Every moment presents a wonderful new opportunity to become more of who I am</w:t>
      </w:r>
      <w:r w:rsidR="00871A8C">
        <w:rPr>
          <w:i/>
          <w:iCs/>
        </w:rPr>
        <w:t>.</w:t>
      </w:r>
      <w:r w:rsidRPr="00871A8C">
        <w:rPr>
          <w:i/>
          <w:iCs/>
        </w:rPr>
        <w:t>”</w:t>
      </w:r>
    </w:p>
    <w:p w14:paraId="7B4C1A5C" w14:textId="609C26ED" w:rsidR="00B26A52" w:rsidRDefault="00B26A52" w:rsidP="00B26A52">
      <w:pPr>
        <w:spacing w:line="276" w:lineRule="auto"/>
        <w:jc w:val="center"/>
      </w:pPr>
      <w:r w:rsidRPr="00871A8C">
        <w:t xml:space="preserve">- </w:t>
      </w:r>
      <w:r w:rsidR="00871A8C" w:rsidRPr="00871A8C">
        <w:t>Louise</w:t>
      </w:r>
      <w:r w:rsidR="00871A8C">
        <w:t xml:space="preserve"> Hay</w:t>
      </w:r>
    </w:p>
    <w:p w14:paraId="319C26CC" w14:textId="77777777" w:rsidR="00B26A52" w:rsidRPr="007F1FF5" w:rsidRDefault="00B26A52" w:rsidP="00B26A52"/>
    <w:p w14:paraId="4E891ED3" w14:textId="77777777" w:rsidR="00B26A52" w:rsidRPr="007F1FF5" w:rsidRDefault="00B26A52" w:rsidP="00B26A52"/>
    <w:p w14:paraId="46694580" w14:textId="77777777" w:rsidR="00B1266B" w:rsidRDefault="00B1266B" w:rsidP="00B1266B">
      <w:pPr>
        <w:spacing w:line="276" w:lineRule="auto"/>
        <w:ind w:firstLine="720"/>
        <w:rPr>
          <w:lang w:eastAsia="ar-SA"/>
        </w:rPr>
      </w:pPr>
      <w:r>
        <w:rPr>
          <w:lang w:eastAsia="ar-SA"/>
        </w:rPr>
        <w:t>Summary so far - N</w:t>
      </w:r>
      <w:r w:rsidRPr="007F1FF5">
        <w:rPr>
          <w:lang w:eastAsia="ar-SA"/>
        </w:rPr>
        <w:t>othing is solid, everything is moving, therefore everything gives off a vibration</w:t>
      </w:r>
      <w:r>
        <w:rPr>
          <w:lang w:eastAsia="ar-SA"/>
        </w:rPr>
        <w:t>. T</w:t>
      </w:r>
      <w:r w:rsidRPr="007F1FF5">
        <w:rPr>
          <w:lang w:eastAsia="ar-SA"/>
        </w:rPr>
        <w:t xml:space="preserve">he </w:t>
      </w:r>
      <w:r>
        <w:rPr>
          <w:lang w:eastAsia="ar-SA"/>
        </w:rPr>
        <w:t>Z</w:t>
      </w:r>
      <w:r w:rsidRPr="007F1FF5">
        <w:rPr>
          <w:lang w:eastAsia="ar-SA"/>
        </w:rPr>
        <w:t xml:space="preserve">one is simply where your vibration matches the vibration you want. </w:t>
      </w:r>
      <w:r>
        <w:rPr>
          <w:lang w:eastAsia="ar-SA"/>
        </w:rPr>
        <w:t>The M</w:t>
      </w:r>
      <w:r w:rsidRPr="007F1FF5">
        <w:rPr>
          <w:lang w:eastAsia="ar-SA"/>
        </w:rPr>
        <w:t xml:space="preserve">oney </w:t>
      </w:r>
      <w:r>
        <w:rPr>
          <w:lang w:eastAsia="ar-SA"/>
        </w:rPr>
        <w:t>Z</w:t>
      </w:r>
      <w:r w:rsidRPr="007F1FF5">
        <w:rPr>
          <w:lang w:eastAsia="ar-SA"/>
        </w:rPr>
        <w:t>one is where your vibration matches the vibration of money.</w:t>
      </w:r>
      <w:r>
        <w:rPr>
          <w:lang w:eastAsia="ar-SA"/>
        </w:rPr>
        <w:t xml:space="preserve"> The Zone Method has 5 steps… ask questions using your Sway, check whether you can release the resistance now, release it, confirm it’s gone and then align to a new vibration. To Sway you ask a yes/no question out loud, then wait for your body to move forwards for yes, backwards for no. You can ask any questions you like so long as they are formatted for a yes / no response.</w:t>
      </w:r>
    </w:p>
    <w:p w14:paraId="4F9C2208" w14:textId="77777777" w:rsidR="00B1266B" w:rsidRDefault="00B1266B" w:rsidP="00B1266B">
      <w:pPr>
        <w:spacing w:line="276" w:lineRule="auto"/>
        <w:ind w:firstLine="720"/>
        <w:rPr>
          <w:lang w:eastAsia="ar-SA"/>
        </w:rPr>
      </w:pPr>
      <w:r>
        <w:rPr>
          <w:lang w:eastAsia="ar-SA"/>
        </w:rPr>
        <w:t>STEP 1 – Question (ask a yes/no question using your Sway)</w:t>
      </w:r>
    </w:p>
    <w:p w14:paraId="33D26147" w14:textId="77777777" w:rsidR="00B1266B" w:rsidRDefault="00B1266B" w:rsidP="00B1266B">
      <w:pPr>
        <w:spacing w:line="276" w:lineRule="auto"/>
        <w:ind w:firstLine="720"/>
        <w:rPr>
          <w:lang w:eastAsia="ar-SA"/>
        </w:rPr>
      </w:pPr>
      <w:r>
        <w:rPr>
          <w:lang w:eastAsia="ar-SA"/>
        </w:rPr>
        <w:t xml:space="preserve">STEP 2 – Check (can I release that now) </w:t>
      </w:r>
    </w:p>
    <w:p w14:paraId="0943A288" w14:textId="496E64E7" w:rsidR="00B1266B" w:rsidRDefault="00B1266B" w:rsidP="00DD12AE">
      <w:pPr>
        <w:spacing w:line="276" w:lineRule="auto"/>
        <w:ind w:firstLine="720"/>
        <w:rPr>
          <w:lang w:eastAsia="ar-SA"/>
        </w:rPr>
      </w:pPr>
      <w:r>
        <w:rPr>
          <w:lang w:eastAsia="ar-SA"/>
        </w:rPr>
        <w:t>STEP 3 – Release (use the release statement)</w:t>
      </w:r>
    </w:p>
    <w:p w14:paraId="4D898102" w14:textId="35A5B430" w:rsidR="00B1266B" w:rsidRDefault="00B1266B" w:rsidP="00DD12AE">
      <w:pPr>
        <w:spacing w:line="276" w:lineRule="auto"/>
        <w:ind w:firstLine="720"/>
        <w:rPr>
          <w:lang w:eastAsia="ar-SA"/>
        </w:rPr>
      </w:pPr>
      <w:r>
        <w:rPr>
          <w:lang w:eastAsia="ar-SA"/>
        </w:rPr>
        <w:t>STEP 4 – Confirm (confirm you’ve released it)</w:t>
      </w:r>
    </w:p>
    <w:p w14:paraId="2A78DA0E" w14:textId="77777777" w:rsidR="00B1266B" w:rsidRDefault="00B1266B" w:rsidP="00DD12AE">
      <w:pPr>
        <w:spacing w:line="276" w:lineRule="auto"/>
        <w:ind w:firstLine="720"/>
        <w:rPr>
          <w:lang w:eastAsia="ar-SA"/>
        </w:rPr>
      </w:pPr>
    </w:p>
    <w:p w14:paraId="5D0F4469" w14:textId="6DBFCD6B" w:rsidR="00B1266B" w:rsidRDefault="00B1266B" w:rsidP="00DD12AE">
      <w:pPr>
        <w:spacing w:line="276" w:lineRule="auto"/>
        <w:ind w:firstLine="720"/>
        <w:rPr>
          <w:lang w:eastAsia="ar-SA"/>
        </w:rPr>
      </w:pPr>
      <w:r>
        <w:rPr>
          <w:lang w:eastAsia="ar-SA"/>
        </w:rPr>
        <w:lastRenderedPageBreak/>
        <w:t>This chapter is of course how to do</w:t>
      </w:r>
      <w:r w:rsidR="0096732F">
        <w:rPr>
          <w:lang w:eastAsia="ar-SA"/>
        </w:rPr>
        <w:t xml:space="preserve"> the last step,</w:t>
      </w:r>
      <w:r>
        <w:rPr>
          <w:lang w:eastAsia="ar-SA"/>
        </w:rPr>
        <w:t xml:space="preserve"> </w:t>
      </w:r>
      <w:r w:rsidRPr="00A73BE1">
        <w:rPr>
          <w:b/>
          <w:bCs/>
          <w:lang w:eastAsia="ar-SA"/>
        </w:rPr>
        <w:t>STEP 5 – Allow</w:t>
      </w:r>
      <w:r w:rsidR="00742107">
        <w:rPr>
          <w:lang w:eastAsia="ar-SA"/>
        </w:rPr>
        <w:t>.</w:t>
      </w:r>
    </w:p>
    <w:p w14:paraId="6F7DC130" w14:textId="77777777" w:rsidR="00B1266B" w:rsidRDefault="00B1266B" w:rsidP="00DD12AE">
      <w:pPr>
        <w:spacing w:line="276" w:lineRule="auto"/>
        <w:ind w:firstLine="720"/>
        <w:rPr>
          <w:lang w:eastAsia="ar-SA"/>
        </w:rPr>
      </w:pPr>
    </w:p>
    <w:p w14:paraId="1CCEE214" w14:textId="26056961" w:rsidR="0096732F" w:rsidRDefault="0096732F" w:rsidP="0096732F">
      <w:pPr>
        <w:spacing w:line="276" w:lineRule="auto"/>
        <w:ind w:firstLine="720"/>
        <w:rPr>
          <w:lang w:eastAsia="ar-SA"/>
        </w:rPr>
      </w:pPr>
      <w:r>
        <w:rPr>
          <w:lang w:eastAsia="ar-SA"/>
        </w:rPr>
        <w:t>This i</w:t>
      </w:r>
      <w:r w:rsidR="00042DFB" w:rsidRPr="007F1FF5">
        <w:rPr>
          <w:lang w:eastAsia="ar-SA"/>
        </w:rPr>
        <w:t xml:space="preserve">s all about </w:t>
      </w:r>
      <w:r w:rsidR="00742107">
        <w:rPr>
          <w:lang w:eastAsia="ar-SA"/>
        </w:rPr>
        <w:t xml:space="preserve">aligning to and </w:t>
      </w:r>
      <w:r w:rsidR="00042DFB" w:rsidRPr="007F1FF5">
        <w:rPr>
          <w:lang w:eastAsia="ar-SA"/>
        </w:rPr>
        <w:t xml:space="preserve">allowing </w:t>
      </w:r>
      <w:r w:rsidR="00742107">
        <w:rPr>
          <w:lang w:eastAsia="ar-SA"/>
        </w:rPr>
        <w:t>a new vibration. A higher frequency into your energy field.</w:t>
      </w:r>
    </w:p>
    <w:p w14:paraId="0AF1E23D" w14:textId="77777777" w:rsidR="0096732F" w:rsidRDefault="0096732F" w:rsidP="0096732F">
      <w:pPr>
        <w:spacing w:line="276" w:lineRule="auto"/>
        <w:ind w:firstLine="720"/>
        <w:rPr>
          <w:lang w:eastAsia="ar-SA"/>
        </w:rPr>
      </w:pPr>
    </w:p>
    <w:p w14:paraId="342B9C6E" w14:textId="77777777" w:rsidR="00742107" w:rsidRDefault="0096732F" w:rsidP="0096732F">
      <w:pPr>
        <w:spacing w:line="276" w:lineRule="auto"/>
        <w:ind w:firstLine="720"/>
        <w:rPr>
          <w:lang w:eastAsia="ar-SA"/>
        </w:rPr>
      </w:pPr>
      <w:r>
        <w:rPr>
          <w:lang w:eastAsia="ar-SA"/>
        </w:rPr>
        <w:t xml:space="preserve">This is THE easiest step of them all. </w:t>
      </w:r>
    </w:p>
    <w:p w14:paraId="5B370E84" w14:textId="77777777" w:rsidR="00742107" w:rsidRDefault="00742107" w:rsidP="0096732F">
      <w:pPr>
        <w:spacing w:line="276" w:lineRule="auto"/>
        <w:ind w:firstLine="720"/>
        <w:rPr>
          <w:lang w:eastAsia="ar-SA"/>
        </w:rPr>
      </w:pPr>
    </w:p>
    <w:p w14:paraId="3F303CE1" w14:textId="081CFD88" w:rsidR="0096732F" w:rsidRDefault="0096732F" w:rsidP="0096732F">
      <w:pPr>
        <w:spacing w:line="276" w:lineRule="auto"/>
        <w:ind w:firstLine="720"/>
        <w:rPr>
          <w:lang w:eastAsia="ar-SA"/>
        </w:rPr>
      </w:pPr>
      <w:r>
        <w:rPr>
          <w:lang w:eastAsia="ar-SA"/>
        </w:rPr>
        <w:t xml:space="preserve">Any worry, any stress is all gone. You’re just deciding what you want and </w:t>
      </w:r>
      <w:proofErr w:type="gramStart"/>
      <w:r>
        <w:rPr>
          <w:lang w:eastAsia="ar-SA"/>
        </w:rPr>
        <w:t>aligning</w:t>
      </w:r>
      <w:proofErr w:type="gramEnd"/>
      <w:r>
        <w:rPr>
          <w:lang w:eastAsia="ar-SA"/>
        </w:rPr>
        <w:t xml:space="preserve"> to that.</w:t>
      </w:r>
    </w:p>
    <w:p w14:paraId="55E87F61" w14:textId="77777777" w:rsidR="0096732F" w:rsidRDefault="0096732F" w:rsidP="0096732F">
      <w:pPr>
        <w:spacing w:line="276" w:lineRule="auto"/>
        <w:ind w:firstLine="720"/>
        <w:rPr>
          <w:lang w:eastAsia="ar-SA"/>
        </w:rPr>
      </w:pPr>
    </w:p>
    <w:p w14:paraId="51D614DE" w14:textId="7F30DF83" w:rsidR="0096732F" w:rsidRDefault="00742107" w:rsidP="00DD12AE">
      <w:pPr>
        <w:spacing w:line="276" w:lineRule="auto"/>
        <w:ind w:firstLine="720"/>
        <w:rPr>
          <w:lang w:eastAsia="ar-SA"/>
        </w:rPr>
      </w:pPr>
      <w:r>
        <w:rPr>
          <w:lang w:eastAsia="ar-SA"/>
        </w:rPr>
        <w:t>Allowing</w:t>
      </w:r>
      <w:r w:rsidR="0096732F">
        <w:rPr>
          <w:lang w:eastAsia="ar-SA"/>
        </w:rPr>
        <w:t xml:space="preserve"> is simply </w:t>
      </w:r>
      <w:r w:rsidR="00042DFB" w:rsidRPr="007F1FF5">
        <w:rPr>
          <w:lang w:eastAsia="ar-SA"/>
        </w:rPr>
        <w:t>where you are thinking or saying a new vibration into your field.</w:t>
      </w:r>
    </w:p>
    <w:p w14:paraId="106FC195" w14:textId="77777777" w:rsidR="0096732F" w:rsidRDefault="0096732F" w:rsidP="00DD12AE">
      <w:pPr>
        <w:spacing w:line="276" w:lineRule="auto"/>
        <w:ind w:firstLine="720"/>
        <w:rPr>
          <w:lang w:eastAsia="ar-SA"/>
        </w:rPr>
      </w:pPr>
    </w:p>
    <w:p w14:paraId="7E067ED9" w14:textId="4532A8E5" w:rsidR="0096732F" w:rsidRDefault="0096732F" w:rsidP="00DD12AE">
      <w:pPr>
        <w:spacing w:line="276" w:lineRule="auto"/>
        <w:ind w:firstLine="720"/>
        <w:rPr>
          <w:lang w:eastAsia="ar-SA"/>
        </w:rPr>
      </w:pPr>
      <w:r>
        <w:rPr>
          <w:lang w:eastAsia="ar-SA"/>
        </w:rPr>
        <w:t>Y</w:t>
      </w:r>
      <w:r w:rsidR="00042DFB" w:rsidRPr="007F1FF5">
        <w:rPr>
          <w:lang w:eastAsia="ar-SA"/>
        </w:rPr>
        <w:t>ou've just released something.</w:t>
      </w:r>
      <w:r>
        <w:rPr>
          <w:lang w:eastAsia="ar-SA"/>
        </w:rPr>
        <w:t xml:space="preserve"> </w:t>
      </w:r>
      <w:r w:rsidR="001F3B66">
        <w:rPr>
          <w:lang w:eastAsia="ar-SA"/>
        </w:rPr>
        <w:t xml:space="preserve">Which means whatever that vibration was </w:t>
      </w:r>
      <w:r>
        <w:rPr>
          <w:lang w:eastAsia="ar-SA"/>
        </w:rPr>
        <w:t>is</w:t>
      </w:r>
      <w:r w:rsidR="001F3B66">
        <w:rPr>
          <w:lang w:eastAsia="ar-SA"/>
        </w:rPr>
        <w:t xml:space="preserve"> now</w:t>
      </w:r>
      <w:r>
        <w:rPr>
          <w:lang w:eastAsia="ar-SA"/>
        </w:rPr>
        <w:t xml:space="preserve"> gone. </w:t>
      </w:r>
      <w:r w:rsidR="00042DFB" w:rsidRPr="007F1FF5">
        <w:rPr>
          <w:lang w:eastAsia="ar-SA"/>
        </w:rPr>
        <w:t xml:space="preserve">Nature abhors a </w:t>
      </w:r>
      <w:r w:rsidR="00742107" w:rsidRPr="007F1FF5">
        <w:rPr>
          <w:lang w:eastAsia="ar-SA"/>
        </w:rPr>
        <w:t>vacuum,</w:t>
      </w:r>
      <w:r w:rsidR="00042DFB" w:rsidRPr="007F1FF5">
        <w:rPr>
          <w:lang w:eastAsia="ar-SA"/>
        </w:rPr>
        <w:t xml:space="preserve"> so we immediately want to put something nice into </w:t>
      </w:r>
      <w:r>
        <w:rPr>
          <w:lang w:eastAsia="ar-SA"/>
        </w:rPr>
        <w:t>the space instead</w:t>
      </w:r>
      <w:r w:rsidR="001F3B66">
        <w:rPr>
          <w:lang w:eastAsia="ar-SA"/>
        </w:rPr>
        <w:t xml:space="preserve"> (rather than let our overthinking minds start to put random other thoughts in there instead!).</w:t>
      </w:r>
    </w:p>
    <w:p w14:paraId="7C016F30" w14:textId="77777777" w:rsidR="0096732F" w:rsidRDefault="0096732F" w:rsidP="00DD12AE">
      <w:pPr>
        <w:spacing w:line="276" w:lineRule="auto"/>
        <w:ind w:firstLine="720"/>
        <w:rPr>
          <w:lang w:eastAsia="ar-SA"/>
        </w:rPr>
      </w:pPr>
    </w:p>
    <w:p w14:paraId="069EEEE5" w14:textId="77777777" w:rsidR="001F3B66" w:rsidRDefault="0096732F" w:rsidP="00DD12AE">
      <w:pPr>
        <w:spacing w:line="276" w:lineRule="auto"/>
        <w:ind w:firstLine="720"/>
        <w:rPr>
          <w:lang w:eastAsia="ar-SA"/>
        </w:rPr>
      </w:pPr>
      <w:r>
        <w:rPr>
          <w:lang w:eastAsia="ar-SA"/>
        </w:rPr>
        <w:t>Y</w:t>
      </w:r>
      <w:r w:rsidR="00042DFB" w:rsidRPr="007F1FF5">
        <w:rPr>
          <w:lang w:eastAsia="ar-SA"/>
        </w:rPr>
        <w:t xml:space="preserve">ou can pick anything you want to put as a new vibration into your field. </w:t>
      </w:r>
    </w:p>
    <w:p w14:paraId="16B2371A" w14:textId="77777777" w:rsidR="001F3B66" w:rsidRDefault="001F3B66" w:rsidP="00DD12AE">
      <w:pPr>
        <w:spacing w:line="276" w:lineRule="auto"/>
        <w:ind w:firstLine="720"/>
        <w:rPr>
          <w:lang w:eastAsia="ar-SA"/>
        </w:rPr>
      </w:pPr>
    </w:p>
    <w:p w14:paraId="569CDBE5" w14:textId="381481A4" w:rsidR="001F3B66" w:rsidRDefault="001F3B66" w:rsidP="00DD12AE">
      <w:pPr>
        <w:spacing w:line="276" w:lineRule="auto"/>
        <w:ind w:firstLine="720"/>
        <w:rPr>
          <w:lang w:eastAsia="ar-SA"/>
        </w:rPr>
      </w:pPr>
      <w:r>
        <w:rPr>
          <w:lang w:eastAsia="ar-SA"/>
        </w:rPr>
        <w:t>This is where you get to be as imaginative, emotional, high vibration as you like.</w:t>
      </w:r>
    </w:p>
    <w:p w14:paraId="7039BC8A" w14:textId="77777777" w:rsidR="001F3B66" w:rsidRDefault="001F3B66" w:rsidP="00DD12AE">
      <w:pPr>
        <w:spacing w:line="276" w:lineRule="auto"/>
        <w:ind w:firstLine="720"/>
        <w:rPr>
          <w:lang w:eastAsia="ar-SA"/>
        </w:rPr>
      </w:pPr>
    </w:p>
    <w:p w14:paraId="773947C3" w14:textId="4CE8A28F" w:rsidR="001F3B66" w:rsidRDefault="001F3B66" w:rsidP="00DD12AE">
      <w:pPr>
        <w:spacing w:line="276" w:lineRule="auto"/>
        <w:ind w:firstLine="720"/>
        <w:rPr>
          <w:lang w:eastAsia="ar-SA"/>
        </w:rPr>
      </w:pPr>
      <w:r>
        <w:rPr>
          <w:lang w:eastAsia="ar-SA"/>
        </w:rPr>
        <w:t xml:space="preserve">Some people have an absolute ball with this step. Others </w:t>
      </w:r>
      <w:r w:rsidR="00742107">
        <w:rPr>
          <w:lang w:eastAsia="ar-SA"/>
        </w:rPr>
        <w:t>aren’t so fussed and see</w:t>
      </w:r>
      <w:r>
        <w:rPr>
          <w:lang w:eastAsia="ar-SA"/>
        </w:rPr>
        <w:t xml:space="preserve"> it just the last bit to do before they get on with whatever they wanted to do </w:t>
      </w:r>
      <w:r w:rsidR="00742107">
        <w:rPr>
          <w:lang w:eastAsia="ar-SA"/>
        </w:rPr>
        <w:t xml:space="preserve">in the first place </w:t>
      </w:r>
      <w:r>
        <w:rPr>
          <w:lang w:eastAsia="ar-SA"/>
        </w:rPr>
        <w:t>(like a tick box that needs ticking so they can get on with the action</w:t>
      </w:r>
      <w:r w:rsidR="00742107">
        <w:rPr>
          <w:lang w:eastAsia="ar-SA"/>
        </w:rPr>
        <w:t xml:space="preserve"> part</w:t>
      </w:r>
      <w:r>
        <w:rPr>
          <w:lang w:eastAsia="ar-SA"/>
        </w:rPr>
        <w:t xml:space="preserve">!). </w:t>
      </w:r>
    </w:p>
    <w:p w14:paraId="68271A67" w14:textId="77777777" w:rsidR="001F3B66" w:rsidRDefault="001F3B66" w:rsidP="00DD12AE">
      <w:pPr>
        <w:spacing w:line="276" w:lineRule="auto"/>
        <w:ind w:firstLine="720"/>
        <w:rPr>
          <w:lang w:eastAsia="ar-SA"/>
        </w:rPr>
      </w:pPr>
    </w:p>
    <w:p w14:paraId="36BEAF1C" w14:textId="4A6D0AFE" w:rsidR="001F3B66" w:rsidRDefault="001F3B66" w:rsidP="00DD12AE">
      <w:pPr>
        <w:spacing w:line="276" w:lineRule="auto"/>
        <w:ind w:firstLine="720"/>
        <w:rPr>
          <w:lang w:eastAsia="ar-SA"/>
        </w:rPr>
      </w:pPr>
      <w:r>
        <w:rPr>
          <w:lang w:eastAsia="ar-SA"/>
        </w:rPr>
        <w:t>It really doesn’t matter which camp you fall into.</w:t>
      </w:r>
    </w:p>
    <w:p w14:paraId="7187637D" w14:textId="77777777" w:rsidR="001F3B66" w:rsidRDefault="001F3B66" w:rsidP="00DD12AE">
      <w:pPr>
        <w:spacing w:line="276" w:lineRule="auto"/>
        <w:ind w:firstLine="720"/>
        <w:rPr>
          <w:lang w:eastAsia="ar-SA"/>
        </w:rPr>
      </w:pPr>
    </w:p>
    <w:p w14:paraId="584BE6AF" w14:textId="77777777" w:rsidR="001F3B66" w:rsidRDefault="001F3B66" w:rsidP="00DD12AE">
      <w:pPr>
        <w:spacing w:line="276" w:lineRule="auto"/>
        <w:ind w:firstLine="720"/>
        <w:rPr>
          <w:lang w:eastAsia="ar-SA"/>
        </w:rPr>
      </w:pPr>
      <w:r>
        <w:rPr>
          <w:lang w:eastAsia="ar-SA"/>
        </w:rPr>
        <w:t xml:space="preserve">From a science perspective, we just want to fill the gap left by the old vibration with something new and higher frequency. </w:t>
      </w:r>
    </w:p>
    <w:p w14:paraId="1E473494" w14:textId="393D90EC" w:rsidR="001F3B66" w:rsidRDefault="001F3B66" w:rsidP="001F3B66">
      <w:pPr>
        <w:pStyle w:val="ListParagraph"/>
        <w:numPr>
          <w:ilvl w:val="0"/>
          <w:numId w:val="7"/>
        </w:numPr>
        <w:spacing w:line="276" w:lineRule="auto"/>
        <w:rPr>
          <w:lang w:eastAsia="ar-SA"/>
        </w:rPr>
      </w:pPr>
      <w:r w:rsidRPr="00742107">
        <w:rPr>
          <w:b/>
          <w:bCs/>
          <w:lang w:eastAsia="ar-SA"/>
        </w:rPr>
        <w:t>If it inspires you to get creative with this</w:t>
      </w:r>
      <w:r>
        <w:rPr>
          <w:lang w:eastAsia="ar-SA"/>
        </w:rPr>
        <w:t xml:space="preserve">, go for it (that’ll just raise your vibration even more). </w:t>
      </w:r>
    </w:p>
    <w:p w14:paraId="487C42A9" w14:textId="5BE64E38" w:rsidR="001F3B66" w:rsidRDefault="001F3B66" w:rsidP="001F3B66">
      <w:pPr>
        <w:pStyle w:val="ListParagraph"/>
        <w:numPr>
          <w:ilvl w:val="0"/>
          <w:numId w:val="7"/>
        </w:numPr>
        <w:spacing w:line="276" w:lineRule="auto"/>
        <w:rPr>
          <w:lang w:eastAsia="ar-SA"/>
        </w:rPr>
      </w:pPr>
      <w:r w:rsidRPr="00742107">
        <w:rPr>
          <w:b/>
          <w:bCs/>
          <w:lang w:eastAsia="ar-SA"/>
        </w:rPr>
        <w:t>If it doesn’t really inspire you</w:t>
      </w:r>
      <w:r>
        <w:rPr>
          <w:lang w:eastAsia="ar-SA"/>
        </w:rPr>
        <w:t>, then just say something that feels good and move on (because moving on with whatever you’d been planning to do next will have you feel good which again raises your vibration!).</w:t>
      </w:r>
    </w:p>
    <w:p w14:paraId="0D91837B" w14:textId="77777777" w:rsidR="001F3B66" w:rsidRDefault="001F3B66" w:rsidP="001F3B66">
      <w:pPr>
        <w:spacing w:line="276" w:lineRule="auto"/>
        <w:rPr>
          <w:lang w:eastAsia="ar-SA"/>
        </w:rPr>
      </w:pPr>
    </w:p>
    <w:p w14:paraId="634E699B" w14:textId="5FEACF70" w:rsidR="00EB189D" w:rsidRDefault="00EB189D" w:rsidP="00EB189D">
      <w:pPr>
        <w:spacing w:line="276" w:lineRule="auto"/>
        <w:ind w:firstLine="720"/>
        <w:rPr>
          <w:lang w:eastAsia="ar-SA"/>
        </w:rPr>
      </w:pPr>
      <w:r>
        <w:rPr>
          <w:lang w:eastAsia="ar-SA"/>
        </w:rPr>
        <w:t xml:space="preserve">It’s literally all just about raising the vibration. </w:t>
      </w:r>
      <w:r w:rsidR="00742107">
        <w:rPr>
          <w:lang w:eastAsia="ar-SA"/>
        </w:rPr>
        <w:t>However,</w:t>
      </w:r>
      <w:r>
        <w:rPr>
          <w:lang w:eastAsia="ar-SA"/>
        </w:rPr>
        <w:t xml:space="preserve"> you do that.</w:t>
      </w:r>
    </w:p>
    <w:p w14:paraId="1A206BF2" w14:textId="77777777" w:rsidR="00EB189D" w:rsidRDefault="00EB189D" w:rsidP="00EB189D">
      <w:pPr>
        <w:spacing w:line="276" w:lineRule="auto"/>
        <w:ind w:firstLine="720"/>
        <w:rPr>
          <w:lang w:eastAsia="ar-SA"/>
        </w:rPr>
      </w:pPr>
    </w:p>
    <w:p w14:paraId="087B4692" w14:textId="4A96FEF1" w:rsidR="00EB189D" w:rsidRDefault="00EB189D" w:rsidP="00EB189D">
      <w:pPr>
        <w:spacing w:line="276" w:lineRule="auto"/>
        <w:ind w:firstLine="720"/>
        <w:rPr>
          <w:lang w:eastAsia="ar-SA"/>
        </w:rPr>
      </w:pPr>
      <w:r>
        <w:rPr>
          <w:lang w:eastAsia="ar-SA"/>
        </w:rPr>
        <w:t xml:space="preserve">This is the format of the aligning &amp; allowing statement we will use: </w:t>
      </w:r>
    </w:p>
    <w:p w14:paraId="4EE4BD01" w14:textId="2CE5A44A" w:rsidR="00EB189D" w:rsidRPr="00EB189D" w:rsidRDefault="00EB189D" w:rsidP="00EB189D">
      <w:pPr>
        <w:spacing w:line="276" w:lineRule="auto"/>
        <w:ind w:firstLine="720"/>
        <w:rPr>
          <w:i/>
          <w:iCs/>
          <w:lang w:eastAsia="ar-SA"/>
        </w:rPr>
      </w:pPr>
      <w:r w:rsidRPr="00EB189D">
        <w:rPr>
          <w:i/>
          <w:iCs/>
          <w:lang w:eastAsia="ar-SA"/>
        </w:rPr>
        <w:t xml:space="preserve">“I am ready to align to and allow [insert whatever it is you are allowing/aligning to]. I allow it now. I allow it now. I allow it now”. </w:t>
      </w:r>
    </w:p>
    <w:p w14:paraId="76290D53" w14:textId="77777777" w:rsidR="00742107" w:rsidRDefault="00742107" w:rsidP="00EB189D">
      <w:pPr>
        <w:spacing w:line="276" w:lineRule="auto"/>
        <w:ind w:firstLine="720"/>
        <w:rPr>
          <w:lang w:eastAsia="ar-SA"/>
        </w:rPr>
      </w:pPr>
    </w:p>
    <w:p w14:paraId="250DB3B4" w14:textId="4E24D5C0" w:rsidR="00EB189D" w:rsidRDefault="00EB189D" w:rsidP="00EB189D">
      <w:pPr>
        <w:spacing w:line="276" w:lineRule="auto"/>
        <w:ind w:firstLine="720"/>
        <w:rPr>
          <w:lang w:eastAsia="ar-SA"/>
        </w:rPr>
      </w:pPr>
      <w:r>
        <w:rPr>
          <w:lang w:eastAsia="ar-SA"/>
        </w:rPr>
        <w:t>Repeat this 3 times in total.</w:t>
      </w:r>
    </w:p>
    <w:p w14:paraId="7FE0CFD7" w14:textId="77777777" w:rsidR="00742107" w:rsidRDefault="00742107" w:rsidP="00EB189D">
      <w:pPr>
        <w:spacing w:line="276" w:lineRule="auto"/>
        <w:ind w:firstLine="720"/>
        <w:rPr>
          <w:lang w:eastAsia="ar-SA"/>
        </w:rPr>
      </w:pPr>
    </w:p>
    <w:p w14:paraId="028CBC49" w14:textId="77777777" w:rsidR="00742107" w:rsidRDefault="00742107" w:rsidP="00EB189D">
      <w:pPr>
        <w:spacing w:line="276" w:lineRule="auto"/>
        <w:ind w:firstLine="720"/>
        <w:rPr>
          <w:lang w:eastAsia="ar-SA"/>
        </w:rPr>
      </w:pPr>
      <w:r>
        <w:rPr>
          <w:lang w:eastAsia="ar-SA"/>
        </w:rPr>
        <w:t xml:space="preserve">Say it out loud if you can (in your mind also works but can take some practice). </w:t>
      </w:r>
    </w:p>
    <w:p w14:paraId="2071F960" w14:textId="77777777" w:rsidR="00742107" w:rsidRDefault="00742107" w:rsidP="00EB189D">
      <w:pPr>
        <w:spacing w:line="276" w:lineRule="auto"/>
        <w:ind w:firstLine="720"/>
        <w:rPr>
          <w:lang w:eastAsia="ar-SA"/>
        </w:rPr>
      </w:pPr>
    </w:p>
    <w:p w14:paraId="04398FDC" w14:textId="6C1FF11E" w:rsidR="00742107" w:rsidRDefault="00742107" w:rsidP="00EB189D">
      <w:pPr>
        <w:spacing w:line="276" w:lineRule="auto"/>
        <w:ind w:firstLine="720"/>
        <w:rPr>
          <w:lang w:eastAsia="ar-SA"/>
        </w:rPr>
      </w:pPr>
      <w:r>
        <w:rPr>
          <w:lang w:eastAsia="ar-SA"/>
        </w:rPr>
        <w:t>And ‘feel’ it as much as you can. Feel that high vibration great feeling starting to build up inside you and imagine it vibrating out from you waves into your energy field.</w:t>
      </w:r>
    </w:p>
    <w:p w14:paraId="7A33D1A9" w14:textId="77777777" w:rsidR="00EB189D" w:rsidRDefault="00EB189D" w:rsidP="00EB189D">
      <w:pPr>
        <w:spacing w:line="276" w:lineRule="auto"/>
        <w:ind w:firstLine="720"/>
        <w:rPr>
          <w:lang w:eastAsia="ar-SA"/>
        </w:rPr>
      </w:pPr>
    </w:p>
    <w:p w14:paraId="5CD5F705" w14:textId="2431E662" w:rsidR="00EB189D" w:rsidRDefault="00EB189D" w:rsidP="00EB189D">
      <w:pPr>
        <w:spacing w:line="276" w:lineRule="auto"/>
        <w:ind w:firstLine="720"/>
        <w:rPr>
          <w:lang w:eastAsia="ar-SA"/>
        </w:rPr>
      </w:pPr>
      <w:r w:rsidRPr="00742107">
        <w:rPr>
          <w:b/>
          <w:bCs/>
          <w:lang w:eastAsia="ar-SA"/>
        </w:rPr>
        <w:t>What should you align to?</w:t>
      </w:r>
      <w:r>
        <w:rPr>
          <w:lang w:eastAsia="ar-SA"/>
        </w:rPr>
        <w:t xml:space="preserve"> It’s completely up to you. </w:t>
      </w:r>
      <w:r w:rsidR="00742107">
        <w:rPr>
          <w:lang w:eastAsia="ar-SA"/>
        </w:rPr>
        <w:t xml:space="preserve">Sometimes I’ll get all flowery and align to a whole heap of wonderful things! </w:t>
      </w:r>
      <w:r>
        <w:rPr>
          <w:lang w:eastAsia="ar-SA"/>
        </w:rPr>
        <w:t>Most of the time</w:t>
      </w:r>
      <w:r w:rsidR="00742107">
        <w:rPr>
          <w:lang w:eastAsia="ar-SA"/>
        </w:rPr>
        <w:t xml:space="preserve"> though</w:t>
      </w:r>
      <w:r>
        <w:rPr>
          <w:lang w:eastAsia="ar-SA"/>
        </w:rPr>
        <w:t xml:space="preserve"> </w:t>
      </w:r>
      <w:r w:rsidRPr="007F1FF5">
        <w:rPr>
          <w:lang w:eastAsia="ar-SA"/>
        </w:rPr>
        <w:t>I</w:t>
      </w:r>
      <w:r>
        <w:rPr>
          <w:lang w:eastAsia="ar-SA"/>
        </w:rPr>
        <w:t xml:space="preserve"> usually</w:t>
      </w:r>
      <w:r w:rsidRPr="007F1FF5">
        <w:rPr>
          <w:lang w:eastAsia="ar-SA"/>
        </w:rPr>
        <w:t xml:space="preserve"> just go with </w:t>
      </w:r>
      <w:r w:rsidRPr="007F1FF5">
        <w:rPr>
          <w:lang w:eastAsia="ar-SA"/>
        </w:rPr>
        <w:lastRenderedPageBreak/>
        <w:t>whatever the opposite is I've released</w:t>
      </w:r>
      <w:r>
        <w:rPr>
          <w:lang w:eastAsia="ar-SA"/>
        </w:rPr>
        <w:t xml:space="preserve">. </w:t>
      </w:r>
      <w:r w:rsidR="00742107">
        <w:rPr>
          <w:lang w:eastAsia="ar-SA"/>
        </w:rPr>
        <w:t>It depends what mood I’m in.</w:t>
      </w:r>
    </w:p>
    <w:p w14:paraId="2A9DA6BB" w14:textId="77777777" w:rsidR="00EB189D" w:rsidRDefault="00EB189D" w:rsidP="00EB189D">
      <w:pPr>
        <w:spacing w:line="276" w:lineRule="auto"/>
        <w:ind w:firstLine="720"/>
        <w:rPr>
          <w:lang w:eastAsia="ar-SA"/>
        </w:rPr>
      </w:pPr>
    </w:p>
    <w:p w14:paraId="3A6AB985" w14:textId="7CE0ABAD" w:rsidR="00EB189D" w:rsidRDefault="00EB189D" w:rsidP="00EB189D">
      <w:pPr>
        <w:spacing w:line="276" w:lineRule="auto"/>
        <w:ind w:firstLine="720"/>
        <w:rPr>
          <w:lang w:eastAsia="ar-SA"/>
        </w:rPr>
      </w:pPr>
      <w:r>
        <w:rPr>
          <w:lang w:eastAsia="ar-SA"/>
        </w:rPr>
        <w:t>Let’s continue the example from the previous chapter… We’d just done the release statement</w:t>
      </w:r>
      <w:r w:rsidRPr="00EB189D">
        <w:rPr>
          <w:i/>
          <w:iCs/>
          <w:lang w:eastAsia="ar-SA"/>
        </w:rPr>
        <w:t xml:space="preserve"> “I am ready to release </w:t>
      </w:r>
      <w:proofErr w:type="gramStart"/>
      <w:r w:rsidRPr="00EB189D">
        <w:rPr>
          <w:i/>
          <w:iCs/>
          <w:lang w:eastAsia="ar-SA"/>
        </w:rPr>
        <w:t>any and all</w:t>
      </w:r>
      <w:proofErr w:type="gramEnd"/>
      <w:r w:rsidRPr="00EB189D">
        <w:rPr>
          <w:i/>
          <w:iCs/>
          <w:lang w:eastAsia="ar-SA"/>
        </w:rPr>
        <w:t xml:space="preserve"> resistance I have to receiving more money. I release it now. I release it now. I release it now.”</w:t>
      </w:r>
      <w:r>
        <w:rPr>
          <w:i/>
          <w:iCs/>
          <w:lang w:eastAsia="ar-SA"/>
        </w:rPr>
        <w:t xml:space="preserve"> </w:t>
      </w:r>
      <w:r w:rsidRPr="00EB189D">
        <w:rPr>
          <w:lang w:eastAsia="ar-SA"/>
        </w:rPr>
        <w:t xml:space="preserve">We then confirmed it had gone and are ready </w:t>
      </w:r>
      <w:r>
        <w:rPr>
          <w:lang w:eastAsia="ar-SA"/>
        </w:rPr>
        <w:t>for th</w:t>
      </w:r>
      <w:r w:rsidR="00742107">
        <w:rPr>
          <w:lang w:eastAsia="ar-SA"/>
        </w:rPr>
        <w:t>is</w:t>
      </w:r>
      <w:r>
        <w:rPr>
          <w:lang w:eastAsia="ar-SA"/>
        </w:rPr>
        <w:t xml:space="preserve"> last </w:t>
      </w:r>
      <w:r w:rsidR="00742107">
        <w:rPr>
          <w:lang w:eastAsia="ar-SA"/>
        </w:rPr>
        <w:t xml:space="preserve">allowing </w:t>
      </w:r>
      <w:r>
        <w:rPr>
          <w:lang w:eastAsia="ar-SA"/>
        </w:rPr>
        <w:t>step</w:t>
      </w:r>
      <w:r w:rsidRPr="00EB189D">
        <w:rPr>
          <w:lang w:eastAsia="ar-SA"/>
        </w:rPr>
        <w:t>.</w:t>
      </w:r>
    </w:p>
    <w:p w14:paraId="34C21A7A" w14:textId="77777777" w:rsidR="00EB189D" w:rsidRDefault="00EB189D" w:rsidP="00EB189D">
      <w:pPr>
        <w:spacing w:line="276" w:lineRule="auto"/>
        <w:ind w:firstLine="720"/>
        <w:rPr>
          <w:lang w:eastAsia="ar-SA"/>
        </w:rPr>
      </w:pPr>
    </w:p>
    <w:p w14:paraId="303286AB" w14:textId="05A812AF" w:rsidR="00EB189D" w:rsidRDefault="00742107" w:rsidP="00EB189D">
      <w:pPr>
        <w:spacing w:line="276" w:lineRule="auto"/>
        <w:ind w:firstLine="720"/>
        <w:rPr>
          <w:lang w:eastAsia="ar-SA"/>
        </w:rPr>
      </w:pPr>
      <w:r>
        <w:rPr>
          <w:lang w:eastAsia="ar-SA"/>
        </w:rPr>
        <w:t>In this situation you</w:t>
      </w:r>
      <w:r w:rsidR="00EB189D">
        <w:rPr>
          <w:lang w:eastAsia="ar-SA"/>
        </w:rPr>
        <w:t xml:space="preserve"> might say:</w:t>
      </w:r>
    </w:p>
    <w:p w14:paraId="5FAC1CD0" w14:textId="77777777" w:rsidR="00EB189D" w:rsidRDefault="00EB189D" w:rsidP="00EB189D">
      <w:pPr>
        <w:spacing w:line="276" w:lineRule="auto"/>
        <w:ind w:firstLine="720"/>
        <w:rPr>
          <w:i/>
          <w:iCs/>
          <w:lang w:eastAsia="ar-SA"/>
        </w:rPr>
      </w:pPr>
      <w:r w:rsidRPr="00EB189D">
        <w:rPr>
          <w:i/>
          <w:iCs/>
          <w:lang w:eastAsia="ar-SA"/>
        </w:rPr>
        <w:t>“I am ready to align to and allow receiving more money. I allow it now. I allow it now. I allow it now.”</w:t>
      </w:r>
    </w:p>
    <w:p w14:paraId="48C8DD13" w14:textId="44F75607" w:rsidR="00EB189D" w:rsidRPr="00EB189D" w:rsidRDefault="00EB189D" w:rsidP="00EB189D">
      <w:pPr>
        <w:spacing w:line="276" w:lineRule="auto"/>
        <w:ind w:firstLine="720"/>
        <w:rPr>
          <w:i/>
          <w:iCs/>
          <w:lang w:eastAsia="ar-SA"/>
        </w:rPr>
      </w:pPr>
      <w:r w:rsidRPr="00EB189D">
        <w:rPr>
          <w:i/>
          <w:iCs/>
          <w:lang w:eastAsia="ar-SA"/>
        </w:rPr>
        <w:t>“I am ready to align to and allow receiving more money. I allow it now. I allow it now. I allow it now.”</w:t>
      </w:r>
    </w:p>
    <w:p w14:paraId="21ACCA3A" w14:textId="77777777" w:rsidR="00EB189D" w:rsidRDefault="00EB189D" w:rsidP="00EB189D">
      <w:pPr>
        <w:spacing w:line="276" w:lineRule="auto"/>
        <w:ind w:firstLine="720"/>
        <w:rPr>
          <w:i/>
          <w:iCs/>
          <w:lang w:eastAsia="ar-SA"/>
        </w:rPr>
      </w:pPr>
      <w:r w:rsidRPr="00EB189D">
        <w:rPr>
          <w:i/>
          <w:iCs/>
          <w:lang w:eastAsia="ar-SA"/>
        </w:rPr>
        <w:t>“I am ready to align to and allow receiving more money. I allow it now. I allow it now. I allow it now.”</w:t>
      </w:r>
    </w:p>
    <w:p w14:paraId="79829576" w14:textId="77777777" w:rsidR="00EB189D" w:rsidRDefault="00EB189D" w:rsidP="00EB189D">
      <w:pPr>
        <w:spacing w:line="276" w:lineRule="auto"/>
        <w:ind w:firstLine="720"/>
        <w:rPr>
          <w:lang w:eastAsia="ar-SA"/>
        </w:rPr>
      </w:pPr>
    </w:p>
    <w:p w14:paraId="51D9A2B0" w14:textId="4AE27C70" w:rsidR="00A53C0D" w:rsidRDefault="00A53C0D" w:rsidP="00EB189D">
      <w:pPr>
        <w:spacing w:line="276" w:lineRule="auto"/>
        <w:ind w:firstLine="720"/>
        <w:rPr>
          <w:lang w:eastAsia="ar-SA"/>
        </w:rPr>
      </w:pPr>
      <w:r>
        <w:rPr>
          <w:lang w:eastAsia="ar-SA"/>
        </w:rPr>
        <w:t xml:space="preserve">If </w:t>
      </w:r>
      <w:r w:rsidR="00742107">
        <w:rPr>
          <w:lang w:eastAsia="ar-SA"/>
        </w:rPr>
        <w:t xml:space="preserve">you were </w:t>
      </w:r>
      <w:r>
        <w:rPr>
          <w:lang w:eastAsia="ar-SA"/>
        </w:rPr>
        <w:t xml:space="preserve">feeling inspired and lit up, </w:t>
      </w:r>
      <w:r w:rsidR="00742107">
        <w:rPr>
          <w:lang w:eastAsia="ar-SA"/>
        </w:rPr>
        <w:t>you</w:t>
      </w:r>
      <w:r>
        <w:rPr>
          <w:lang w:eastAsia="ar-SA"/>
        </w:rPr>
        <w:t xml:space="preserve"> might say something like:</w:t>
      </w:r>
    </w:p>
    <w:p w14:paraId="1BF4A0B6" w14:textId="1D6EB290" w:rsidR="00A53C0D" w:rsidRPr="00EB189D" w:rsidRDefault="00A53C0D" w:rsidP="00A53C0D">
      <w:pPr>
        <w:spacing w:line="276" w:lineRule="auto"/>
        <w:ind w:firstLine="720"/>
        <w:rPr>
          <w:i/>
          <w:iCs/>
          <w:lang w:eastAsia="ar-SA"/>
        </w:rPr>
      </w:pPr>
      <w:r w:rsidRPr="00EB189D">
        <w:rPr>
          <w:i/>
          <w:iCs/>
          <w:lang w:eastAsia="ar-SA"/>
        </w:rPr>
        <w:t>“I am ready to align to and allow receiving more money</w:t>
      </w:r>
      <w:r w:rsidR="00983BBD">
        <w:rPr>
          <w:i/>
          <w:iCs/>
          <w:lang w:eastAsia="ar-SA"/>
        </w:rPr>
        <w:t>, allowing abundance and being on that frequency of money.</w:t>
      </w:r>
      <w:r w:rsidRPr="00EB189D">
        <w:rPr>
          <w:i/>
          <w:iCs/>
          <w:lang w:eastAsia="ar-SA"/>
        </w:rPr>
        <w:t xml:space="preserve"> I allow it now. I allow it now. I allow it now.”</w:t>
      </w:r>
    </w:p>
    <w:p w14:paraId="12C619D2" w14:textId="6AC8C426" w:rsidR="00A53C0D" w:rsidRPr="00EB189D" w:rsidRDefault="00A53C0D" w:rsidP="00A53C0D">
      <w:pPr>
        <w:spacing w:line="276" w:lineRule="auto"/>
        <w:ind w:firstLine="720"/>
        <w:rPr>
          <w:i/>
          <w:iCs/>
          <w:lang w:eastAsia="ar-SA"/>
        </w:rPr>
      </w:pPr>
      <w:r w:rsidRPr="00EB189D">
        <w:rPr>
          <w:i/>
          <w:iCs/>
          <w:lang w:eastAsia="ar-SA"/>
        </w:rPr>
        <w:t>“I am ready to align to and allow receiving</w:t>
      </w:r>
      <w:r w:rsidR="00983BBD">
        <w:rPr>
          <w:i/>
          <w:iCs/>
          <w:lang w:eastAsia="ar-SA"/>
        </w:rPr>
        <w:t>, saving and enjoying</w:t>
      </w:r>
      <w:r w:rsidRPr="00EB189D">
        <w:rPr>
          <w:i/>
          <w:iCs/>
          <w:lang w:eastAsia="ar-SA"/>
        </w:rPr>
        <w:t xml:space="preserve"> more money. </w:t>
      </w:r>
      <w:r w:rsidR="00983BBD">
        <w:rPr>
          <w:i/>
          <w:iCs/>
          <w:lang w:eastAsia="ar-SA"/>
        </w:rPr>
        <w:t xml:space="preserve">I align to being a magnet for money. For clients to be so excited to work with me and receive such phenomenal value that they love paying me. </w:t>
      </w:r>
      <w:r w:rsidRPr="00EB189D">
        <w:rPr>
          <w:i/>
          <w:iCs/>
          <w:lang w:eastAsia="ar-SA"/>
        </w:rPr>
        <w:t xml:space="preserve">I allow it </w:t>
      </w:r>
      <w:r w:rsidR="00983BBD">
        <w:rPr>
          <w:i/>
          <w:iCs/>
          <w:lang w:eastAsia="ar-SA"/>
        </w:rPr>
        <w:t xml:space="preserve">all into my energy </w:t>
      </w:r>
      <w:r w:rsidRPr="00EB189D">
        <w:rPr>
          <w:i/>
          <w:iCs/>
          <w:lang w:eastAsia="ar-SA"/>
        </w:rPr>
        <w:t>now. I allow it now. I allow it now.”</w:t>
      </w:r>
    </w:p>
    <w:p w14:paraId="54D94D80" w14:textId="047B005F" w:rsidR="00A53C0D" w:rsidRPr="00EB189D" w:rsidRDefault="00A53C0D" w:rsidP="00A53C0D">
      <w:pPr>
        <w:spacing w:line="276" w:lineRule="auto"/>
        <w:ind w:firstLine="720"/>
        <w:rPr>
          <w:i/>
          <w:iCs/>
          <w:lang w:eastAsia="ar-SA"/>
        </w:rPr>
      </w:pPr>
      <w:r w:rsidRPr="00EB189D">
        <w:rPr>
          <w:i/>
          <w:iCs/>
          <w:lang w:eastAsia="ar-SA"/>
        </w:rPr>
        <w:t>“I am ready to align to and allow receiving more money</w:t>
      </w:r>
      <w:r w:rsidR="00983BBD">
        <w:rPr>
          <w:i/>
          <w:iCs/>
          <w:lang w:eastAsia="ar-SA"/>
        </w:rPr>
        <w:t xml:space="preserve"> in </w:t>
      </w:r>
      <w:proofErr w:type="gramStart"/>
      <w:r w:rsidR="00983BBD">
        <w:rPr>
          <w:i/>
          <w:iCs/>
          <w:lang w:eastAsia="ar-SA"/>
        </w:rPr>
        <w:t>many different ways</w:t>
      </w:r>
      <w:proofErr w:type="gramEnd"/>
      <w:r w:rsidR="00983BBD">
        <w:rPr>
          <w:i/>
          <w:iCs/>
          <w:lang w:eastAsia="ar-SA"/>
        </w:rPr>
        <w:t>. I allow the flow of abundance and to feel wealthy in all the ways!</w:t>
      </w:r>
      <w:r w:rsidRPr="00EB189D">
        <w:rPr>
          <w:i/>
          <w:iCs/>
          <w:lang w:eastAsia="ar-SA"/>
        </w:rPr>
        <w:t xml:space="preserve"> I allow it now. I allow it now. I allow it </w:t>
      </w:r>
      <w:r w:rsidR="00983BBD">
        <w:rPr>
          <w:i/>
          <w:iCs/>
          <w:lang w:eastAsia="ar-SA"/>
        </w:rPr>
        <w:t xml:space="preserve">ALL </w:t>
      </w:r>
      <w:r w:rsidRPr="00EB189D">
        <w:rPr>
          <w:i/>
          <w:iCs/>
          <w:lang w:eastAsia="ar-SA"/>
        </w:rPr>
        <w:t>now.”</w:t>
      </w:r>
    </w:p>
    <w:p w14:paraId="19F66104" w14:textId="77777777" w:rsidR="00A53C0D" w:rsidRDefault="00A53C0D" w:rsidP="00EB189D">
      <w:pPr>
        <w:spacing w:line="276" w:lineRule="auto"/>
        <w:ind w:firstLine="720"/>
        <w:rPr>
          <w:lang w:eastAsia="ar-SA"/>
        </w:rPr>
      </w:pPr>
    </w:p>
    <w:p w14:paraId="17E92EA1" w14:textId="0BCFC14C" w:rsidR="00983BBD" w:rsidRDefault="00983BBD" w:rsidP="00EB189D">
      <w:pPr>
        <w:spacing w:line="276" w:lineRule="auto"/>
        <w:ind w:firstLine="720"/>
        <w:rPr>
          <w:lang w:eastAsia="ar-SA"/>
        </w:rPr>
      </w:pPr>
      <w:r>
        <w:rPr>
          <w:lang w:eastAsia="ar-SA"/>
        </w:rPr>
        <w:lastRenderedPageBreak/>
        <w:t xml:space="preserve">There is no right or wrong. </w:t>
      </w:r>
    </w:p>
    <w:p w14:paraId="1069DC77" w14:textId="77777777" w:rsidR="00983BBD" w:rsidRDefault="00983BBD" w:rsidP="00EB189D">
      <w:pPr>
        <w:spacing w:line="276" w:lineRule="auto"/>
        <w:ind w:firstLine="720"/>
        <w:rPr>
          <w:lang w:eastAsia="ar-SA"/>
        </w:rPr>
      </w:pPr>
    </w:p>
    <w:p w14:paraId="2ED8F452" w14:textId="4F651663" w:rsidR="00983BBD" w:rsidRDefault="00983BBD" w:rsidP="00EB189D">
      <w:pPr>
        <w:spacing w:line="276" w:lineRule="auto"/>
        <w:ind w:firstLine="720"/>
        <w:rPr>
          <w:lang w:eastAsia="ar-SA"/>
        </w:rPr>
      </w:pPr>
      <w:r>
        <w:rPr>
          <w:lang w:eastAsia="ar-SA"/>
        </w:rPr>
        <w:t>You are just saying something that feels g</w:t>
      </w:r>
      <w:r w:rsidR="00742107">
        <w:rPr>
          <w:lang w:eastAsia="ar-SA"/>
        </w:rPr>
        <w:t>ood,</w:t>
      </w:r>
      <w:r>
        <w:rPr>
          <w:lang w:eastAsia="ar-SA"/>
        </w:rPr>
        <w:t xml:space="preserve"> so it creates a new vibration in the </w:t>
      </w:r>
      <w:r w:rsidR="00742107">
        <w:rPr>
          <w:lang w:eastAsia="ar-SA"/>
        </w:rPr>
        <w:t xml:space="preserve">physical </w:t>
      </w:r>
      <w:r>
        <w:rPr>
          <w:lang w:eastAsia="ar-SA"/>
        </w:rPr>
        <w:t xml:space="preserve">space </w:t>
      </w:r>
      <w:r w:rsidR="00742107">
        <w:rPr>
          <w:lang w:eastAsia="ar-SA"/>
        </w:rPr>
        <w:t>around your body.</w:t>
      </w:r>
    </w:p>
    <w:p w14:paraId="17D30483" w14:textId="77777777" w:rsidR="00042DFB" w:rsidRPr="007F1FF5" w:rsidRDefault="00042DFB" w:rsidP="00DD12AE">
      <w:pPr>
        <w:spacing w:line="276" w:lineRule="auto"/>
        <w:ind w:firstLine="720"/>
        <w:rPr>
          <w:lang w:eastAsia="ar-SA"/>
        </w:rPr>
      </w:pPr>
    </w:p>
    <w:p w14:paraId="1BEEEDA2" w14:textId="2CE5E28D" w:rsidR="005B6AA9" w:rsidRDefault="005B6AA9" w:rsidP="00DD12AE">
      <w:pPr>
        <w:spacing w:line="276" w:lineRule="auto"/>
        <w:ind w:firstLine="720"/>
        <w:rPr>
          <w:lang w:eastAsia="ar-SA"/>
        </w:rPr>
      </w:pPr>
      <w:r>
        <w:rPr>
          <w:lang w:eastAsia="ar-SA"/>
        </w:rPr>
        <w:t>If</w:t>
      </w:r>
      <w:r w:rsidR="00042DFB" w:rsidRPr="007F1FF5">
        <w:rPr>
          <w:lang w:eastAsia="ar-SA"/>
        </w:rPr>
        <w:t xml:space="preserve"> you go to say the allowing statement,</w:t>
      </w:r>
      <w:r w:rsidR="00742107">
        <w:rPr>
          <w:lang w:eastAsia="ar-SA"/>
        </w:rPr>
        <w:t xml:space="preserve"> and</w:t>
      </w:r>
      <w:r w:rsidR="00042DFB" w:rsidRPr="007F1FF5">
        <w:rPr>
          <w:lang w:eastAsia="ar-SA"/>
        </w:rPr>
        <w:t xml:space="preserve"> it doesn't quite feel right</w:t>
      </w:r>
      <w:r w:rsidR="00742107">
        <w:rPr>
          <w:lang w:eastAsia="ar-SA"/>
        </w:rPr>
        <w:t>, d</w:t>
      </w:r>
      <w:r w:rsidR="00042DFB" w:rsidRPr="007F1FF5">
        <w:rPr>
          <w:lang w:eastAsia="ar-SA"/>
        </w:rPr>
        <w:t>on't</w:t>
      </w:r>
      <w:r>
        <w:rPr>
          <w:lang w:eastAsia="ar-SA"/>
        </w:rPr>
        <w:t xml:space="preserve"> force it. </w:t>
      </w:r>
      <w:r w:rsidR="00042DFB" w:rsidRPr="007F1FF5">
        <w:rPr>
          <w:lang w:eastAsia="ar-SA"/>
        </w:rPr>
        <w:t xml:space="preserve">You're just </w:t>
      </w:r>
      <w:r w:rsidR="00311295">
        <w:rPr>
          <w:lang w:eastAsia="ar-SA"/>
        </w:rPr>
        <w:t>going to</w:t>
      </w:r>
      <w:r w:rsidR="00042DFB" w:rsidRPr="007F1FF5">
        <w:rPr>
          <w:lang w:eastAsia="ar-SA"/>
        </w:rPr>
        <w:t xml:space="preserve"> put more resistance out into your field. Say </w:t>
      </w:r>
      <w:r w:rsidR="00742107">
        <w:rPr>
          <w:lang w:eastAsia="ar-SA"/>
        </w:rPr>
        <w:t>something that</w:t>
      </w:r>
      <w:r w:rsidR="00042DFB" w:rsidRPr="007F1FF5">
        <w:rPr>
          <w:lang w:eastAsia="ar-SA"/>
        </w:rPr>
        <w:t xml:space="preserve"> feels</w:t>
      </w:r>
      <w:r>
        <w:rPr>
          <w:lang w:eastAsia="ar-SA"/>
        </w:rPr>
        <w:t xml:space="preserve"> positive or good (preferably</w:t>
      </w:r>
      <w:r w:rsidR="00042DFB" w:rsidRPr="007F1FF5">
        <w:rPr>
          <w:lang w:eastAsia="ar-SA"/>
        </w:rPr>
        <w:t xml:space="preserve"> flipping amazing</w:t>
      </w:r>
      <w:r>
        <w:rPr>
          <w:lang w:eastAsia="ar-SA"/>
        </w:rPr>
        <w:t>, but positive/good at a bare minimum!)</w:t>
      </w:r>
      <w:r w:rsidR="00042DFB" w:rsidRPr="007F1FF5">
        <w:rPr>
          <w:lang w:eastAsia="ar-SA"/>
        </w:rPr>
        <w:t xml:space="preserve"> in that moment. </w:t>
      </w:r>
    </w:p>
    <w:p w14:paraId="6218EF43" w14:textId="77777777" w:rsidR="003F3C89" w:rsidRDefault="003F3C89" w:rsidP="003F3C89">
      <w:pPr>
        <w:spacing w:line="276" w:lineRule="auto"/>
        <w:rPr>
          <w:lang w:eastAsia="ar-SA"/>
        </w:rPr>
      </w:pPr>
    </w:p>
    <w:p w14:paraId="1999167C" w14:textId="5EC08241" w:rsidR="003F3C89" w:rsidRDefault="003F3C89" w:rsidP="003F3C89">
      <w:pPr>
        <w:pStyle w:val="Heading3"/>
      </w:pPr>
      <w:r>
        <w:t>Why Do We Allow?</w:t>
      </w:r>
    </w:p>
    <w:p w14:paraId="1BE1C76E" w14:textId="77777777" w:rsidR="005B6AA9" w:rsidRDefault="005B6AA9" w:rsidP="00DD12AE">
      <w:pPr>
        <w:spacing w:line="276" w:lineRule="auto"/>
        <w:ind w:firstLine="720"/>
        <w:rPr>
          <w:lang w:eastAsia="ar-SA"/>
        </w:rPr>
      </w:pPr>
    </w:p>
    <w:p w14:paraId="3C35E668" w14:textId="381F17D3" w:rsidR="00042DFB" w:rsidRPr="007F1FF5" w:rsidRDefault="00042DFB" w:rsidP="00DD12AE">
      <w:pPr>
        <w:spacing w:line="276" w:lineRule="auto"/>
        <w:ind w:firstLine="720"/>
        <w:rPr>
          <w:lang w:eastAsia="ar-SA"/>
        </w:rPr>
      </w:pPr>
      <w:r w:rsidRPr="007F1FF5">
        <w:rPr>
          <w:lang w:eastAsia="ar-SA"/>
        </w:rPr>
        <w:t>The point is to get a high vibration out into your field.</w:t>
      </w:r>
    </w:p>
    <w:p w14:paraId="7AD50389" w14:textId="77777777" w:rsidR="00042DFB" w:rsidRPr="007F1FF5" w:rsidRDefault="00042DFB" w:rsidP="00DD12AE">
      <w:pPr>
        <w:spacing w:line="276" w:lineRule="auto"/>
        <w:ind w:firstLine="720"/>
        <w:rPr>
          <w:lang w:eastAsia="ar-SA"/>
        </w:rPr>
      </w:pPr>
    </w:p>
    <w:p w14:paraId="78847F2F" w14:textId="77777777" w:rsidR="003F3C89" w:rsidRDefault="005B6AA9" w:rsidP="005B6AA9">
      <w:pPr>
        <w:spacing w:line="276" w:lineRule="auto"/>
        <w:ind w:firstLine="720"/>
        <w:rPr>
          <w:lang w:eastAsia="ar-SA"/>
        </w:rPr>
      </w:pPr>
      <w:r>
        <w:rPr>
          <w:lang w:eastAsia="ar-SA"/>
        </w:rPr>
        <w:t>From a science perspective you are aiming for a lovely new high vibrational</w:t>
      </w:r>
      <w:r w:rsidR="00042DFB" w:rsidRPr="007F1FF5">
        <w:rPr>
          <w:lang w:eastAsia="ar-SA"/>
        </w:rPr>
        <w:t xml:space="preserve"> wave</w:t>
      </w:r>
      <w:r>
        <w:rPr>
          <w:lang w:eastAsia="ar-SA"/>
        </w:rPr>
        <w:t xml:space="preserve">. That will then sync with more high vibrational things. </w:t>
      </w:r>
    </w:p>
    <w:p w14:paraId="1A0C16BD" w14:textId="77777777" w:rsidR="003F3C89" w:rsidRDefault="003F3C89" w:rsidP="005B6AA9">
      <w:pPr>
        <w:spacing w:line="276" w:lineRule="auto"/>
        <w:ind w:firstLine="720"/>
        <w:rPr>
          <w:lang w:eastAsia="ar-SA"/>
        </w:rPr>
      </w:pPr>
    </w:p>
    <w:p w14:paraId="60DB30F1" w14:textId="06BE27FB" w:rsidR="003F3C89" w:rsidRDefault="003F3C89" w:rsidP="005B6AA9">
      <w:pPr>
        <w:spacing w:line="276" w:lineRule="auto"/>
        <w:ind w:firstLine="720"/>
        <w:rPr>
          <w:lang w:eastAsia="ar-SA"/>
        </w:rPr>
      </w:pPr>
      <w:r>
        <w:rPr>
          <w:lang w:eastAsia="ar-SA"/>
        </w:rPr>
        <w:t xml:space="preserve">When you do that, </w:t>
      </w:r>
      <w:r w:rsidR="005B6AA9">
        <w:rPr>
          <w:lang w:eastAsia="ar-SA"/>
        </w:rPr>
        <w:t>you’re tapping into the</w:t>
      </w:r>
      <w:r>
        <w:rPr>
          <w:lang w:eastAsia="ar-SA"/>
        </w:rPr>
        <w:t xml:space="preserve"> </w:t>
      </w:r>
      <w:r w:rsidRPr="003F3C89">
        <w:rPr>
          <w:b/>
          <w:bCs/>
          <w:u w:val="single"/>
          <w:lang w:eastAsia="ar-SA"/>
        </w:rPr>
        <w:t>12 Universal Laws</w:t>
      </w:r>
      <w:r>
        <w:rPr>
          <w:lang w:eastAsia="ar-SA"/>
        </w:rPr>
        <w:t>:</w:t>
      </w:r>
    </w:p>
    <w:p w14:paraId="1EDAACCF" w14:textId="1C9B9640" w:rsidR="003F3C89" w:rsidRDefault="003F3C89" w:rsidP="003F3C89">
      <w:pPr>
        <w:pStyle w:val="ListParagraph"/>
        <w:numPr>
          <w:ilvl w:val="0"/>
          <w:numId w:val="11"/>
        </w:numPr>
        <w:spacing w:line="276" w:lineRule="auto"/>
        <w:rPr>
          <w:lang w:eastAsia="ar-SA"/>
        </w:rPr>
      </w:pPr>
      <w:r w:rsidRPr="003F3C89">
        <w:rPr>
          <w:b/>
          <w:bCs/>
          <w:lang w:eastAsia="ar-SA"/>
        </w:rPr>
        <w:t xml:space="preserve">Law of Divine </w:t>
      </w:r>
      <w:r w:rsidR="00742107" w:rsidRPr="003F3C89">
        <w:rPr>
          <w:b/>
          <w:bCs/>
          <w:lang w:eastAsia="ar-SA"/>
        </w:rPr>
        <w:t>Oneness</w:t>
      </w:r>
      <w:r>
        <w:rPr>
          <w:lang w:eastAsia="ar-SA"/>
        </w:rPr>
        <w:t xml:space="preserve"> (</w:t>
      </w:r>
      <w:r w:rsidR="00221235">
        <w:rPr>
          <w:lang w:eastAsia="ar-SA"/>
        </w:rPr>
        <w:t>everything in the universe is connected</w:t>
      </w:r>
      <w:r>
        <w:rPr>
          <w:lang w:eastAsia="ar-SA"/>
        </w:rPr>
        <w:t>)</w:t>
      </w:r>
    </w:p>
    <w:p w14:paraId="2C08F4D3" w14:textId="50D2B3C9" w:rsidR="003F3C89" w:rsidRDefault="003F3C89" w:rsidP="003F3C89">
      <w:pPr>
        <w:pStyle w:val="ListParagraph"/>
        <w:numPr>
          <w:ilvl w:val="0"/>
          <w:numId w:val="11"/>
        </w:numPr>
        <w:spacing w:line="276" w:lineRule="auto"/>
        <w:rPr>
          <w:lang w:eastAsia="ar-SA"/>
        </w:rPr>
      </w:pPr>
      <w:r w:rsidRPr="00221235">
        <w:rPr>
          <w:b/>
          <w:bCs/>
          <w:lang w:eastAsia="ar-SA"/>
        </w:rPr>
        <w:t>Law of Vibration</w:t>
      </w:r>
      <w:r w:rsidR="00221235">
        <w:rPr>
          <w:lang w:eastAsia="ar-SA"/>
        </w:rPr>
        <w:t xml:space="preserve"> (</w:t>
      </w:r>
      <w:r w:rsidR="001C1D25">
        <w:rPr>
          <w:lang w:eastAsia="ar-SA"/>
        </w:rPr>
        <w:t>everything in the universe is in constant motion, and vibrates)</w:t>
      </w:r>
    </w:p>
    <w:p w14:paraId="3FEABFFF" w14:textId="1D287FF8" w:rsidR="003F3C89" w:rsidRDefault="003F3C89" w:rsidP="003F3C89">
      <w:pPr>
        <w:pStyle w:val="ListParagraph"/>
        <w:numPr>
          <w:ilvl w:val="0"/>
          <w:numId w:val="11"/>
        </w:numPr>
        <w:spacing w:line="276" w:lineRule="auto"/>
        <w:rPr>
          <w:lang w:eastAsia="ar-SA"/>
        </w:rPr>
      </w:pPr>
      <w:r w:rsidRPr="00221235">
        <w:rPr>
          <w:b/>
          <w:bCs/>
          <w:lang w:eastAsia="ar-SA"/>
        </w:rPr>
        <w:t xml:space="preserve">Law of </w:t>
      </w:r>
      <w:r w:rsidR="001C1D25">
        <w:rPr>
          <w:b/>
          <w:bCs/>
          <w:lang w:eastAsia="ar-SA"/>
        </w:rPr>
        <w:t xml:space="preserve">Inspired </w:t>
      </w:r>
      <w:r w:rsidRPr="00221235">
        <w:rPr>
          <w:b/>
          <w:bCs/>
          <w:lang w:eastAsia="ar-SA"/>
        </w:rPr>
        <w:t>Action</w:t>
      </w:r>
      <w:r w:rsidR="00221235">
        <w:rPr>
          <w:lang w:eastAsia="ar-SA"/>
        </w:rPr>
        <w:t xml:space="preserve"> (</w:t>
      </w:r>
      <w:r w:rsidR="001C1D25">
        <w:rPr>
          <w:lang w:eastAsia="ar-SA"/>
        </w:rPr>
        <w:t>our actions must be aligned from within us to manifest in the physical world)</w:t>
      </w:r>
    </w:p>
    <w:p w14:paraId="38AC8F6B" w14:textId="042DCDC6" w:rsidR="003F3C89" w:rsidRDefault="003F3C89" w:rsidP="003F3C89">
      <w:pPr>
        <w:pStyle w:val="ListParagraph"/>
        <w:numPr>
          <w:ilvl w:val="0"/>
          <w:numId w:val="11"/>
        </w:numPr>
        <w:spacing w:line="276" w:lineRule="auto"/>
        <w:rPr>
          <w:lang w:eastAsia="ar-SA"/>
        </w:rPr>
      </w:pPr>
      <w:r w:rsidRPr="00221235">
        <w:rPr>
          <w:b/>
          <w:bCs/>
          <w:lang w:eastAsia="ar-SA"/>
        </w:rPr>
        <w:t>Law of Correspondence</w:t>
      </w:r>
      <w:r w:rsidR="00221235" w:rsidRPr="00221235">
        <w:rPr>
          <w:b/>
          <w:bCs/>
          <w:lang w:eastAsia="ar-SA"/>
        </w:rPr>
        <w:t xml:space="preserve"> </w:t>
      </w:r>
      <w:r w:rsidR="00221235">
        <w:rPr>
          <w:lang w:eastAsia="ar-SA"/>
        </w:rPr>
        <w:t>(</w:t>
      </w:r>
      <w:r w:rsidR="001C1D25">
        <w:rPr>
          <w:lang w:eastAsia="ar-SA"/>
        </w:rPr>
        <w:t>patterns repeat throughout the universe, and on a personal level. Our reality is a mirror)</w:t>
      </w:r>
    </w:p>
    <w:p w14:paraId="4DBC677E" w14:textId="2A1690C8" w:rsidR="003F3C89" w:rsidRDefault="003F3C89" w:rsidP="003F3C89">
      <w:pPr>
        <w:pStyle w:val="ListParagraph"/>
        <w:numPr>
          <w:ilvl w:val="0"/>
          <w:numId w:val="11"/>
        </w:numPr>
        <w:spacing w:line="276" w:lineRule="auto"/>
        <w:rPr>
          <w:lang w:eastAsia="ar-SA"/>
        </w:rPr>
      </w:pPr>
      <w:r w:rsidRPr="00221235">
        <w:rPr>
          <w:b/>
          <w:bCs/>
          <w:lang w:eastAsia="ar-SA"/>
        </w:rPr>
        <w:lastRenderedPageBreak/>
        <w:t>Law of Cause and Effect</w:t>
      </w:r>
      <w:r w:rsidR="00221235">
        <w:rPr>
          <w:lang w:eastAsia="ar-SA"/>
        </w:rPr>
        <w:t xml:space="preserve"> (</w:t>
      </w:r>
      <w:r w:rsidR="001C1D25">
        <w:rPr>
          <w:lang w:eastAsia="ar-SA"/>
        </w:rPr>
        <w:t>every action ha</w:t>
      </w:r>
      <w:r w:rsidR="00564E29">
        <w:rPr>
          <w:lang w:eastAsia="ar-SA"/>
        </w:rPr>
        <w:t>s</w:t>
      </w:r>
      <w:r w:rsidR="001C1D25">
        <w:rPr>
          <w:lang w:eastAsia="ar-SA"/>
        </w:rPr>
        <w:t xml:space="preserve"> an equal and opposite reaction)</w:t>
      </w:r>
    </w:p>
    <w:p w14:paraId="13C0C1CB" w14:textId="384DAD87" w:rsidR="003F3C89" w:rsidRDefault="003F3C89" w:rsidP="003F3C89">
      <w:pPr>
        <w:pStyle w:val="ListParagraph"/>
        <w:numPr>
          <w:ilvl w:val="0"/>
          <w:numId w:val="11"/>
        </w:numPr>
        <w:spacing w:line="276" w:lineRule="auto"/>
        <w:rPr>
          <w:lang w:eastAsia="ar-SA"/>
        </w:rPr>
      </w:pPr>
      <w:r w:rsidRPr="00221235">
        <w:rPr>
          <w:b/>
          <w:bCs/>
          <w:lang w:eastAsia="ar-SA"/>
        </w:rPr>
        <w:t>Law of Attraction</w:t>
      </w:r>
      <w:r w:rsidR="00221235">
        <w:rPr>
          <w:lang w:eastAsia="ar-SA"/>
        </w:rPr>
        <w:t xml:space="preserve"> (</w:t>
      </w:r>
      <w:r w:rsidR="001C1D25">
        <w:rPr>
          <w:lang w:eastAsia="ar-SA"/>
        </w:rPr>
        <w:t>like attracts like)</w:t>
      </w:r>
    </w:p>
    <w:p w14:paraId="0CCC9C84" w14:textId="71C8E622" w:rsidR="003F3C89" w:rsidRDefault="003F3C89" w:rsidP="003F3C89">
      <w:pPr>
        <w:pStyle w:val="ListParagraph"/>
        <w:numPr>
          <w:ilvl w:val="0"/>
          <w:numId w:val="11"/>
        </w:numPr>
        <w:spacing w:line="276" w:lineRule="auto"/>
        <w:rPr>
          <w:lang w:eastAsia="ar-SA"/>
        </w:rPr>
      </w:pPr>
      <w:r w:rsidRPr="00221235">
        <w:rPr>
          <w:b/>
          <w:bCs/>
          <w:lang w:eastAsia="ar-SA"/>
        </w:rPr>
        <w:t>Law of Compensation</w:t>
      </w:r>
      <w:r w:rsidR="00221235">
        <w:rPr>
          <w:lang w:eastAsia="ar-SA"/>
        </w:rPr>
        <w:t xml:space="preserve"> (</w:t>
      </w:r>
      <w:r w:rsidR="001C1D25">
        <w:rPr>
          <w:lang w:eastAsia="ar-SA"/>
        </w:rPr>
        <w:t>whatever you put out there will return to you)</w:t>
      </w:r>
    </w:p>
    <w:p w14:paraId="3D201ABA" w14:textId="33BEF973" w:rsidR="003F3C89" w:rsidRDefault="003F3C89" w:rsidP="003F3C89">
      <w:pPr>
        <w:pStyle w:val="ListParagraph"/>
        <w:numPr>
          <w:ilvl w:val="0"/>
          <w:numId w:val="11"/>
        </w:numPr>
        <w:spacing w:line="276" w:lineRule="auto"/>
        <w:rPr>
          <w:lang w:eastAsia="ar-SA"/>
        </w:rPr>
      </w:pPr>
      <w:r w:rsidRPr="00221235">
        <w:rPr>
          <w:b/>
          <w:bCs/>
          <w:lang w:eastAsia="ar-SA"/>
        </w:rPr>
        <w:t>Law of Perpetual Transmutation of Energy</w:t>
      </w:r>
      <w:r w:rsidR="00221235">
        <w:rPr>
          <w:lang w:eastAsia="ar-SA"/>
        </w:rPr>
        <w:t xml:space="preserve"> (</w:t>
      </w:r>
      <w:r w:rsidR="001C1D25">
        <w:rPr>
          <w:lang w:eastAsia="ar-SA"/>
        </w:rPr>
        <w:t>everything in the universe is constantly changing &amp; transmuting. You can alter your life by altering the energy you emit)</w:t>
      </w:r>
    </w:p>
    <w:p w14:paraId="5FBA12EB" w14:textId="1C6B7F10" w:rsidR="003F3C89" w:rsidRDefault="003F3C89" w:rsidP="003F3C89">
      <w:pPr>
        <w:pStyle w:val="ListParagraph"/>
        <w:numPr>
          <w:ilvl w:val="0"/>
          <w:numId w:val="11"/>
        </w:numPr>
        <w:spacing w:line="276" w:lineRule="auto"/>
        <w:rPr>
          <w:lang w:eastAsia="ar-SA"/>
        </w:rPr>
      </w:pPr>
      <w:r w:rsidRPr="00221235">
        <w:rPr>
          <w:b/>
          <w:bCs/>
          <w:lang w:eastAsia="ar-SA"/>
        </w:rPr>
        <w:t>Law of Relativity</w:t>
      </w:r>
      <w:r w:rsidR="00221235">
        <w:rPr>
          <w:lang w:eastAsia="ar-SA"/>
        </w:rPr>
        <w:t xml:space="preserve"> (</w:t>
      </w:r>
      <w:r w:rsidR="00411F10">
        <w:rPr>
          <w:lang w:eastAsia="ar-SA"/>
        </w:rPr>
        <w:t>everything is relative, everything only has as much weight or significance as you give it)</w:t>
      </w:r>
    </w:p>
    <w:p w14:paraId="292EC337" w14:textId="2E7A860A" w:rsidR="003F3C89" w:rsidRDefault="003F3C89" w:rsidP="003F3C89">
      <w:pPr>
        <w:pStyle w:val="ListParagraph"/>
        <w:numPr>
          <w:ilvl w:val="0"/>
          <w:numId w:val="11"/>
        </w:numPr>
        <w:spacing w:line="276" w:lineRule="auto"/>
        <w:rPr>
          <w:lang w:eastAsia="ar-SA"/>
        </w:rPr>
      </w:pPr>
      <w:r w:rsidRPr="00221235">
        <w:rPr>
          <w:b/>
          <w:bCs/>
          <w:lang w:eastAsia="ar-SA"/>
        </w:rPr>
        <w:t>Law of Polarity</w:t>
      </w:r>
      <w:r w:rsidR="00221235">
        <w:rPr>
          <w:lang w:eastAsia="ar-SA"/>
        </w:rPr>
        <w:t xml:space="preserve"> (</w:t>
      </w:r>
      <w:r w:rsidR="00411F10">
        <w:rPr>
          <w:lang w:eastAsia="ar-SA"/>
        </w:rPr>
        <w:t>everything has an opposite)</w:t>
      </w:r>
    </w:p>
    <w:p w14:paraId="356B2757" w14:textId="6E55FE9A" w:rsidR="003F3C89" w:rsidRDefault="003F3C89" w:rsidP="003F3C89">
      <w:pPr>
        <w:pStyle w:val="ListParagraph"/>
        <w:numPr>
          <w:ilvl w:val="0"/>
          <w:numId w:val="11"/>
        </w:numPr>
        <w:spacing w:line="276" w:lineRule="auto"/>
        <w:rPr>
          <w:lang w:eastAsia="ar-SA"/>
        </w:rPr>
      </w:pPr>
      <w:r w:rsidRPr="00221235">
        <w:rPr>
          <w:b/>
          <w:bCs/>
          <w:lang w:eastAsia="ar-SA"/>
        </w:rPr>
        <w:t>Law of Gender</w:t>
      </w:r>
      <w:r w:rsidR="00221235">
        <w:rPr>
          <w:lang w:eastAsia="ar-SA"/>
        </w:rPr>
        <w:t xml:space="preserve"> (</w:t>
      </w:r>
      <w:r w:rsidR="00411F10">
        <w:rPr>
          <w:lang w:eastAsia="ar-SA"/>
        </w:rPr>
        <w:t>we all have masculine and feminine energy within us, regardless of physical gender)</w:t>
      </w:r>
    </w:p>
    <w:p w14:paraId="51A169A7" w14:textId="724540BE" w:rsidR="005B6AA9" w:rsidRDefault="003F3C89" w:rsidP="00411F10">
      <w:pPr>
        <w:pStyle w:val="ListParagraph"/>
        <w:numPr>
          <w:ilvl w:val="0"/>
          <w:numId w:val="11"/>
        </w:numPr>
        <w:spacing w:line="276" w:lineRule="auto"/>
        <w:rPr>
          <w:lang w:eastAsia="ar-SA"/>
        </w:rPr>
      </w:pPr>
      <w:r w:rsidRPr="00221235">
        <w:rPr>
          <w:b/>
          <w:bCs/>
          <w:lang w:eastAsia="ar-SA"/>
        </w:rPr>
        <w:t>and the Law of Rhythm</w:t>
      </w:r>
      <w:r w:rsidR="00221235" w:rsidRPr="00221235">
        <w:rPr>
          <w:b/>
          <w:bCs/>
          <w:lang w:eastAsia="ar-SA"/>
        </w:rPr>
        <w:t xml:space="preserve"> </w:t>
      </w:r>
      <w:r w:rsidR="00221235">
        <w:rPr>
          <w:lang w:eastAsia="ar-SA"/>
        </w:rPr>
        <w:t>(</w:t>
      </w:r>
      <w:r w:rsidR="00411F10">
        <w:rPr>
          <w:lang w:eastAsia="ar-SA"/>
        </w:rPr>
        <w:t>life has a natural rhythm, a flow)</w:t>
      </w:r>
    </w:p>
    <w:p w14:paraId="2F9CC6D3" w14:textId="77777777" w:rsidR="005B6AA9" w:rsidRDefault="005B6AA9" w:rsidP="005B6AA9">
      <w:pPr>
        <w:spacing w:line="276" w:lineRule="auto"/>
        <w:ind w:firstLine="720"/>
        <w:rPr>
          <w:lang w:eastAsia="ar-SA"/>
        </w:rPr>
      </w:pPr>
    </w:p>
    <w:p w14:paraId="69093C21" w14:textId="12CEE7F2" w:rsidR="002F668D" w:rsidRDefault="003F3C89" w:rsidP="005B6AA9">
      <w:pPr>
        <w:spacing w:line="276" w:lineRule="auto"/>
        <w:ind w:firstLine="720"/>
        <w:rPr>
          <w:lang w:eastAsia="ar-SA"/>
        </w:rPr>
      </w:pPr>
      <w:r>
        <w:rPr>
          <w:lang w:eastAsia="ar-SA"/>
        </w:rPr>
        <w:t>This is</w:t>
      </w:r>
      <w:r w:rsidR="00411F10">
        <w:rPr>
          <w:lang w:eastAsia="ar-SA"/>
        </w:rPr>
        <w:t xml:space="preserve"> obviously</w:t>
      </w:r>
      <w:r>
        <w:rPr>
          <w:lang w:eastAsia="ar-SA"/>
        </w:rPr>
        <w:t xml:space="preserve"> a highly summarized list. Each of these could be a book </w:t>
      </w:r>
      <w:r w:rsidR="00742107">
        <w:rPr>
          <w:lang w:eastAsia="ar-SA"/>
        </w:rPr>
        <w:t>of</w:t>
      </w:r>
      <w:r>
        <w:rPr>
          <w:lang w:eastAsia="ar-SA"/>
        </w:rPr>
        <w:t xml:space="preserve"> </w:t>
      </w:r>
      <w:r w:rsidR="00742107">
        <w:rPr>
          <w:lang w:eastAsia="ar-SA"/>
        </w:rPr>
        <w:t>its</w:t>
      </w:r>
      <w:r>
        <w:rPr>
          <w:lang w:eastAsia="ar-SA"/>
        </w:rPr>
        <w:t xml:space="preserve"> own</w:t>
      </w:r>
      <w:r w:rsidR="00411F10">
        <w:rPr>
          <w:lang w:eastAsia="ar-SA"/>
        </w:rPr>
        <w:t>! T</w:t>
      </w:r>
      <w:r>
        <w:rPr>
          <w:lang w:eastAsia="ar-SA"/>
        </w:rPr>
        <w:t xml:space="preserve">he point here is not the detail but </w:t>
      </w:r>
      <w:r w:rsidRPr="002F668D">
        <w:rPr>
          <w:b/>
          <w:bCs/>
          <w:lang w:eastAsia="ar-SA"/>
        </w:rPr>
        <w:t>what you are tapping into</w:t>
      </w:r>
      <w:r>
        <w:rPr>
          <w:lang w:eastAsia="ar-SA"/>
        </w:rPr>
        <w:t xml:space="preserve">. </w:t>
      </w:r>
    </w:p>
    <w:p w14:paraId="2456DA69" w14:textId="77777777" w:rsidR="002F668D" w:rsidRDefault="002F668D" w:rsidP="005B6AA9">
      <w:pPr>
        <w:spacing w:line="276" w:lineRule="auto"/>
        <w:ind w:firstLine="720"/>
        <w:rPr>
          <w:lang w:eastAsia="ar-SA"/>
        </w:rPr>
      </w:pPr>
    </w:p>
    <w:p w14:paraId="0CA64423" w14:textId="2254A551" w:rsidR="003F3C89" w:rsidRDefault="003F3C89" w:rsidP="005B6AA9">
      <w:pPr>
        <w:spacing w:line="276" w:lineRule="auto"/>
        <w:ind w:firstLine="720"/>
        <w:rPr>
          <w:lang w:eastAsia="ar-SA"/>
        </w:rPr>
      </w:pPr>
      <w:r>
        <w:rPr>
          <w:lang w:eastAsia="ar-SA"/>
        </w:rPr>
        <w:t xml:space="preserve">This is quantum physics at </w:t>
      </w:r>
      <w:proofErr w:type="spellStart"/>
      <w:proofErr w:type="gramStart"/>
      <w:r>
        <w:rPr>
          <w:lang w:eastAsia="ar-SA"/>
        </w:rPr>
        <w:t>it’s</w:t>
      </w:r>
      <w:proofErr w:type="spellEnd"/>
      <w:proofErr w:type="gramEnd"/>
      <w:r>
        <w:rPr>
          <w:lang w:eastAsia="ar-SA"/>
        </w:rPr>
        <w:t xml:space="preserve"> most powerful. </w:t>
      </w:r>
    </w:p>
    <w:p w14:paraId="0497FF3C" w14:textId="77777777" w:rsidR="003F3C89" w:rsidRDefault="003F3C89" w:rsidP="005B6AA9">
      <w:pPr>
        <w:spacing w:line="276" w:lineRule="auto"/>
        <w:ind w:firstLine="720"/>
        <w:rPr>
          <w:lang w:eastAsia="ar-SA"/>
        </w:rPr>
      </w:pPr>
    </w:p>
    <w:p w14:paraId="35DF8F45" w14:textId="097B561B" w:rsidR="003F3C89" w:rsidRDefault="003F3C89" w:rsidP="005B6AA9">
      <w:pPr>
        <w:spacing w:line="276" w:lineRule="auto"/>
        <w:ind w:firstLine="720"/>
        <w:rPr>
          <w:lang w:eastAsia="ar-SA"/>
        </w:rPr>
      </w:pPr>
      <w:r>
        <w:rPr>
          <w:lang w:eastAsia="ar-SA"/>
        </w:rPr>
        <w:t>You</w:t>
      </w:r>
      <w:r w:rsidR="002F668D">
        <w:rPr>
          <w:lang w:eastAsia="ar-SA"/>
        </w:rPr>
        <w:t xml:space="preserve"> </w:t>
      </w:r>
      <w:proofErr w:type="gramStart"/>
      <w:r w:rsidR="002F668D">
        <w:rPr>
          <w:lang w:eastAsia="ar-SA"/>
        </w:rPr>
        <w:t>shifting</w:t>
      </w:r>
      <w:proofErr w:type="gramEnd"/>
      <w:r w:rsidR="002F668D">
        <w:rPr>
          <w:lang w:eastAsia="ar-SA"/>
        </w:rPr>
        <w:t xml:space="preserve"> your vibration </w:t>
      </w:r>
      <w:r w:rsidR="00742107">
        <w:rPr>
          <w:lang w:eastAsia="ar-SA"/>
        </w:rPr>
        <w:t>and</w:t>
      </w:r>
      <w:r w:rsidR="002F668D">
        <w:rPr>
          <w:lang w:eastAsia="ar-SA"/>
        </w:rPr>
        <w:t>, by the Laws of the Universe</w:t>
      </w:r>
      <w:r w:rsidR="00742107">
        <w:rPr>
          <w:lang w:eastAsia="ar-SA"/>
        </w:rPr>
        <w:t xml:space="preserve">, your energy </w:t>
      </w:r>
      <w:r w:rsidR="002F668D">
        <w:rPr>
          <w:lang w:eastAsia="ar-SA"/>
        </w:rPr>
        <w:t>will</w:t>
      </w:r>
      <w:r w:rsidR="00742107">
        <w:rPr>
          <w:lang w:eastAsia="ar-SA"/>
        </w:rPr>
        <w:t xml:space="preserve"> start</w:t>
      </w:r>
      <w:r w:rsidR="002F668D">
        <w:rPr>
          <w:lang w:eastAsia="ar-SA"/>
        </w:rPr>
        <w:t xml:space="preserve"> </w:t>
      </w:r>
      <w:r w:rsidR="00042DFB" w:rsidRPr="007F1FF5">
        <w:rPr>
          <w:lang w:eastAsia="ar-SA"/>
        </w:rPr>
        <w:t xml:space="preserve">magnetizing things </w:t>
      </w:r>
      <w:r>
        <w:rPr>
          <w:lang w:eastAsia="ar-SA"/>
        </w:rPr>
        <w:t>to</w:t>
      </w:r>
      <w:r w:rsidR="002F668D">
        <w:rPr>
          <w:lang w:eastAsia="ar-SA"/>
        </w:rPr>
        <w:t xml:space="preserve"> you</w:t>
      </w:r>
      <w:r w:rsidR="00742107">
        <w:rPr>
          <w:lang w:eastAsia="ar-SA"/>
        </w:rPr>
        <w:t xml:space="preserve"> which match your new vibration.</w:t>
      </w:r>
    </w:p>
    <w:p w14:paraId="0D684513" w14:textId="77777777" w:rsidR="002F668D" w:rsidRDefault="002F668D" w:rsidP="005B6AA9">
      <w:pPr>
        <w:spacing w:line="276" w:lineRule="auto"/>
        <w:ind w:firstLine="720"/>
        <w:rPr>
          <w:lang w:eastAsia="ar-SA"/>
        </w:rPr>
      </w:pPr>
    </w:p>
    <w:p w14:paraId="3A447053" w14:textId="5F9EE8C1" w:rsidR="002F668D" w:rsidRDefault="002F668D" w:rsidP="002F668D">
      <w:pPr>
        <w:spacing w:line="276" w:lineRule="auto"/>
        <w:jc w:val="center"/>
        <w:rPr>
          <w:lang w:eastAsia="ar-SA"/>
        </w:rPr>
      </w:pPr>
      <w:r>
        <w:rPr>
          <w:lang w:eastAsia="ar-SA"/>
        </w:rPr>
        <w:t>BUT YOU MUST THEN TAKE ACTION</w:t>
      </w:r>
    </w:p>
    <w:p w14:paraId="07D87D43" w14:textId="66B9FCBD" w:rsidR="003F3C89" w:rsidRDefault="00565DFC" w:rsidP="003F3C89">
      <w:pPr>
        <w:spacing w:line="276" w:lineRule="auto"/>
        <w:rPr>
          <w:lang w:eastAsia="ar-SA"/>
        </w:rPr>
      </w:pPr>
      <w:r>
        <w:rPr>
          <w:lang w:eastAsia="ar-SA"/>
        </w:rPr>
        <w:tab/>
      </w:r>
    </w:p>
    <w:p w14:paraId="539C012E" w14:textId="22E62046" w:rsidR="00565DFC" w:rsidRDefault="00565DFC" w:rsidP="003F3C89">
      <w:pPr>
        <w:spacing w:line="276" w:lineRule="auto"/>
        <w:rPr>
          <w:lang w:eastAsia="ar-SA"/>
        </w:rPr>
      </w:pPr>
      <w:r>
        <w:rPr>
          <w:lang w:eastAsia="ar-SA"/>
        </w:rPr>
        <w:tab/>
        <w:t>The point of practicing The Zone Method is not just so you can feel better. It’s to have you get what you want. If you want more money, it’s for you to receive more money!</w:t>
      </w:r>
    </w:p>
    <w:p w14:paraId="115E56B2" w14:textId="77777777" w:rsidR="00565DFC" w:rsidRDefault="00565DFC" w:rsidP="003F3C89">
      <w:pPr>
        <w:spacing w:line="276" w:lineRule="auto"/>
        <w:rPr>
          <w:lang w:eastAsia="ar-SA"/>
        </w:rPr>
      </w:pPr>
    </w:p>
    <w:p w14:paraId="44FB880F" w14:textId="020BAB46" w:rsidR="00565DFC" w:rsidRDefault="00565DFC" w:rsidP="003F3C89">
      <w:pPr>
        <w:spacing w:line="276" w:lineRule="auto"/>
        <w:rPr>
          <w:lang w:eastAsia="ar-SA"/>
        </w:rPr>
      </w:pPr>
      <w:r>
        <w:rPr>
          <w:lang w:eastAsia="ar-SA"/>
        </w:rPr>
        <w:lastRenderedPageBreak/>
        <w:tab/>
        <w:t>As we discussed earlier, this isn’t a ‘meditate your way to a bunch of cash dropping in your lap’ kind of method.</w:t>
      </w:r>
      <w:r w:rsidR="00742107">
        <w:rPr>
          <w:lang w:eastAsia="ar-SA"/>
        </w:rPr>
        <w:t xml:space="preserve"> It also isn’t so you can then spring into a hustle, hard work, knee-jerk reaction energy.</w:t>
      </w:r>
    </w:p>
    <w:p w14:paraId="1C12C1CB" w14:textId="16A1583F" w:rsidR="00565DFC" w:rsidRDefault="00565DFC" w:rsidP="003F3C89">
      <w:pPr>
        <w:spacing w:line="276" w:lineRule="auto"/>
        <w:rPr>
          <w:lang w:eastAsia="ar-SA"/>
        </w:rPr>
      </w:pPr>
      <w:r>
        <w:rPr>
          <w:lang w:eastAsia="ar-SA"/>
        </w:rPr>
        <w:tab/>
      </w:r>
    </w:p>
    <w:p w14:paraId="4A489DBC" w14:textId="070DF5BE" w:rsidR="00565DFC" w:rsidRDefault="00565DFC" w:rsidP="003F3C89">
      <w:pPr>
        <w:spacing w:line="276" w:lineRule="auto"/>
        <w:rPr>
          <w:lang w:eastAsia="ar-SA"/>
        </w:rPr>
      </w:pPr>
      <w:r>
        <w:rPr>
          <w:lang w:eastAsia="ar-SA"/>
        </w:rPr>
        <w:tab/>
        <w:t xml:space="preserve">The point is to release resistance so your actions can be inspired. </w:t>
      </w:r>
      <w:proofErr w:type="gramStart"/>
      <w:r>
        <w:rPr>
          <w:lang w:eastAsia="ar-SA"/>
        </w:rPr>
        <w:t>So</w:t>
      </w:r>
      <w:proofErr w:type="gramEnd"/>
      <w:r>
        <w:rPr>
          <w:lang w:eastAsia="ar-SA"/>
        </w:rPr>
        <w:t xml:space="preserve"> they are easy. </w:t>
      </w:r>
      <w:proofErr w:type="gramStart"/>
      <w:r>
        <w:rPr>
          <w:lang w:eastAsia="ar-SA"/>
        </w:rPr>
        <w:t>So</w:t>
      </w:r>
      <w:proofErr w:type="gramEnd"/>
      <w:r>
        <w:rPr>
          <w:lang w:eastAsia="ar-SA"/>
        </w:rPr>
        <w:t xml:space="preserve"> you aren’t stuck any longer.</w:t>
      </w:r>
    </w:p>
    <w:p w14:paraId="377384AF" w14:textId="77777777" w:rsidR="00565DFC" w:rsidRDefault="00565DFC" w:rsidP="003F3C89">
      <w:pPr>
        <w:spacing w:line="276" w:lineRule="auto"/>
        <w:rPr>
          <w:lang w:eastAsia="ar-SA"/>
        </w:rPr>
      </w:pPr>
    </w:p>
    <w:p w14:paraId="07040EC8" w14:textId="77777777" w:rsidR="003F3C89" w:rsidRDefault="003F3C89" w:rsidP="003F3C89">
      <w:pPr>
        <w:pStyle w:val="Heading3"/>
      </w:pPr>
      <w:r>
        <w:t>What Next?</w:t>
      </w:r>
    </w:p>
    <w:p w14:paraId="41AAE382" w14:textId="77777777" w:rsidR="003F3C89" w:rsidRDefault="003F3C89" w:rsidP="003F3C89">
      <w:pPr>
        <w:spacing w:line="276" w:lineRule="auto"/>
        <w:rPr>
          <w:lang w:eastAsia="ar-SA"/>
        </w:rPr>
      </w:pPr>
    </w:p>
    <w:p w14:paraId="5715314D" w14:textId="12BDFD3B" w:rsidR="003F3C89" w:rsidRDefault="00565DFC" w:rsidP="007B50B3">
      <w:pPr>
        <w:spacing w:line="276" w:lineRule="auto"/>
        <w:ind w:firstLine="720"/>
        <w:rPr>
          <w:lang w:eastAsia="ar-SA"/>
        </w:rPr>
      </w:pPr>
      <w:r>
        <w:rPr>
          <w:lang w:eastAsia="ar-SA"/>
        </w:rPr>
        <w:t xml:space="preserve">What do you do after you complete the 5 steps? </w:t>
      </w:r>
      <w:r w:rsidR="003F3C89">
        <w:rPr>
          <w:lang w:eastAsia="ar-SA"/>
        </w:rPr>
        <w:t>We’ll cover this in more depth in the next chapter. But the short answer for now is TAKE ACTON.</w:t>
      </w:r>
    </w:p>
    <w:p w14:paraId="244B7298" w14:textId="77777777" w:rsidR="003F3C89" w:rsidRDefault="003F3C89" w:rsidP="003F3C89">
      <w:pPr>
        <w:spacing w:line="276" w:lineRule="auto"/>
        <w:rPr>
          <w:lang w:eastAsia="ar-SA"/>
        </w:rPr>
      </w:pPr>
    </w:p>
    <w:p w14:paraId="58F5A437" w14:textId="14B658E6" w:rsidR="003F3C89" w:rsidRDefault="003F3C89" w:rsidP="007B50B3">
      <w:pPr>
        <w:spacing w:line="276" w:lineRule="auto"/>
        <w:ind w:firstLine="720"/>
        <w:rPr>
          <w:lang w:eastAsia="ar-SA"/>
        </w:rPr>
      </w:pPr>
      <w:r>
        <w:rPr>
          <w:lang w:eastAsia="ar-SA"/>
        </w:rPr>
        <w:t xml:space="preserve">Then you </w:t>
      </w:r>
      <w:proofErr w:type="gramStart"/>
      <w:r>
        <w:rPr>
          <w:lang w:eastAsia="ar-SA"/>
        </w:rPr>
        <w:t xml:space="preserve">are </w:t>
      </w:r>
      <w:r w:rsidR="00042DFB" w:rsidRPr="007F1FF5">
        <w:rPr>
          <w:lang w:eastAsia="ar-SA"/>
        </w:rPr>
        <w:t>taking</w:t>
      </w:r>
      <w:proofErr w:type="gramEnd"/>
      <w:r w:rsidR="00042DFB" w:rsidRPr="007F1FF5">
        <w:rPr>
          <w:lang w:eastAsia="ar-SA"/>
        </w:rPr>
        <w:t xml:space="preserve"> actions </w:t>
      </w:r>
      <w:r>
        <w:rPr>
          <w:lang w:eastAsia="ar-SA"/>
        </w:rPr>
        <w:t xml:space="preserve">and </w:t>
      </w:r>
      <w:r w:rsidR="00042DFB" w:rsidRPr="007F1FF5">
        <w:rPr>
          <w:lang w:eastAsia="ar-SA"/>
        </w:rPr>
        <w:t xml:space="preserve">the actions are </w:t>
      </w:r>
      <w:r>
        <w:rPr>
          <w:lang w:eastAsia="ar-SA"/>
        </w:rPr>
        <w:t>EASY</w:t>
      </w:r>
      <w:r w:rsidR="00042DFB" w:rsidRPr="007F1FF5">
        <w:rPr>
          <w:lang w:eastAsia="ar-SA"/>
        </w:rPr>
        <w:t>.</w:t>
      </w:r>
    </w:p>
    <w:p w14:paraId="65256447" w14:textId="77777777" w:rsidR="007B50B3" w:rsidRDefault="007B50B3" w:rsidP="007B50B3">
      <w:pPr>
        <w:spacing w:line="276" w:lineRule="auto"/>
        <w:ind w:firstLine="720"/>
        <w:rPr>
          <w:lang w:eastAsia="ar-SA"/>
        </w:rPr>
      </w:pPr>
    </w:p>
    <w:p w14:paraId="09114BEB" w14:textId="77777777" w:rsidR="00742107" w:rsidRPr="00742107" w:rsidRDefault="007B50B3" w:rsidP="007B50B3">
      <w:pPr>
        <w:spacing w:line="276" w:lineRule="auto"/>
        <w:ind w:firstLine="720"/>
        <w:rPr>
          <w:b/>
          <w:bCs/>
          <w:lang w:eastAsia="ar-SA"/>
        </w:rPr>
      </w:pPr>
      <w:r w:rsidRPr="00742107">
        <w:rPr>
          <w:b/>
          <w:bCs/>
          <w:lang w:eastAsia="ar-SA"/>
        </w:rPr>
        <w:t>If your actions aren’t easy, that’s a giant red flag.</w:t>
      </w:r>
    </w:p>
    <w:p w14:paraId="6E27D3D1" w14:textId="77777777" w:rsidR="00742107" w:rsidRDefault="00742107" w:rsidP="007B50B3">
      <w:pPr>
        <w:spacing w:line="276" w:lineRule="auto"/>
        <w:ind w:firstLine="720"/>
        <w:rPr>
          <w:lang w:eastAsia="ar-SA"/>
        </w:rPr>
      </w:pPr>
    </w:p>
    <w:p w14:paraId="6D1CE03C" w14:textId="417C7254" w:rsidR="007B50B3" w:rsidRDefault="007B50B3" w:rsidP="007B50B3">
      <w:pPr>
        <w:spacing w:line="276" w:lineRule="auto"/>
        <w:ind w:firstLine="720"/>
        <w:rPr>
          <w:lang w:eastAsia="ar-SA"/>
        </w:rPr>
      </w:pPr>
      <w:r>
        <w:rPr>
          <w:lang w:eastAsia="ar-SA"/>
        </w:rPr>
        <w:t>Stop and jump back to step 1. Find whatever the resistance is and clear it. Get yourself back into high vibration.</w:t>
      </w:r>
      <w:r w:rsidR="00742107">
        <w:rPr>
          <w:lang w:eastAsia="ar-SA"/>
        </w:rPr>
        <w:t xml:space="preserve"> Then action. Easy actions. Inspired action. In flow action.</w:t>
      </w:r>
    </w:p>
    <w:p w14:paraId="0FC12A4C" w14:textId="77777777" w:rsidR="00742107" w:rsidRDefault="00742107" w:rsidP="007B50B3">
      <w:pPr>
        <w:spacing w:line="276" w:lineRule="auto"/>
        <w:ind w:firstLine="720"/>
        <w:rPr>
          <w:lang w:eastAsia="ar-SA"/>
        </w:rPr>
      </w:pPr>
    </w:p>
    <w:p w14:paraId="59F16F9E" w14:textId="2EF507FA" w:rsidR="00742107" w:rsidRDefault="00742107" w:rsidP="007B50B3">
      <w:pPr>
        <w:spacing w:line="276" w:lineRule="auto"/>
        <w:ind w:firstLine="720"/>
        <w:rPr>
          <w:lang w:eastAsia="ar-SA"/>
        </w:rPr>
      </w:pPr>
      <w:r>
        <w:rPr>
          <w:lang w:eastAsia="ar-SA"/>
        </w:rPr>
        <w:t>Sometimes the action will be sitting watching the world go by (yes that’s really an action), sometimes it’ll be making that phone call or sending that email. We’ll get into that in the next chapter.</w:t>
      </w:r>
    </w:p>
    <w:p w14:paraId="4F3500ED" w14:textId="77777777" w:rsidR="007B50B3" w:rsidRPr="007F1FF5" w:rsidRDefault="007B50B3" w:rsidP="003F3C89">
      <w:pPr>
        <w:spacing w:line="276" w:lineRule="auto"/>
        <w:rPr>
          <w:lang w:eastAsia="ar-SA"/>
        </w:rPr>
      </w:pPr>
    </w:p>
    <w:p w14:paraId="2A6A3474" w14:textId="50675762" w:rsidR="00042DFB" w:rsidRDefault="003F3C89" w:rsidP="003F3C89">
      <w:pPr>
        <w:pStyle w:val="Heading3"/>
      </w:pPr>
      <w:r>
        <w:t xml:space="preserve">Other Notes </w:t>
      </w:r>
      <w:proofErr w:type="gramStart"/>
      <w:r>
        <w:t>On</w:t>
      </w:r>
      <w:proofErr w:type="gramEnd"/>
      <w:r>
        <w:t xml:space="preserve"> Allowing</w:t>
      </w:r>
    </w:p>
    <w:p w14:paraId="2D5F993B" w14:textId="77777777" w:rsidR="0096732F" w:rsidRDefault="0096732F" w:rsidP="00DD12AE">
      <w:pPr>
        <w:spacing w:line="276" w:lineRule="auto"/>
        <w:ind w:firstLine="720"/>
        <w:rPr>
          <w:lang w:eastAsia="ar-SA"/>
        </w:rPr>
      </w:pPr>
    </w:p>
    <w:p w14:paraId="1BD5673A" w14:textId="77777777" w:rsidR="0096732F" w:rsidRDefault="0096732F" w:rsidP="00DD12AE">
      <w:pPr>
        <w:spacing w:line="276" w:lineRule="auto"/>
        <w:ind w:firstLine="720"/>
        <w:rPr>
          <w:lang w:eastAsia="ar-SA"/>
        </w:rPr>
      </w:pPr>
      <w:r w:rsidRPr="0096732F">
        <w:rPr>
          <w:b/>
          <w:bCs/>
          <w:lang w:eastAsia="ar-SA"/>
        </w:rPr>
        <w:lastRenderedPageBreak/>
        <w:t>If you’re ever not sure what to align to &amp; allow</w:t>
      </w:r>
      <w:r>
        <w:rPr>
          <w:lang w:eastAsia="ar-SA"/>
        </w:rPr>
        <w:t xml:space="preserve">, pick the opposite of whatever you’ve just released. </w:t>
      </w:r>
    </w:p>
    <w:p w14:paraId="61CAA356" w14:textId="77777777" w:rsidR="0096732F" w:rsidRDefault="0096732F" w:rsidP="00DD12AE">
      <w:pPr>
        <w:spacing w:line="276" w:lineRule="auto"/>
        <w:ind w:firstLine="720"/>
        <w:rPr>
          <w:lang w:eastAsia="ar-SA"/>
        </w:rPr>
      </w:pPr>
    </w:p>
    <w:p w14:paraId="67030F42" w14:textId="77777777" w:rsidR="0096732F" w:rsidRDefault="0096732F" w:rsidP="00DD12AE">
      <w:pPr>
        <w:spacing w:line="276" w:lineRule="auto"/>
        <w:ind w:firstLine="720"/>
        <w:rPr>
          <w:lang w:eastAsia="ar-SA"/>
        </w:rPr>
      </w:pPr>
      <w:r>
        <w:rPr>
          <w:lang w:eastAsia="ar-SA"/>
        </w:rPr>
        <w:t>Here’s some examples:</w:t>
      </w:r>
    </w:p>
    <w:p w14:paraId="04348943" w14:textId="2B5E7365" w:rsidR="0096732F" w:rsidRDefault="0096732F" w:rsidP="0096732F">
      <w:pPr>
        <w:pStyle w:val="ListParagraph"/>
        <w:numPr>
          <w:ilvl w:val="0"/>
          <w:numId w:val="5"/>
        </w:numPr>
        <w:spacing w:line="276" w:lineRule="auto"/>
        <w:rPr>
          <w:lang w:eastAsia="ar-SA"/>
        </w:rPr>
      </w:pPr>
      <w:r>
        <w:rPr>
          <w:lang w:eastAsia="ar-SA"/>
        </w:rPr>
        <w:t xml:space="preserve">If you’ve </w:t>
      </w:r>
      <w:r w:rsidRPr="0096732F">
        <w:rPr>
          <w:i/>
          <w:iCs/>
          <w:lang w:eastAsia="ar-SA"/>
        </w:rPr>
        <w:t>released “any resistance around having more money”</w:t>
      </w:r>
      <w:r>
        <w:rPr>
          <w:lang w:eastAsia="ar-SA"/>
        </w:rPr>
        <w:t xml:space="preserve">, you might allow something like </w:t>
      </w:r>
      <w:r w:rsidRPr="0096732F">
        <w:rPr>
          <w:i/>
          <w:iCs/>
          <w:lang w:eastAsia="ar-SA"/>
        </w:rPr>
        <w:t>“having more money and feeling great about it”</w:t>
      </w:r>
      <w:r>
        <w:rPr>
          <w:lang w:eastAsia="ar-SA"/>
        </w:rPr>
        <w:t>.</w:t>
      </w:r>
    </w:p>
    <w:p w14:paraId="2D8AE16E" w14:textId="55D88FD0" w:rsidR="0096732F" w:rsidRDefault="0096732F" w:rsidP="0096732F">
      <w:pPr>
        <w:pStyle w:val="ListParagraph"/>
        <w:numPr>
          <w:ilvl w:val="0"/>
          <w:numId w:val="5"/>
        </w:numPr>
        <w:spacing w:line="276" w:lineRule="auto"/>
        <w:rPr>
          <w:lang w:eastAsia="ar-SA"/>
        </w:rPr>
      </w:pPr>
      <w:r>
        <w:rPr>
          <w:lang w:eastAsia="ar-SA"/>
        </w:rPr>
        <w:t xml:space="preserve">If you’ve just released </w:t>
      </w:r>
      <w:r w:rsidRPr="0096732F">
        <w:rPr>
          <w:i/>
          <w:iCs/>
          <w:lang w:eastAsia="ar-SA"/>
        </w:rPr>
        <w:t>“the limiting belief rich people are mean”</w:t>
      </w:r>
      <w:r>
        <w:rPr>
          <w:lang w:eastAsia="ar-SA"/>
        </w:rPr>
        <w:t xml:space="preserve">, you might allow something like </w:t>
      </w:r>
      <w:r w:rsidRPr="0096732F">
        <w:rPr>
          <w:i/>
          <w:iCs/>
          <w:lang w:eastAsia="ar-SA"/>
        </w:rPr>
        <w:t>“meeting rich people you respect</w:t>
      </w:r>
      <w:r>
        <w:rPr>
          <w:i/>
          <w:iCs/>
          <w:lang w:eastAsia="ar-SA"/>
        </w:rPr>
        <w:t xml:space="preserve"> and enjoy being around</w:t>
      </w:r>
      <w:r w:rsidRPr="0096732F">
        <w:rPr>
          <w:i/>
          <w:iCs/>
          <w:lang w:eastAsia="ar-SA"/>
        </w:rPr>
        <w:t>”</w:t>
      </w:r>
      <w:r>
        <w:rPr>
          <w:lang w:eastAsia="ar-SA"/>
        </w:rPr>
        <w:t>.</w:t>
      </w:r>
    </w:p>
    <w:p w14:paraId="24F3B252" w14:textId="7EE1EDFD" w:rsidR="0096732F" w:rsidRPr="007F1FF5" w:rsidRDefault="0096732F" w:rsidP="0096732F">
      <w:pPr>
        <w:pStyle w:val="ListParagraph"/>
        <w:numPr>
          <w:ilvl w:val="0"/>
          <w:numId w:val="5"/>
        </w:numPr>
        <w:spacing w:line="276" w:lineRule="auto"/>
        <w:rPr>
          <w:lang w:eastAsia="ar-SA"/>
        </w:rPr>
      </w:pPr>
      <w:r>
        <w:rPr>
          <w:lang w:eastAsia="ar-SA"/>
        </w:rPr>
        <w:t xml:space="preserve">If you’ve just released </w:t>
      </w:r>
      <w:r w:rsidRPr="0096732F">
        <w:rPr>
          <w:i/>
          <w:iCs/>
          <w:lang w:eastAsia="ar-SA"/>
        </w:rPr>
        <w:t>“money being so hard all the time”</w:t>
      </w:r>
      <w:r>
        <w:rPr>
          <w:lang w:eastAsia="ar-SA"/>
        </w:rPr>
        <w:t>, you might allow something like</w:t>
      </w:r>
      <w:r w:rsidRPr="0096732F">
        <w:rPr>
          <w:i/>
          <w:iCs/>
          <w:lang w:eastAsia="ar-SA"/>
        </w:rPr>
        <w:t xml:space="preserve"> “money being easy”</w:t>
      </w:r>
      <w:r>
        <w:rPr>
          <w:lang w:eastAsia="ar-SA"/>
        </w:rPr>
        <w:t>.</w:t>
      </w:r>
    </w:p>
    <w:p w14:paraId="476B0993" w14:textId="77777777" w:rsidR="00042DFB" w:rsidRPr="007F1FF5" w:rsidRDefault="00042DFB" w:rsidP="00DD12AE">
      <w:pPr>
        <w:spacing w:line="276" w:lineRule="auto"/>
        <w:ind w:firstLine="720"/>
        <w:rPr>
          <w:lang w:eastAsia="ar-SA"/>
        </w:rPr>
      </w:pPr>
    </w:p>
    <w:p w14:paraId="48636FF8" w14:textId="58B2CB8B" w:rsidR="0096732F" w:rsidRDefault="0096732F" w:rsidP="00DD12AE">
      <w:pPr>
        <w:spacing w:line="276" w:lineRule="auto"/>
        <w:ind w:firstLine="720"/>
        <w:rPr>
          <w:lang w:eastAsia="ar-SA"/>
        </w:rPr>
      </w:pPr>
      <w:r w:rsidRPr="0096732F">
        <w:rPr>
          <w:b/>
          <w:bCs/>
          <w:lang w:eastAsia="ar-SA"/>
        </w:rPr>
        <w:t>Just like when you release, the statement does not have to be identical each of the three times you say it.</w:t>
      </w:r>
      <w:r>
        <w:rPr>
          <w:lang w:eastAsia="ar-SA"/>
        </w:rPr>
        <w:t xml:space="preserve"> Say what comes to mind, what comes to your heart, what you feel. This is about replacing the vibration, the feeling, the energy. It’s not ticking a box. There’s no right or wrong. All you are doing is creating a new vibration so that things, </w:t>
      </w:r>
      <w:r w:rsidR="000C67F9">
        <w:rPr>
          <w:lang w:eastAsia="ar-SA"/>
        </w:rPr>
        <w:t>people</w:t>
      </w:r>
      <w:r>
        <w:rPr>
          <w:lang w:eastAsia="ar-SA"/>
        </w:rPr>
        <w:t xml:space="preserve"> &amp; situations around you respond to you differently because you are physically vibrating differently.</w:t>
      </w:r>
    </w:p>
    <w:p w14:paraId="240C7E3A" w14:textId="77777777" w:rsidR="0096732F" w:rsidRDefault="0096732F" w:rsidP="00DD12AE">
      <w:pPr>
        <w:spacing w:line="276" w:lineRule="auto"/>
        <w:ind w:firstLine="720"/>
        <w:rPr>
          <w:lang w:eastAsia="ar-SA"/>
        </w:rPr>
      </w:pPr>
    </w:p>
    <w:p w14:paraId="78FDE4AA" w14:textId="07F76365" w:rsidR="000C67F9" w:rsidRDefault="000C67F9" w:rsidP="00DD12AE">
      <w:pPr>
        <w:spacing w:line="276" w:lineRule="auto"/>
        <w:ind w:firstLine="720"/>
        <w:rPr>
          <w:lang w:eastAsia="ar-SA"/>
        </w:rPr>
      </w:pPr>
      <w:r w:rsidRPr="000C67F9">
        <w:rPr>
          <w:b/>
          <w:bCs/>
          <w:lang w:eastAsia="ar-SA"/>
        </w:rPr>
        <w:t>If you ever feel a bit weird as you say your allowing statement, pause for a moment and check.</w:t>
      </w:r>
      <w:r>
        <w:rPr>
          <w:lang w:eastAsia="ar-SA"/>
        </w:rPr>
        <w:t xml:space="preserve"> Why? Well, you might have released the resistance you found, but there are often layers. You release one icky vibration, and you now have clear enough air that you can find the next one. </w:t>
      </w:r>
    </w:p>
    <w:p w14:paraId="5858FB84" w14:textId="77777777" w:rsidR="000C67F9" w:rsidRDefault="000C67F9" w:rsidP="00DD12AE">
      <w:pPr>
        <w:spacing w:line="276" w:lineRule="auto"/>
        <w:ind w:firstLine="720"/>
        <w:rPr>
          <w:lang w:eastAsia="ar-SA"/>
        </w:rPr>
      </w:pPr>
    </w:p>
    <w:p w14:paraId="2411B6A9" w14:textId="550B8008" w:rsidR="000C67F9" w:rsidRDefault="00AB7894" w:rsidP="00DD12AE">
      <w:pPr>
        <w:spacing w:line="276" w:lineRule="auto"/>
        <w:ind w:firstLine="720"/>
        <w:rPr>
          <w:lang w:eastAsia="ar-SA"/>
        </w:rPr>
      </w:pPr>
      <w:r>
        <w:rPr>
          <w:lang w:eastAsia="ar-SA"/>
        </w:rPr>
        <w:t>This is what this might look like:</w:t>
      </w:r>
    </w:p>
    <w:p w14:paraId="27023237" w14:textId="62BF9668" w:rsidR="000C67F9" w:rsidRDefault="000C67F9" w:rsidP="000C67F9">
      <w:pPr>
        <w:pStyle w:val="ListParagraph"/>
        <w:numPr>
          <w:ilvl w:val="0"/>
          <w:numId w:val="5"/>
        </w:numPr>
        <w:spacing w:line="276" w:lineRule="auto"/>
        <w:rPr>
          <w:lang w:eastAsia="ar-SA"/>
        </w:rPr>
      </w:pPr>
      <w:r>
        <w:rPr>
          <w:lang w:eastAsia="ar-SA"/>
        </w:rPr>
        <w:t>If your allowing statement feels weird, pause and check</w:t>
      </w:r>
    </w:p>
    <w:p w14:paraId="151470C9" w14:textId="7F765C1C" w:rsidR="000C67F9" w:rsidRDefault="000C67F9" w:rsidP="000C67F9">
      <w:pPr>
        <w:pStyle w:val="ListParagraph"/>
        <w:numPr>
          <w:ilvl w:val="0"/>
          <w:numId w:val="5"/>
        </w:numPr>
        <w:spacing w:line="276" w:lineRule="auto"/>
        <w:rPr>
          <w:lang w:eastAsia="ar-SA"/>
        </w:rPr>
      </w:pPr>
      <w:r>
        <w:rPr>
          <w:lang w:eastAsia="ar-SA"/>
        </w:rPr>
        <w:lastRenderedPageBreak/>
        <w:t xml:space="preserve">Ask your Sway, </w:t>
      </w:r>
      <w:r w:rsidRPr="000C67F9">
        <w:rPr>
          <w:i/>
          <w:iCs/>
          <w:lang w:eastAsia="ar-SA"/>
        </w:rPr>
        <w:t xml:space="preserve">“can I align to [insert your </w:t>
      </w:r>
      <w:r>
        <w:rPr>
          <w:i/>
          <w:iCs/>
          <w:lang w:eastAsia="ar-SA"/>
        </w:rPr>
        <w:t>thing you are aligning to</w:t>
      </w:r>
      <w:r w:rsidRPr="000C67F9">
        <w:rPr>
          <w:i/>
          <w:iCs/>
          <w:lang w:eastAsia="ar-SA"/>
        </w:rPr>
        <w:t xml:space="preserve"> here]”</w:t>
      </w:r>
      <w:r>
        <w:rPr>
          <w:lang w:eastAsia="ar-SA"/>
        </w:rPr>
        <w:t xml:space="preserve">, or </w:t>
      </w:r>
      <w:r w:rsidRPr="000C67F9">
        <w:rPr>
          <w:i/>
          <w:iCs/>
          <w:lang w:eastAsia="ar-SA"/>
        </w:rPr>
        <w:t xml:space="preserve">“do I have any resistance to aligning to [insert your </w:t>
      </w:r>
      <w:r>
        <w:rPr>
          <w:i/>
          <w:iCs/>
          <w:lang w:eastAsia="ar-SA"/>
        </w:rPr>
        <w:t>thing you are aligning to</w:t>
      </w:r>
      <w:r w:rsidRPr="000C67F9">
        <w:rPr>
          <w:i/>
          <w:iCs/>
          <w:lang w:eastAsia="ar-SA"/>
        </w:rPr>
        <w:t xml:space="preserve"> here]”</w:t>
      </w:r>
      <w:r>
        <w:rPr>
          <w:lang w:eastAsia="ar-SA"/>
        </w:rPr>
        <w:t>.</w:t>
      </w:r>
    </w:p>
    <w:p w14:paraId="545DADAC" w14:textId="60617306" w:rsidR="000C67F9" w:rsidRDefault="000C67F9" w:rsidP="000C67F9">
      <w:pPr>
        <w:pStyle w:val="ListParagraph"/>
        <w:numPr>
          <w:ilvl w:val="0"/>
          <w:numId w:val="5"/>
        </w:numPr>
        <w:spacing w:line="276" w:lineRule="auto"/>
        <w:rPr>
          <w:lang w:eastAsia="ar-SA"/>
        </w:rPr>
      </w:pPr>
      <w:r>
        <w:rPr>
          <w:lang w:eastAsia="ar-SA"/>
        </w:rPr>
        <w:t>If you get a ‘no, you cannot align’ or a ‘yes, there is resistance’, then go back through the steps to clear that resistance.</w:t>
      </w:r>
    </w:p>
    <w:p w14:paraId="095FD1F2" w14:textId="08823A70" w:rsidR="000C67F9" w:rsidRDefault="000C67F9" w:rsidP="000C67F9">
      <w:pPr>
        <w:pStyle w:val="ListParagraph"/>
        <w:numPr>
          <w:ilvl w:val="0"/>
          <w:numId w:val="5"/>
        </w:numPr>
        <w:spacing w:line="276" w:lineRule="auto"/>
        <w:rPr>
          <w:lang w:eastAsia="ar-SA"/>
        </w:rPr>
      </w:pPr>
      <w:r>
        <w:rPr>
          <w:lang w:eastAsia="ar-SA"/>
        </w:rPr>
        <w:t>Go back to step 2</w:t>
      </w:r>
      <w:r w:rsidRPr="000C67F9">
        <w:rPr>
          <w:i/>
          <w:iCs/>
          <w:lang w:eastAsia="ar-SA"/>
        </w:rPr>
        <w:t>, “Can I release resistance to [insert your thing you are aligning to here]”</w:t>
      </w:r>
    </w:p>
    <w:p w14:paraId="5DD2E393" w14:textId="77777777" w:rsidR="000C67F9" w:rsidRDefault="000C67F9" w:rsidP="000C67F9">
      <w:pPr>
        <w:pStyle w:val="ListParagraph"/>
        <w:numPr>
          <w:ilvl w:val="1"/>
          <w:numId w:val="5"/>
        </w:numPr>
        <w:spacing w:line="276" w:lineRule="auto"/>
        <w:rPr>
          <w:lang w:eastAsia="ar-SA"/>
        </w:rPr>
      </w:pPr>
      <w:r>
        <w:rPr>
          <w:lang w:eastAsia="ar-SA"/>
        </w:rPr>
        <w:t xml:space="preserve">If you get a no, go back to step 1 and ask questions. </w:t>
      </w:r>
    </w:p>
    <w:p w14:paraId="6885D37D" w14:textId="291D22F5" w:rsidR="000C67F9" w:rsidRDefault="000C67F9" w:rsidP="000C67F9">
      <w:pPr>
        <w:pStyle w:val="ListParagraph"/>
        <w:numPr>
          <w:ilvl w:val="1"/>
          <w:numId w:val="5"/>
        </w:numPr>
        <w:spacing w:line="276" w:lineRule="auto"/>
        <w:rPr>
          <w:lang w:eastAsia="ar-SA"/>
        </w:rPr>
      </w:pPr>
      <w:r>
        <w:rPr>
          <w:lang w:eastAsia="ar-SA"/>
        </w:rPr>
        <w:t xml:space="preserve">If you get a yes, do your step 3 to release it </w:t>
      </w:r>
      <w:r w:rsidRPr="000C67F9">
        <w:rPr>
          <w:i/>
          <w:iCs/>
          <w:lang w:eastAsia="ar-SA"/>
        </w:rPr>
        <w:t>“I am ready to release [whatever the new resistance you found just then is</w:t>
      </w:r>
      <w:r>
        <w:rPr>
          <w:i/>
          <w:iCs/>
          <w:lang w:eastAsia="ar-SA"/>
        </w:rPr>
        <w:t>]</w:t>
      </w:r>
      <w:r w:rsidRPr="000C67F9">
        <w:rPr>
          <w:i/>
          <w:iCs/>
          <w:lang w:eastAsia="ar-SA"/>
        </w:rPr>
        <w:t>”. I release it now. I release it now. I release it now.”</w:t>
      </w:r>
      <w:r>
        <w:rPr>
          <w:lang w:eastAsia="ar-SA"/>
        </w:rPr>
        <w:t xml:space="preserve"> X3</w:t>
      </w:r>
    </w:p>
    <w:p w14:paraId="6E6C67FC" w14:textId="2F300B8A" w:rsidR="000C67F9" w:rsidRDefault="000C67F9" w:rsidP="000C67F9">
      <w:pPr>
        <w:pStyle w:val="ListParagraph"/>
        <w:numPr>
          <w:ilvl w:val="0"/>
          <w:numId w:val="5"/>
        </w:numPr>
        <w:spacing w:line="276" w:lineRule="auto"/>
        <w:rPr>
          <w:lang w:eastAsia="ar-SA"/>
        </w:rPr>
      </w:pPr>
      <w:r>
        <w:rPr>
          <w:lang w:eastAsia="ar-SA"/>
        </w:rPr>
        <w:t xml:space="preserve">Once you’ve released it, confirm with step 4 </w:t>
      </w:r>
      <w:r w:rsidRPr="000C67F9">
        <w:rPr>
          <w:i/>
          <w:iCs/>
          <w:lang w:eastAsia="ar-SA"/>
        </w:rPr>
        <w:t>“Have I released this resistance now?”</w:t>
      </w:r>
      <w:r>
        <w:rPr>
          <w:lang w:eastAsia="ar-SA"/>
        </w:rPr>
        <w:t xml:space="preserve"> or </w:t>
      </w:r>
      <w:r w:rsidRPr="000C67F9">
        <w:rPr>
          <w:i/>
          <w:iCs/>
          <w:lang w:eastAsia="ar-SA"/>
        </w:rPr>
        <w:t>“Can I align to and allow [insert the thing you are aligning to here]”</w:t>
      </w:r>
      <w:r>
        <w:rPr>
          <w:lang w:eastAsia="ar-SA"/>
        </w:rPr>
        <w:t>.</w:t>
      </w:r>
    </w:p>
    <w:p w14:paraId="40697F5F" w14:textId="0037097B" w:rsidR="000C67F9" w:rsidRDefault="000C67F9" w:rsidP="000C67F9">
      <w:pPr>
        <w:pStyle w:val="ListParagraph"/>
        <w:numPr>
          <w:ilvl w:val="0"/>
          <w:numId w:val="5"/>
        </w:numPr>
        <w:spacing w:line="276" w:lineRule="auto"/>
        <w:rPr>
          <w:lang w:eastAsia="ar-SA"/>
        </w:rPr>
      </w:pPr>
      <w:r>
        <w:rPr>
          <w:lang w:eastAsia="ar-SA"/>
        </w:rPr>
        <w:t>Then try your allowing statement again!</w:t>
      </w:r>
    </w:p>
    <w:p w14:paraId="2CC9D287" w14:textId="77777777" w:rsidR="0096732F" w:rsidRDefault="0096732F" w:rsidP="00DD12AE">
      <w:pPr>
        <w:spacing w:line="276" w:lineRule="auto"/>
        <w:ind w:firstLine="720"/>
        <w:rPr>
          <w:lang w:eastAsia="ar-SA"/>
        </w:rPr>
      </w:pPr>
    </w:p>
    <w:p w14:paraId="7BA46008" w14:textId="222E24F8" w:rsidR="0096732F" w:rsidRPr="000C67F9" w:rsidRDefault="000C67F9" w:rsidP="00DD12AE">
      <w:pPr>
        <w:spacing w:line="276" w:lineRule="auto"/>
        <w:ind w:firstLine="720"/>
        <w:rPr>
          <w:b/>
          <w:bCs/>
          <w:lang w:eastAsia="ar-SA"/>
        </w:rPr>
      </w:pPr>
      <w:r w:rsidRPr="000C67F9">
        <w:rPr>
          <w:b/>
          <w:bCs/>
          <w:lang w:eastAsia="ar-SA"/>
        </w:rPr>
        <w:t xml:space="preserve">The biggest thing is to keep it simple. </w:t>
      </w:r>
    </w:p>
    <w:p w14:paraId="193516F7" w14:textId="77777777" w:rsidR="000C67F9" w:rsidRDefault="000C67F9" w:rsidP="00DD12AE">
      <w:pPr>
        <w:spacing w:line="276" w:lineRule="auto"/>
        <w:ind w:firstLine="720"/>
        <w:rPr>
          <w:lang w:eastAsia="ar-SA"/>
        </w:rPr>
      </w:pPr>
    </w:p>
    <w:p w14:paraId="0B368139" w14:textId="68A4BC53" w:rsidR="000C67F9" w:rsidRDefault="000C67F9" w:rsidP="000C67F9">
      <w:pPr>
        <w:pStyle w:val="ListParagraph"/>
        <w:numPr>
          <w:ilvl w:val="0"/>
          <w:numId w:val="10"/>
        </w:numPr>
        <w:spacing w:line="276" w:lineRule="auto"/>
        <w:rPr>
          <w:lang w:eastAsia="ar-SA"/>
        </w:rPr>
      </w:pPr>
      <w:r w:rsidRPr="000C67F9">
        <w:rPr>
          <w:b/>
          <w:bCs/>
          <w:lang w:eastAsia="ar-SA"/>
        </w:rPr>
        <w:t>Question</w:t>
      </w:r>
      <w:r>
        <w:rPr>
          <w:lang w:eastAsia="ar-SA"/>
        </w:rPr>
        <w:t xml:space="preserve"> - Is there resistance?</w:t>
      </w:r>
    </w:p>
    <w:p w14:paraId="314C0174" w14:textId="4EBB21F3" w:rsidR="000C67F9" w:rsidRDefault="000C67F9" w:rsidP="000C67F9">
      <w:pPr>
        <w:pStyle w:val="ListParagraph"/>
        <w:numPr>
          <w:ilvl w:val="0"/>
          <w:numId w:val="10"/>
        </w:numPr>
        <w:spacing w:line="276" w:lineRule="auto"/>
        <w:rPr>
          <w:lang w:eastAsia="ar-SA"/>
        </w:rPr>
      </w:pPr>
      <w:r w:rsidRPr="000C67F9">
        <w:rPr>
          <w:b/>
          <w:bCs/>
          <w:lang w:eastAsia="ar-SA"/>
        </w:rPr>
        <w:t>Check</w:t>
      </w:r>
      <w:r>
        <w:rPr>
          <w:lang w:eastAsia="ar-SA"/>
        </w:rPr>
        <w:t xml:space="preserve"> - Can you release it?</w:t>
      </w:r>
    </w:p>
    <w:p w14:paraId="3B44404B" w14:textId="2CE18C6A" w:rsidR="000C67F9" w:rsidRDefault="000C67F9" w:rsidP="000C67F9">
      <w:pPr>
        <w:pStyle w:val="ListParagraph"/>
        <w:numPr>
          <w:ilvl w:val="0"/>
          <w:numId w:val="10"/>
        </w:numPr>
        <w:spacing w:line="276" w:lineRule="auto"/>
        <w:rPr>
          <w:lang w:eastAsia="ar-SA"/>
        </w:rPr>
      </w:pPr>
      <w:r w:rsidRPr="000C67F9">
        <w:rPr>
          <w:b/>
          <w:bCs/>
          <w:lang w:eastAsia="ar-SA"/>
        </w:rPr>
        <w:t>Release</w:t>
      </w:r>
      <w:r>
        <w:rPr>
          <w:lang w:eastAsia="ar-SA"/>
        </w:rPr>
        <w:t xml:space="preserve"> - Release it.</w:t>
      </w:r>
    </w:p>
    <w:p w14:paraId="087ED6CC" w14:textId="56D257F3" w:rsidR="000C67F9" w:rsidRDefault="000C67F9" w:rsidP="000C67F9">
      <w:pPr>
        <w:pStyle w:val="ListParagraph"/>
        <w:numPr>
          <w:ilvl w:val="0"/>
          <w:numId w:val="10"/>
        </w:numPr>
        <w:spacing w:line="276" w:lineRule="auto"/>
        <w:rPr>
          <w:lang w:eastAsia="ar-SA"/>
        </w:rPr>
      </w:pPr>
      <w:r w:rsidRPr="000C67F9">
        <w:rPr>
          <w:b/>
          <w:bCs/>
          <w:lang w:eastAsia="ar-SA"/>
        </w:rPr>
        <w:t>Confirm</w:t>
      </w:r>
      <w:r>
        <w:rPr>
          <w:lang w:eastAsia="ar-SA"/>
        </w:rPr>
        <w:t xml:space="preserve"> - Is it now gone?</w:t>
      </w:r>
    </w:p>
    <w:p w14:paraId="6C9CC6E1" w14:textId="62D15F9F" w:rsidR="000C67F9" w:rsidRDefault="000C67F9" w:rsidP="000C67F9">
      <w:pPr>
        <w:pStyle w:val="ListParagraph"/>
        <w:numPr>
          <w:ilvl w:val="0"/>
          <w:numId w:val="10"/>
        </w:numPr>
        <w:spacing w:line="276" w:lineRule="auto"/>
        <w:rPr>
          <w:lang w:eastAsia="ar-SA"/>
        </w:rPr>
      </w:pPr>
      <w:r w:rsidRPr="000C67F9">
        <w:rPr>
          <w:b/>
          <w:bCs/>
          <w:lang w:eastAsia="ar-SA"/>
        </w:rPr>
        <w:t>Allow</w:t>
      </w:r>
      <w:r>
        <w:rPr>
          <w:lang w:eastAsia="ar-SA"/>
        </w:rPr>
        <w:t xml:space="preserve"> - Align to &amp; allow something new</w:t>
      </w:r>
    </w:p>
    <w:p w14:paraId="0AD02739" w14:textId="77777777" w:rsidR="000C67F9" w:rsidRDefault="000C67F9" w:rsidP="00DD12AE">
      <w:pPr>
        <w:spacing w:line="276" w:lineRule="auto"/>
        <w:ind w:firstLine="720"/>
        <w:rPr>
          <w:lang w:eastAsia="ar-SA"/>
        </w:rPr>
      </w:pPr>
    </w:p>
    <w:p w14:paraId="737797F1" w14:textId="77777777" w:rsidR="000C67F9" w:rsidRDefault="00042DFB" w:rsidP="00DD12AE">
      <w:pPr>
        <w:spacing w:line="276" w:lineRule="auto"/>
        <w:ind w:firstLine="720"/>
        <w:rPr>
          <w:lang w:eastAsia="ar-SA"/>
        </w:rPr>
      </w:pPr>
      <w:r w:rsidRPr="007F1FF5">
        <w:rPr>
          <w:lang w:eastAsia="ar-SA"/>
        </w:rPr>
        <w:t xml:space="preserve">We're now going to dive deep into the energy of money and how you get your frequency up there in relation to absolutely flipping everything you do so that you can be </w:t>
      </w:r>
      <w:r w:rsidRPr="000C67F9">
        <w:rPr>
          <w:u w:val="single"/>
          <w:lang w:eastAsia="ar-SA"/>
        </w:rPr>
        <w:t>wealthy</w:t>
      </w:r>
      <w:r w:rsidRPr="007F1FF5">
        <w:rPr>
          <w:lang w:eastAsia="ar-SA"/>
        </w:rPr>
        <w:t xml:space="preserve">. </w:t>
      </w:r>
    </w:p>
    <w:p w14:paraId="623CDB08" w14:textId="77777777" w:rsidR="000C67F9" w:rsidRDefault="000C67F9" w:rsidP="00DD12AE">
      <w:pPr>
        <w:spacing w:line="276" w:lineRule="auto"/>
        <w:ind w:firstLine="720"/>
        <w:rPr>
          <w:lang w:eastAsia="ar-SA"/>
        </w:rPr>
      </w:pPr>
    </w:p>
    <w:p w14:paraId="1B6C0A98" w14:textId="07B21C15" w:rsidR="004A6110" w:rsidRPr="004A6110" w:rsidRDefault="00042DFB" w:rsidP="004A6110">
      <w:pPr>
        <w:spacing w:line="276" w:lineRule="auto"/>
        <w:jc w:val="center"/>
        <w:rPr>
          <w:b/>
          <w:bCs/>
          <w:lang w:eastAsia="ar-SA"/>
        </w:rPr>
      </w:pPr>
      <w:r w:rsidRPr="004A6110">
        <w:rPr>
          <w:b/>
          <w:bCs/>
          <w:lang w:eastAsia="ar-SA"/>
        </w:rPr>
        <w:t>You can make a difference in the world</w:t>
      </w:r>
      <w:r w:rsidR="004A6110" w:rsidRPr="004A6110">
        <w:rPr>
          <w:b/>
          <w:bCs/>
          <w:lang w:eastAsia="ar-SA"/>
        </w:rPr>
        <w:t>, yes?</w:t>
      </w:r>
    </w:p>
    <w:p w14:paraId="7C8208A7" w14:textId="77777777" w:rsidR="004A6110" w:rsidRPr="004A6110" w:rsidRDefault="004A6110" w:rsidP="004A6110">
      <w:pPr>
        <w:spacing w:line="276" w:lineRule="auto"/>
        <w:ind w:firstLine="720"/>
        <w:jc w:val="center"/>
        <w:rPr>
          <w:b/>
          <w:bCs/>
          <w:lang w:eastAsia="ar-SA"/>
        </w:rPr>
      </w:pPr>
    </w:p>
    <w:p w14:paraId="2CBC37CE" w14:textId="56EC01F5" w:rsidR="004A6110" w:rsidRPr="004A6110" w:rsidRDefault="004A6110" w:rsidP="004A6110">
      <w:pPr>
        <w:spacing w:line="276" w:lineRule="auto"/>
        <w:jc w:val="center"/>
        <w:rPr>
          <w:b/>
          <w:bCs/>
          <w:lang w:eastAsia="ar-SA"/>
        </w:rPr>
      </w:pPr>
      <w:r w:rsidRPr="004A6110">
        <w:rPr>
          <w:b/>
          <w:bCs/>
          <w:lang w:eastAsia="ar-SA"/>
        </w:rPr>
        <w:t>Good.</w:t>
      </w:r>
    </w:p>
    <w:p w14:paraId="1122FA69" w14:textId="77777777" w:rsidR="004A6110" w:rsidRPr="004A6110" w:rsidRDefault="004A6110" w:rsidP="004A6110">
      <w:pPr>
        <w:spacing w:line="276" w:lineRule="auto"/>
        <w:ind w:firstLine="720"/>
        <w:jc w:val="center"/>
        <w:rPr>
          <w:b/>
          <w:bCs/>
          <w:lang w:eastAsia="ar-SA"/>
        </w:rPr>
      </w:pPr>
    </w:p>
    <w:p w14:paraId="76944AA3" w14:textId="56EE1BEC" w:rsidR="00042DFB" w:rsidRPr="004A6110" w:rsidRDefault="00042DFB" w:rsidP="004A6110">
      <w:pPr>
        <w:spacing w:line="276" w:lineRule="auto"/>
        <w:jc w:val="center"/>
        <w:rPr>
          <w:b/>
          <w:bCs/>
          <w:lang w:eastAsia="ar-SA"/>
        </w:rPr>
      </w:pPr>
      <w:r w:rsidRPr="004A6110">
        <w:rPr>
          <w:b/>
          <w:bCs/>
          <w:lang w:eastAsia="ar-SA"/>
        </w:rPr>
        <w:t xml:space="preserve">Let's get more money in the hands of </w:t>
      </w:r>
      <w:r w:rsidR="004A6110" w:rsidRPr="004A6110">
        <w:rPr>
          <w:b/>
          <w:bCs/>
          <w:lang w:eastAsia="ar-SA"/>
        </w:rPr>
        <w:t>good-hearted</w:t>
      </w:r>
      <w:r w:rsidRPr="004A6110">
        <w:rPr>
          <w:b/>
          <w:bCs/>
          <w:lang w:eastAsia="ar-SA"/>
        </w:rPr>
        <w:t xml:space="preserve"> people like you</w:t>
      </w:r>
      <w:r w:rsidR="004A6110" w:rsidRPr="004A6110">
        <w:rPr>
          <w:b/>
          <w:bCs/>
          <w:lang w:eastAsia="ar-SA"/>
        </w:rPr>
        <w:t>!</w:t>
      </w:r>
    </w:p>
    <w:p w14:paraId="2017BCF2" w14:textId="77777777" w:rsidR="0046152C" w:rsidRPr="007F1FF5" w:rsidRDefault="0046152C" w:rsidP="00DD12AE">
      <w:pPr>
        <w:spacing w:line="276" w:lineRule="auto"/>
        <w:ind w:firstLine="720"/>
        <w:rPr>
          <w:lang w:eastAsia="ar-SA"/>
        </w:rPr>
      </w:pPr>
    </w:p>
    <w:p w14:paraId="4CC8E129" w14:textId="77777777" w:rsidR="0046152C" w:rsidRPr="007F1FF5" w:rsidRDefault="0046152C" w:rsidP="00B871FD">
      <w:pPr>
        <w:ind w:firstLine="720"/>
        <w:rPr>
          <w:rFonts w:eastAsiaTheme="majorEastAsia" w:cstheme="majorBidi"/>
          <w:b/>
          <w:bCs/>
          <w:iCs/>
          <w:sz w:val="32"/>
          <w:szCs w:val="28"/>
          <w:lang w:eastAsia="ar-SA"/>
        </w:rPr>
      </w:pPr>
      <w:r w:rsidRPr="007F1FF5">
        <w:br w:type="page"/>
      </w:r>
    </w:p>
    <w:p w14:paraId="0B2F7EB7" w14:textId="77777777" w:rsidR="00DC533C" w:rsidRPr="007F1FF5" w:rsidRDefault="00DC533C" w:rsidP="00B871FD">
      <w:pPr>
        <w:pStyle w:val="Heading2"/>
        <w:ind w:firstLine="720"/>
        <w:rPr>
          <w:rFonts w:ascii="Baskerville Old Face" w:hAnsi="Baskerville Old Face"/>
        </w:rPr>
        <w:sectPr w:rsidR="00DC533C" w:rsidRPr="007F1FF5" w:rsidSect="00C32C58">
          <w:headerReference w:type="even" r:id="rId31"/>
          <w:headerReference w:type="default" r:id="rId32"/>
          <w:type w:val="continuous"/>
          <w:pgSz w:w="8280" w:h="12600"/>
          <w:pgMar w:top="720" w:right="720" w:bottom="720" w:left="720" w:header="720" w:footer="720" w:gutter="432"/>
          <w:cols w:space="720"/>
          <w:titlePg/>
          <w:docGrid w:linePitch="360"/>
        </w:sectPr>
      </w:pPr>
    </w:p>
    <w:p w14:paraId="585C18D0" w14:textId="77777777" w:rsidR="009112B7" w:rsidRPr="007F1FF5" w:rsidRDefault="009112B7" w:rsidP="009112B7"/>
    <w:p w14:paraId="6030BB74" w14:textId="77777777" w:rsidR="009112B7" w:rsidRPr="007F1FF5" w:rsidRDefault="009112B7" w:rsidP="009112B7"/>
    <w:p w14:paraId="48942D74" w14:textId="77777777" w:rsidR="009112B7" w:rsidRPr="007F1FF5" w:rsidRDefault="009112B7" w:rsidP="009112B7"/>
    <w:p w14:paraId="77A08C96" w14:textId="77777777" w:rsidR="009112B7" w:rsidRPr="007F1FF5" w:rsidRDefault="009112B7" w:rsidP="009112B7"/>
    <w:p w14:paraId="653E4157" w14:textId="77777777" w:rsidR="009112B7" w:rsidRPr="007F1FF5" w:rsidRDefault="009112B7" w:rsidP="009112B7"/>
    <w:p w14:paraId="205D8159" w14:textId="77777777" w:rsidR="009112B7" w:rsidRPr="007F1FF5" w:rsidRDefault="009112B7" w:rsidP="009112B7"/>
    <w:p w14:paraId="3E37E589" w14:textId="77777777" w:rsidR="009112B7" w:rsidRPr="007F1FF5" w:rsidRDefault="009112B7" w:rsidP="009112B7"/>
    <w:p w14:paraId="016D8713" w14:textId="77777777" w:rsidR="009112B7" w:rsidRPr="007F1FF5" w:rsidRDefault="009112B7" w:rsidP="009112B7"/>
    <w:p w14:paraId="61E39042" w14:textId="47C02FB9" w:rsidR="009112B7" w:rsidRPr="007F1FF5" w:rsidRDefault="009112B7" w:rsidP="009112B7">
      <w:pPr>
        <w:pStyle w:val="Heading2"/>
        <w:rPr>
          <w:rFonts w:cs="Dubai Light"/>
        </w:rPr>
      </w:pPr>
      <w:r>
        <w:rPr>
          <w:rFonts w:cs="Dubai Light"/>
        </w:rPr>
        <w:t>CHAPTER 7</w:t>
      </w:r>
    </w:p>
    <w:p w14:paraId="72222232" w14:textId="77777777" w:rsidR="009112B7" w:rsidRPr="007F1FF5" w:rsidRDefault="00000000" w:rsidP="009112B7">
      <w:pPr>
        <w:jc w:val="center"/>
        <w:rPr>
          <w:lang w:eastAsia="ar-SA"/>
        </w:rPr>
      </w:pPr>
      <w:r>
        <w:rPr>
          <w:lang w:eastAsia="ar-SA"/>
        </w:rPr>
        <w:pict w14:anchorId="10A656C9">
          <v:rect id="_x0000_i1032" style="width:0;height:1.5pt" o:hralign="center" o:hrstd="t" o:hr="t" fillcolor="#a0a0a0" stroked="f"/>
        </w:pict>
      </w:r>
    </w:p>
    <w:p w14:paraId="2286C4E3" w14:textId="77777777" w:rsidR="009112B7" w:rsidRPr="007F1FF5" w:rsidRDefault="009112B7" w:rsidP="009112B7">
      <w:pPr>
        <w:jc w:val="center"/>
      </w:pPr>
    </w:p>
    <w:p w14:paraId="273C0186" w14:textId="1ED5B7D3" w:rsidR="009112B7" w:rsidRPr="007F1FF5" w:rsidRDefault="009112B7" w:rsidP="006C6C52">
      <w:pPr>
        <w:pStyle w:val="Heading3"/>
        <w:rPr>
          <w:bCs/>
        </w:rPr>
      </w:pPr>
      <w:r>
        <w:t>The Money Zone</w:t>
      </w:r>
    </w:p>
    <w:p w14:paraId="7D705FC3" w14:textId="77777777" w:rsidR="00B26A52" w:rsidRDefault="00B26A52" w:rsidP="00B26A52"/>
    <w:p w14:paraId="5B16B73F" w14:textId="4D1606F9" w:rsidR="00B26A52" w:rsidRPr="0000279D" w:rsidRDefault="00B26A52" w:rsidP="00B26A52">
      <w:pPr>
        <w:spacing w:line="276" w:lineRule="auto"/>
        <w:jc w:val="center"/>
        <w:rPr>
          <w:i/>
          <w:iCs/>
        </w:rPr>
      </w:pPr>
      <w:r w:rsidRPr="0000279D">
        <w:rPr>
          <w:i/>
          <w:iCs/>
        </w:rPr>
        <w:t>“</w:t>
      </w:r>
      <w:r w:rsidR="0000279D" w:rsidRPr="0000279D">
        <w:rPr>
          <w:i/>
          <w:iCs/>
        </w:rPr>
        <w:t>When the basis for your actions is inner alignment with the present moment, your actions become empowered by the intelligence of life itself</w:t>
      </w:r>
      <w:r w:rsidRPr="0000279D">
        <w:rPr>
          <w:i/>
          <w:iCs/>
        </w:rPr>
        <w:t>”</w:t>
      </w:r>
    </w:p>
    <w:p w14:paraId="1180CC06" w14:textId="49404A69" w:rsidR="00B26A52" w:rsidRDefault="00B26A52" w:rsidP="00B26A52">
      <w:pPr>
        <w:spacing w:line="276" w:lineRule="auto"/>
        <w:jc w:val="center"/>
      </w:pPr>
      <w:r w:rsidRPr="0000279D">
        <w:t xml:space="preserve">- </w:t>
      </w:r>
      <w:r w:rsidR="0000279D" w:rsidRPr="0000279D">
        <w:t>Ekhart Tolle</w:t>
      </w:r>
    </w:p>
    <w:p w14:paraId="151FB762" w14:textId="77777777" w:rsidR="00B26A52" w:rsidRPr="007F1FF5" w:rsidRDefault="00B26A52" w:rsidP="00B26A52"/>
    <w:p w14:paraId="7CCADCBA" w14:textId="77777777" w:rsidR="00B26A52" w:rsidRPr="007F1FF5" w:rsidRDefault="00B26A52" w:rsidP="00B26A52"/>
    <w:p w14:paraId="14D6D724" w14:textId="77777777" w:rsidR="00B1266B" w:rsidRDefault="00B1266B" w:rsidP="00B1266B">
      <w:pPr>
        <w:spacing w:line="276" w:lineRule="auto"/>
        <w:ind w:firstLine="720"/>
        <w:rPr>
          <w:lang w:eastAsia="ar-SA"/>
        </w:rPr>
      </w:pPr>
      <w:r>
        <w:rPr>
          <w:lang w:eastAsia="ar-SA"/>
        </w:rPr>
        <w:t>Summary so far - N</w:t>
      </w:r>
      <w:r w:rsidRPr="007F1FF5">
        <w:rPr>
          <w:lang w:eastAsia="ar-SA"/>
        </w:rPr>
        <w:t>othing is solid, everything is moving, therefore everything gives off a vibration</w:t>
      </w:r>
      <w:r>
        <w:rPr>
          <w:lang w:eastAsia="ar-SA"/>
        </w:rPr>
        <w:t>. T</w:t>
      </w:r>
      <w:r w:rsidRPr="007F1FF5">
        <w:rPr>
          <w:lang w:eastAsia="ar-SA"/>
        </w:rPr>
        <w:t xml:space="preserve">he </w:t>
      </w:r>
      <w:r>
        <w:rPr>
          <w:lang w:eastAsia="ar-SA"/>
        </w:rPr>
        <w:t>Z</w:t>
      </w:r>
      <w:r w:rsidRPr="007F1FF5">
        <w:rPr>
          <w:lang w:eastAsia="ar-SA"/>
        </w:rPr>
        <w:t xml:space="preserve">one is simply where your vibration matches the vibration you want. </w:t>
      </w:r>
      <w:r>
        <w:rPr>
          <w:lang w:eastAsia="ar-SA"/>
        </w:rPr>
        <w:t>The M</w:t>
      </w:r>
      <w:r w:rsidRPr="007F1FF5">
        <w:rPr>
          <w:lang w:eastAsia="ar-SA"/>
        </w:rPr>
        <w:t xml:space="preserve">oney </w:t>
      </w:r>
      <w:r>
        <w:rPr>
          <w:lang w:eastAsia="ar-SA"/>
        </w:rPr>
        <w:t>Z</w:t>
      </w:r>
      <w:r w:rsidRPr="007F1FF5">
        <w:rPr>
          <w:lang w:eastAsia="ar-SA"/>
        </w:rPr>
        <w:t>one is where your vibration matches the vibration of money.</w:t>
      </w:r>
      <w:r>
        <w:rPr>
          <w:lang w:eastAsia="ar-SA"/>
        </w:rPr>
        <w:t xml:space="preserve"> The Zone Method has 5 steps… ask questions using your Sway, check whether you can release the resistance now, release it, confirm it’s gone and then align to a new vibration. To Sway you ask a yes/no question out loud, then wait for your body to move forwards for yes, backwards for no. You can ask any questions you like so long as they are formatted for a yes / no response.</w:t>
      </w:r>
    </w:p>
    <w:p w14:paraId="11083521" w14:textId="77777777" w:rsidR="00B1266B" w:rsidRDefault="00B1266B" w:rsidP="00B1266B">
      <w:pPr>
        <w:spacing w:line="276" w:lineRule="auto"/>
        <w:ind w:firstLine="720"/>
        <w:rPr>
          <w:lang w:eastAsia="ar-SA"/>
        </w:rPr>
      </w:pPr>
      <w:r>
        <w:rPr>
          <w:lang w:eastAsia="ar-SA"/>
        </w:rPr>
        <w:t>STEP 1 – Question (ask a yes/no question using your Sway)</w:t>
      </w:r>
    </w:p>
    <w:p w14:paraId="02EAFD8C" w14:textId="77777777" w:rsidR="00B1266B" w:rsidRDefault="00B1266B" w:rsidP="00B1266B">
      <w:pPr>
        <w:spacing w:line="276" w:lineRule="auto"/>
        <w:ind w:firstLine="720"/>
        <w:rPr>
          <w:lang w:eastAsia="ar-SA"/>
        </w:rPr>
      </w:pPr>
      <w:r>
        <w:rPr>
          <w:lang w:eastAsia="ar-SA"/>
        </w:rPr>
        <w:t xml:space="preserve">STEP 2 – Check (can I release that now) </w:t>
      </w:r>
    </w:p>
    <w:p w14:paraId="0C0D8D13" w14:textId="77777777" w:rsidR="00B1266B" w:rsidRDefault="00B1266B" w:rsidP="00B1266B">
      <w:pPr>
        <w:spacing w:line="276" w:lineRule="auto"/>
        <w:ind w:firstLine="720"/>
        <w:rPr>
          <w:lang w:eastAsia="ar-SA"/>
        </w:rPr>
      </w:pPr>
      <w:r>
        <w:rPr>
          <w:lang w:eastAsia="ar-SA"/>
        </w:rPr>
        <w:t>STEP 3 – Release (use the release statement)</w:t>
      </w:r>
    </w:p>
    <w:p w14:paraId="6CC5BC54" w14:textId="77777777" w:rsidR="00B1266B" w:rsidRDefault="00B1266B" w:rsidP="00B1266B">
      <w:pPr>
        <w:spacing w:line="276" w:lineRule="auto"/>
        <w:ind w:firstLine="720"/>
        <w:rPr>
          <w:lang w:eastAsia="ar-SA"/>
        </w:rPr>
      </w:pPr>
      <w:r>
        <w:rPr>
          <w:lang w:eastAsia="ar-SA"/>
        </w:rPr>
        <w:t>STEP 4 – Confirm (confirm you’ve released it)</w:t>
      </w:r>
    </w:p>
    <w:p w14:paraId="342990DD" w14:textId="02B8208F" w:rsidR="00B1266B" w:rsidRDefault="00B1266B" w:rsidP="00B1266B">
      <w:pPr>
        <w:spacing w:line="276" w:lineRule="auto"/>
        <w:ind w:firstLine="720"/>
        <w:rPr>
          <w:lang w:eastAsia="ar-SA"/>
        </w:rPr>
      </w:pPr>
      <w:r>
        <w:rPr>
          <w:lang w:eastAsia="ar-SA"/>
        </w:rPr>
        <w:lastRenderedPageBreak/>
        <w:t xml:space="preserve">STEP 5 – Allow (align to and allow the new energy). </w:t>
      </w:r>
    </w:p>
    <w:p w14:paraId="5DD50FD8" w14:textId="77777777" w:rsidR="00B1266B" w:rsidRDefault="00B1266B" w:rsidP="00DD12AE">
      <w:pPr>
        <w:spacing w:line="276" w:lineRule="auto"/>
        <w:ind w:firstLine="720"/>
        <w:rPr>
          <w:lang w:eastAsia="ar-SA"/>
        </w:rPr>
      </w:pPr>
    </w:p>
    <w:p w14:paraId="23D9A5AA" w14:textId="24B043DB" w:rsidR="00B1266B" w:rsidRDefault="00B1266B" w:rsidP="00DD12AE">
      <w:pPr>
        <w:spacing w:line="276" w:lineRule="auto"/>
        <w:ind w:firstLine="720"/>
        <w:rPr>
          <w:lang w:eastAsia="ar-SA"/>
        </w:rPr>
      </w:pPr>
      <w:r>
        <w:rPr>
          <w:lang w:eastAsia="ar-SA"/>
        </w:rPr>
        <w:t xml:space="preserve">Phew, that was the last recap! We are now on the home straight… </w:t>
      </w:r>
      <w:r w:rsidRPr="00DB005E">
        <w:rPr>
          <w:b/>
          <w:bCs/>
          <w:lang w:eastAsia="ar-SA"/>
        </w:rPr>
        <w:t xml:space="preserve">how to </w:t>
      </w:r>
      <w:r w:rsidR="00DB005E" w:rsidRPr="00DB005E">
        <w:rPr>
          <w:b/>
          <w:bCs/>
          <w:lang w:eastAsia="ar-SA"/>
        </w:rPr>
        <w:t>have m</w:t>
      </w:r>
      <w:r w:rsidRPr="00DB005E">
        <w:rPr>
          <w:b/>
          <w:bCs/>
          <w:lang w:eastAsia="ar-SA"/>
        </w:rPr>
        <w:t>ore money, move into overflow and then create gold</w:t>
      </w:r>
      <w:r w:rsidRPr="00DB005E">
        <w:rPr>
          <w:lang w:eastAsia="ar-SA"/>
        </w:rPr>
        <w:t>.</w:t>
      </w:r>
    </w:p>
    <w:p w14:paraId="62E2EF50" w14:textId="77777777" w:rsidR="0000279D" w:rsidRDefault="0000279D" w:rsidP="00DD12AE">
      <w:pPr>
        <w:spacing w:line="276" w:lineRule="auto"/>
        <w:ind w:firstLine="720"/>
        <w:rPr>
          <w:lang w:eastAsia="ar-SA"/>
        </w:rPr>
      </w:pPr>
    </w:p>
    <w:p w14:paraId="23F5A4F2" w14:textId="100CA0AA" w:rsidR="0000279D" w:rsidRPr="0000279D" w:rsidRDefault="0000279D" w:rsidP="00DD12AE">
      <w:pPr>
        <w:spacing w:line="276" w:lineRule="auto"/>
        <w:ind w:firstLine="720"/>
        <w:rPr>
          <w:highlight w:val="yellow"/>
          <w:lang w:eastAsia="ar-SA"/>
        </w:rPr>
      </w:pPr>
      <w:r w:rsidRPr="0000279D">
        <w:rPr>
          <w:highlight w:val="yellow"/>
          <w:lang w:eastAsia="ar-SA"/>
        </w:rPr>
        <w:t>What is the money zone</w:t>
      </w:r>
    </w:p>
    <w:p w14:paraId="71E4CEDA" w14:textId="3112A848" w:rsidR="0000279D" w:rsidRPr="0000279D" w:rsidRDefault="0000279D" w:rsidP="00DD12AE">
      <w:pPr>
        <w:spacing w:line="276" w:lineRule="auto"/>
        <w:ind w:firstLine="720"/>
        <w:rPr>
          <w:highlight w:val="yellow"/>
          <w:lang w:eastAsia="ar-SA"/>
        </w:rPr>
      </w:pPr>
      <w:r w:rsidRPr="0000279D">
        <w:rPr>
          <w:highlight w:val="yellow"/>
          <w:lang w:eastAsia="ar-SA"/>
        </w:rPr>
        <w:t>Getting into the zone – clear resistance, align, action</w:t>
      </w:r>
    </w:p>
    <w:p w14:paraId="1AF10414" w14:textId="07DB2701" w:rsidR="0000279D" w:rsidRPr="0000279D" w:rsidRDefault="0000279D" w:rsidP="00DD12AE">
      <w:pPr>
        <w:spacing w:line="276" w:lineRule="auto"/>
        <w:ind w:firstLine="720"/>
        <w:rPr>
          <w:highlight w:val="yellow"/>
          <w:lang w:eastAsia="ar-SA"/>
        </w:rPr>
      </w:pPr>
      <w:r w:rsidRPr="0000279D">
        <w:rPr>
          <w:highlight w:val="yellow"/>
          <w:lang w:eastAsia="ar-SA"/>
        </w:rPr>
        <w:t>Stop/stuck - clear, align reaction</w:t>
      </w:r>
    </w:p>
    <w:p w14:paraId="409FCC81" w14:textId="77777777" w:rsidR="0000279D" w:rsidRDefault="0000279D" w:rsidP="0000279D">
      <w:pPr>
        <w:spacing w:line="276" w:lineRule="auto"/>
        <w:ind w:firstLine="720"/>
        <w:rPr>
          <w:lang w:eastAsia="ar-SA"/>
        </w:rPr>
      </w:pPr>
      <w:r w:rsidRPr="0000279D">
        <w:rPr>
          <w:highlight w:val="yellow"/>
          <w:lang w:eastAsia="ar-SA"/>
        </w:rPr>
        <w:t>Difference between aligned action and just action</w:t>
      </w:r>
    </w:p>
    <w:p w14:paraId="7A06ABDB" w14:textId="0955EE33" w:rsidR="0000279D" w:rsidRPr="0000279D" w:rsidRDefault="0000279D" w:rsidP="0000279D">
      <w:pPr>
        <w:spacing w:line="276" w:lineRule="auto"/>
        <w:ind w:firstLine="720"/>
        <w:rPr>
          <w:highlight w:val="yellow"/>
          <w:lang w:eastAsia="ar-SA"/>
        </w:rPr>
      </w:pPr>
      <w:r w:rsidRPr="0000279D">
        <w:rPr>
          <w:highlight w:val="yellow"/>
          <w:lang w:eastAsia="ar-SA"/>
        </w:rPr>
        <w:t xml:space="preserve">Resistance from generations, being inside mum </w:t>
      </w:r>
      <w:proofErr w:type="spellStart"/>
      <w:r w:rsidRPr="0000279D">
        <w:rPr>
          <w:highlight w:val="yellow"/>
          <w:lang w:eastAsia="ar-SA"/>
        </w:rPr>
        <w:t>etc</w:t>
      </w:r>
      <w:proofErr w:type="spellEnd"/>
    </w:p>
    <w:p w14:paraId="4153A3CA" w14:textId="01F211BD" w:rsidR="0000279D" w:rsidRPr="0000279D" w:rsidRDefault="0000279D" w:rsidP="00DD12AE">
      <w:pPr>
        <w:spacing w:line="276" w:lineRule="auto"/>
        <w:ind w:firstLine="720"/>
        <w:rPr>
          <w:highlight w:val="yellow"/>
          <w:lang w:eastAsia="ar-SA"/>
        </w:rPr>
      </w:pPr>
      <w:r w:rsidRPr="0000279D">
        <w:rPr>
          <w:highlight w:val="yellow"/>
          <w:lang w:eastAsia="ar-SA"/>
        </w:rPr>
        <w:t>Resistance around you</w:t>
      </w:r>
    </w:p>
    <w:p w14:paraId="0719C591" w14:textId="77777777" w:rsidR="0000279D" w:rsidRDefault="0000279D" w:rsidP="0000279D">
      <w:pPr>
        <w:spacing w:line="276" w:lineRule="auto"/>
        <w:ind w:firstLine="720"/>
        <w:rPr>
          <w:lang w:eastAsia="ar-SA"/>
        </w:rPr>
      </w:pPr>
      <w:r w:rsidRPr="0000279D">
        <w:rPr>
          <w:highlight w:val="yellow"/>
          <w:lang w:eastAsia="ar-SA"/>
        </w:rPr>
        <w:t>Continual cleaning of resistance (deeper and deeper)</w:t>
      </w:r>
    </w:p>
    <w:p w14:paraId="28A2C2D9" w14:textId="77777777" w:rsidR="0000279D" w:rsidRDefault="0000279D" w:rsidP="00DD12AE">
      <w:pPr>
        <w:spacing w:line="276" w:lineRule="auto"/>
        <w:ind w:firstLine="720"/>
        <w:rPr>
          <w:lang w:eastAsia="ar-SA"/>
        </w:rPr>
      </w:pPr>
    </w:p>
    <w:p w14:paraId="165AC72C" w14:textId="77777777" w:rsidR="00B1266B" w:rsidRDefault="00B1266B" w:rsidP="00DD12AE">
      <w:pPr>
        <w:spacing w:line="276" w:lineRule="auto"/>
        <w:ind w:firstLine="720"/>
        <w:rPr>
          <w:lang w:eastAsia="ar-SA"/>
        </w:rPr>
      </w:pPr>
    </w:p>
    <w:p w14:paraId="2B96DF8E" w14:textId="5EB80232" w:rsidR="00042DFB" w:rsidRPr="007F1FF5" w:rsidRDefault="00042DFB" w:rsidP="00DD12AE">
      <w:pPr>
        <w:spacing w:line="276" w:lineRule="auto"/>
        <w:ind w:firstLine="720"/>
        <w:rPr>
          <w:lang w:eastAsia="ar-SA"/>
        </w:rPr>
      </w:pPr>
      <w:proofErr w:type="gramStart"/>
      <w:r w:rsidRPr="007F1FF5">
        <w:rPr>
          <w:lang w:eastAsia="ar-SA"/>
        </w:rPr>
        <w:t>So</w:t>
      </w:r>
      <w:proofErr w:type="gramEnd"/>
      <w:r w:rsidRPr="007F1FF5">
        <w:rPr>
          <w:lang w:eastAsia="ar-SA"/>
        </w:rPr>
        <w:t xml:space="preserve"> what is</w:t>
      </w:r>
      <w:r w:rsidR="00DB005E">
        <w:rPr>
          <w:lang w:eastAsia="ar-SA"/>
        </w:rPr>
        <w:t xml:space="preserve"> t</w:t>
      </w:r>
      <w:r w:rsidRPr="007F1FF5">
        <w:rPr>
          <w:lang w:eastAsia="ar-SA"/>
        </w:rPr>
        <w:t>he money zone. It is where your goals, your actions, your being are aligned to that of money. It's this space here. This is the money zone. This is not the money zone. This is the money zone. And you want this all the way around you to be in the money zone. That's the money zone. It's all it is. It is a physical place. Like it is a literal vibration.</w:t>
      </w:r>
    </w:p>
    <w:p w14:paraId="560B1DD5" w14:textId="77777777" w:rsidR="00042DFB" w:rsidRPr="007F1FF5" w:rsidRDefault="00042DFB" w:rsidP="00DD12AE">
      <w:pPr>
        <w:spacing w:line="276" w:lineRule="auto"/>
        <w:ind w:firstLine="720"/>
        <w:rPr>
          <w:lang w:eastAsia="ar-SA"/>
        </w:rPr>
      </w:pPr>
    </w:p>
    <w:p w14:paraId="038446A7" w14:textId="77777777" w:rsidR="00042DFB" w:rsidRPr="007F1FF5" w:rsidRDefault="00042DFB" w:rsidP="00DD12AE">
      <w:pPr>
        <w:spacing w:line="276" w:lineRule="auto"/>
        <w:ind w:firstLine="720"/>
        <w:rPr>
          <w:lang w:eastAsia="ar-SA"/>
        </w:rPr>
      </w:pPr>
      <w:r w:rsidRPr="007F1FF5">
        <w:rPr>
          <w:lang w:eastAsia="ar-SA"/>
        </w:rPr>
        <w:t xml:space="preserve">that you want to get to. But you don't get to it by going there. You get to it by releasing the crap that is in your way. Humans' natural vibration is up here. Like when a baby comes out, their vibration, unless they're hungry or cold or whatever, but like the rest of the time, they're just happy. It's </w:t>
      </w:r>
      <w:proofErr w:type="gramStart"/>
      <w:r w:rsidRPr="007F1FF5">
        <w:rPr>
          <w:lang w:eastAsia="ar-SA"/>
        </w:rPr>
        <w:t>all of</w:t>
      </w:r>
      <w:proofErr w:type="gramEnd"/>
      <w:r w:rsidRPr="007F1FF5">
        <w:rPr>
          <w:lang w:eastAsia="ar-SA"/>
        </w:rPr>
        <w:t xml:space="preserve"> the society and all this other crap that goes on that then brings us down and </w:t>
      </w:r>
      <w:proofErr w:type="gramStart"/>
      <w:r w:rsidRPr="007F1FF5">
        <w:rPr>
          <w:lang w:eastAsia="ar-SA"/>
        </w:rPr>
        <w:t>interacting</w:t>
      </w:r>
      <w:proofErr w:type="gramEnd"/>
      <w:r w:rsidRPr="007F1FF5">
        <w:rPr>
          <w:lang w:eastAsia="ar-SA"/>
        </w:rPr>
        <w:t xml:space="preserve"> with other people who have been interacting with society and listening to politicians and all of these awful things.</w:t>
      </w:r>
    </w:p>
    <w:p w14:paraId="04973915" w14:textId="77777777" w:rsidR="00042DFB" w:rsidRPr="007F1FF5" w:rsidRDefault="00042DFB" w:rsidP="00DD12AE">
      <w:pPr>
        <w:spacing w:line="276" w:lineRule="auto"/>
        <w:ind w:firstLine="720"/>
        <w:rPr>
          <w:lang w:eastAsia="ar-SA"/>
        </w:rPr>
      </w:pPr>
    </w:p>
    <w:p w14:paraId="387587E3" w14:textId="77777777" w:rsidR="00042DFB" w:rsidRPr="007F1FF5" w:rsidRDefault="00042DFB" w:rsidP="00DD12AE">
      <w:pPr>
        <w:spacing w:line="276" w:lineRule="auto"/>
        <w:ind w:firstLine="720"/>
        <w:rPr>
          <w:lang w:eastAsia="ar-SA"/>
        </w:rPr>
      </w:pPr>
      <w:r w:rsidRPr="007F1FF5">
        <w:rPr>
          <w:lang w:eastAsia="ar-SA"/>
        </w:rPr>
        <w:lastRenderedPageBreak/>
        <w:t>like all the way down here. But you want to make a difference in the world, money sure makes that easier. And I've had money and I've not had money. And I can tell you people that say that money doesn't make you happy, they're fucking lying. Or they've never had it. Like, it's fun. It's so much fun having money. It's not much fun not having money. And you can be happy without it. I'm not saying you need money to be happy, but it...</w:t>
      </w:r>
    </w:p>
    <w:p w14:paraId="0FEADE38" w14:textId="77777777" w:rsidR="00042DFB" w:rsidRPr="007F1FF5" w:rsidRDefault="00042DFB" w:rsidP="00DD12AE">
      <w:pPr>
        <w:spacing w:line="276" w:lineRule="auto"/>
        <w:ind w:firstLine="720"/>
        <w:rPr>
          <w:lang w:eastAsia="ar-SA"/>
        </w:rPr>
      </w:pPr>
    </w:p>
    <w:p w14:paraId="1A01194D" w14:textId="77777777" w:rsidR="00042DFB" w:rsidRPr="007F1FF5" w:rsidRDefault="00042DFB" w:rsidP="00DD12AE">
      <w:pPr>
        <w:spacing w:line="276" w:lineRule="auto"/>
        <w:ind w:firstLine="720"/>
        <w:rPr>
          <w:lang w:eastAsia="ar-SA"/>
        </w:rPr>
      </w:pPr>
      <w:r w:rsidRPr="007F1FF5">
        <w:rPr>
          <w:lang w:eastAsia="ar-SA"/>
        </w:rPr>
        <w:t xml:space="preserve">bloody helps, like it really does. Excuse </w:t>
      </w:r>
      <w:proofErr w:type="gramStart"/>
      <w:r w:rsidRPr="007F1FF5">
        <w:rPr>
          <w:lang w:eastAsia="ar-SA"/>
        </w:rPr>
        <w:t>all of</w:t>
      </w:r>
      <w:proofErr w:type="gramEnd"/>
      <w:r w:rsidRPr="007F1FF5">
        <w:rPr>
          <w:lang w:eastAsia="ar-SA"/>
        </w:rPr>
        <w:t xml:space="preserve"> this wearing, just like, let's get good hearted people having money so that you can go out and make a difference in your life, your loved ones, the people around you, the bigger things in the world. If you are really good at whatever </w:t>
      </w:r>
      <w:proofErr w:type="gramStart"/>
      <w:r w:rsidRPr="007F1FF5">
        <w:rPr>
          <w:lang w:eastAsia="ar-SA"/>
        </w:rPr>
        <w:t>it</w:t>
      </w:r>
      <w:proofErr w:type="gramEnd"/>
      <w:r w:rsidRPr="007F1FF5">
        <w:rPr>
          <w:lang w:eastAsia="ar-SA"/>
        </w:rPr>
        <w:t xml:space="preserve"> is you do, the world needs to know about that, which means you need to be out there doing it and having money helps you do that. So that is why I'm so passionate about.</w:t>
      </w:r>
    </w:p>
    <w:p w14:paraId="37345C1D" w14:textId="77777777" w:rsidR="00042DFB" w:rsidRPr="007F1FF5" w:rsidRDefault="00042DFB" w:rsidP="00DD12AE">
      <w:pPr>
        <w:spacing w:line="276" w:lineRule="auto"/>
        <w:ind w:firstLine="720"/>
        <w:rPr>
          <w:lang w:eastAsia="ar-SA"/>
        </w:rPr>
      </w:pPr>
    </w:p>
    <w:p w14:paraId="6EBEA6C3" w14:textId="77777777" w:rsidR="00042DFB" w:rsidRPr="007F1FF5" w:rsidRDefault="00042DFB" w:rsidP="00DD12AE">
      <w:pPr>
        <w:spacing w:line="276" w:lineRule="auto"/>
        <w:ind w:firstLine="720"/>
        <w:rPr>
          <w:lang w:eastAsia="ar-SA"/>
        </w:rPr>
      </w:pPr>
      <w:r w:rsidRPr="007F1FF5">
        <w:rPr>
          <w:lang w:eastAsia="ar-SA"/>
        </w:rPr>
        <w:t xml:space="preserve">people getting in this money zone up here. </w:t>
      </w:r>
      <w:proofErr w:type="gramStart"/>
      <w:r w:rsidRPr="007F1FF5">
        <w:rPr>
          <w:lang w:eastAsia="ar-SA"/>
        </w:rPr>
        <w:t>So</w:t>
      </w:r>
      <w:proofErr w:type="gramEnd"/>
      <w:r w:rsidRPr="007F1FF5">
        <w:rPr>
          <w:lang w:eastAsia="ar-SA"/>
        </w:rPr>
        <w:t xml:space="preserve"> money flows when you're in the money zone. But money is a topic that many people are </w:t>
      </w:r>
      <w:proofErr w:type="gramStart"/>
      <w:r w:rsidRPr="007F1FF5">
        <w:rPr>
          <w:lang w:eastAsia="ar-SA"/>
        </w:rPr>
        <w:t>really weird</w:t>
      </w:r>
      <w:proofErr w:type="gramEnd"/>
      <w:r w:rsidRPr="007F1FF5">
        <w:rPr>
          <w:lang w:eastAsia="ar-SA"/>
        </w:rPr>
        <w:t xml:space="preserve"> about. And particularly the Western world, but people are weird about it all over. There is a lot of cultural, societal, generational shit, crap, just gross vibration around money.</w:t>
      </w:r>
    </w:p>
    <w:p w14:paraId="23108C10" w14:textId="77777777" w:rsidR="00042DFB" w:rsidRPr="007F1FF5" w:rsidRDefault="00042DFB" w:rsidP="00DD12AE">
      <w:pPr>
        <w:spacing w:line="276" w:lineRule="auto"/>
        <w:ind w:firstLine="720"/>
        <w:rPr>
          <w:lang w:eastAsia="ar-SA"/>
        </w:rPr>
      </w:pPr>
    </w:p>
    <w:p w14:paraId="4CDA1A27" w14:textId="77777777" w:rsidR="00042DFB" w:rsidRPr="007F1FF5" w:rsidRDefault="00042DFB" w:rsidP="00DD12AE">
      <w:pPr>
        <w:spacing w:line="276" w:lineRule="auto"/>
        <w:ind w:firstLine="720"/>
        <w:rPr>
          <w:lang w:eastAsia="ar-SA"/>
        </w:rPr>
      </w:pPr>
      <w:r w:rsidRPr="007F1FF5">
        <w:rPr>
          <w:lang w:eastAsia="ar-SA"/>
        </w:rPr>
        <w:t>And the thing is, is that we interact with the vibration of money from before we are even born. And I'll explain how in a bit. You interact with money your whole life from the moment you are born, whether you are breastfed or whether you are bottle fed, either your mother needs to get food, either growing it, in which case you need land and money to have the land, or through</w:t>
      </w:r>
    </w:p>
    <w:p w14:paraId="662A29ED" w14:textId="77777777" w:rsidR="00042DFB" w:rsidRPr="007F1FF5" w:rsidRDefault="00042DFB" w:rsidP="00DD12AE">
      <w:pPr>
        <w:spacing w:line="276" w:lineRule="auto"/>
        <w:ind w:firstLine="720"/>
        <w:rPr>
          <w:lang w:eastAsia="ar-SA"/>
        </w:rPr>
      </w:pPr>
    </w:p>
    <w:p w14:paraId="7A97482E" w14:textId="77777777" w:rsidR="00042DFB" w:rsidRPr="007F1FF5" w:rsidRDefault="00042DFB" w:rsidP="00DD12AE">
      <w:pPr>
        <w:spacing w:line="276" w:lineRule="auto"/>
        <w:ind w:firstLine="720"/>
        <w:rPr>
          <w:lang w:eastAsia="ar-SA"/>
        </w:rPr>
      </w:pPr>
      <w:r w:rsidRPr="007F1FF5">
        <w:rPr>
          <w:lang w:eastAsia="ar-SA"/>
        </w:rPr>
        <w:t xml:space="preserve">buying food, which means you need the money to buy them. Like your mother needs to eat to feed you. If you're bottle fed, they need to buy the formula or be somewhere in a society </w:t>
      </w:r>
      <w:r w:rsidRPr="007F1FF5">
        <w:rPr>
          <w:lang w:eastAsia="ar-SA"/>
        </w:rPr>
        <w:lastRenderedPageBreak/>
        <w:t>which is run with money to get you the formula. Like it does not matter what your history is or where you came from and any place or culture or society or whatever in the world.</w:t>
      </w:r>
    </w:p>
    <w:p w14:paraId="18B8F9CF" w14:textId="77777777" w:rsidR="00042DFB" w:rsidRPr="007F1FF5" w:rsidRDefault="00042DFB" w:rsidP="00DD12AE">
      <w:pPr>
        <w:spacing w:line="276" w:lineRule="auto"/>
        <w:ind w:firstLine="720"/>
        <w:rPr>
          <w:lang w:eastAsia="ar-SA"/>
        </w:rPr>
      </w:pPr>
    </w:p>
    <w:p w14:paraId="0B543FA9" w14:textId="77777777" w:rsidR="00042DFB" w:rsidRPr="007F1FF5" w:rsidRDefault="00042DFB" w:rsidP="00DD12AE">
      <w:pPr>
        <w:spacing w:line="276" w:lineRule="auto"/>
        <w:ind w:firstLine="720"/>
        <w:rPr>
          <w:lang w:eastAsia="ar-SA"/>
        </w:rPr>
      </w:pPr>
      <w:proofErr w:type="gramStart"/>
      <w:r w:rsidRPr="007F1FF5">
        <w:rPr>
          <w:lang w:eastAsia="ar-SA"/>
        </w:rPr>
        <w:t>you</w:t>
      </w:r>
      <w:proofErr w:type="gramEnd"/>
      <w:r w:rsidRPr="007F1FF5">
        <w:rPr>
          <w:lang w:eastAsia="ar-SA"/>
        </w:rPr>
        <w:t xml:space="preserve"> will have been interacting with money, even if it's viewing it from a distance or </w:t>
      </w:r>
      <w:proofErr w:type="gramStart"/>
      <w:r w:rsidRPr="007F1FF5">
        <w:rPr>
          <w:lang w:eastAsia="ar-SA"/>
        </w:rPr>
        <w:t>it's having</w:t>
      </w:r>
      <w:proofErr w:type="gramEnd"/>
      <w:r w:rsidRPr="007F1FF5">
        <w:rPr>
          <w:lang w:eastAsia="ar-SA"/>
        </w:rPr>
        <w:t xml:space="preserve"> it in your household. It does not matter whether you're seeing it from far up or up close.</w:t>
      </w:r>
    </w:p>
    <w:p w14:paraId="3A1AF87B" w14:textId="77777777" w:rsidR="00042DFB" w:rsidRPr="007F1FF5" w:rsidRDefault="00042DFB" w:rsidP="00DD12AE">
      <w:pPr>
        <w:spacing w:line="276" w:lineRule="auto"/>
        <w:ind w:firstLine="720"/>
        <w:rPr>
          <w:lang w:eastAsia="ar-SA"/>
        </w:rPr>
      </w:pPr>
    </w:p>
    <w:p w14:paraId="2BA378A5" w14:textId="77777777" w:rsidR="00042DFB" w:rsidRPr="007F1FF5" w:rsidRDefault="00042DFB" w:rsidP="00DD12AE">
      <w:pPr>
        <w:spacing w:line="276" w:lineRule="auto"/>
        <w:ind w:firstLine="720"/>
        <w:rPr>
          <w:lang w:eastAsia="ar-SA"/>
        </w:rPr>
      </w:pPr>
      <w:r w:rsidRPr="007F1FF5">
        <w:rPr>
          <w:lang w:eastAsia="ar-SA"/>
        </w:rPr>
        <w:t>Society, most societies run with money intertwined all the way through them to do and achieve anything. If you live in a country, the country will have some level of politics which has some level of money behind it. Like it is literally everywhere. You get out, you get into your car that was bought with money. You go drive on the road, somebody paid to make that road. There is money. You get the idea. Money, money, money, money, money. Everywhere. Which means there is vibration about money.</w:t>
      </w:r>
    </w:p>
    <w:p w14:paraId="39581C7F" w14:textId="77777777" w:rsidR="00042DFB" w:rsidRPr="007F1FF5" w:rsidRDefault="00042DFB" w:rsidP="00DD12AE">
      <w:pPr>
        <w:spacing w:line="276" w:lineRule="auto"/>
        <w:ind w:firstLine="720"/>
        <w:rPr>
          <w:lang w:eastAsia="ar-SA"/>
        </w:rPr>
      </w:pPr>
    </w:p>
    <w:p w14:paraId="044A03B7" w14:textId="77777777" w:rsidR="00042DFB" w:rsidRPr="007F1FF5" w:rsidRDefault="00042DFB" w:rsidP="00DD12AE">
      <w:pPr>
        <w:spacing w:line="276" w:lineRule="auto"/>
        <w:ind w:firstLine="720"/>
        <w:rPr>
          <w:lang w:eastAsia="ar-SA"/>
        </w:rPr>
      </w:pPr>
      <w:r w:rsidRPr="007F1FF5">
        <w:rPr>
          <w:lang w:eastAsia="ar-SA"/>
        </w:rPr>
        <w:t xml:space="preserve">everywhere and you're walking through this air all the time with other people's vibrations about money going off all over the place. </w:t>
      </w:r>
      <w:proofErr w:type="gramStart"/>
      <w:r w:rsidRPr="007F1FF5">
        <w:rPr>
          <w:lang w:eastAsia="ar-SA"/>
        </w:rPr>
        <w:t>So</w:t>
      </w:r>
      <w:proofErr w:type="gramEnd"/>
      <w:r w:rsidRPr="007F1FF5">
        <w:rPr>
          <w:lang w:eastAsia="ar-SA"/>
        </w:rPr>
        <w:t xml:space="preserve"> the resistances that you might have, oh I can feel it just let go of that for a second.</w:t>
      </w:r>
    </w:p>
    <w:p w14:paraId="267D3336" w14:textId="77777777" w:rsidR="00042DFB" w:rsidRPr="007F1FF5" w:rsidRDefault="00042DFB" w:rsidP="00DD12AE">
      <w:pPr>
        <w:spacing w:line="276" w:lineRule="auto"/>
        <w:ind w:firstLine="720"/>
        <w:rPr>
          <w:lang w:eastAsia="ar-SA"/>
        </w:rPr>
      </w:pPr>
    </w:p>
    <w:p w14:paraId="2C226D25" w14:textId="77777777" w:rsidR="00042DFB" w:rsidRPr="007F1FF5" w:rsidRDefault="00042DFB" w:rsidP="00DD12AE">
      <w:pPr>
        <w:spacing w:line="276" w:lineRule="auto"/>
        <w:ind w:firstLine="720"/>
        <w:rPr>
          <w:lang w:eastAsia="ar-SA"/>
        </w:rPr>
      </w:pPr>
      <w:r w:rsidRPr="007F1FF5">
        <w:rPr>
          <w:lang w:eastAsia="ar-SA"/>
        </w:rPr>
        <w:t xml:space="preserve">The resistance you might have in relation to money might be yours. It might be from your history or your past, things that have happened to you, experiences you've had, vibrations you've given off, sudden shocks, traumas, physical hurts, </w:t>
      </w:r>
      <w:proofErr w:type="gramStart"/>
      <w:r w:rsidRPr="007F1FF5">
        <w:rPr>
          <w:lang w:eastAsia="ar-SA"/>
        </w:rPr>
        <w:t>all of</w:t>
      </w:r>
      <w:proofErr w:type="gramEnd"/>
      <w:r w:rsidRPr="007F1FF5">
        <w:rPr>
          <w:lang w:eastAsia="ar-SA"/>
        </w:rPr>
        <w:t xml:space="preserve"> that gives a sudden shock out into your energy field. And if it's anything to do with money, it's impacting your money vibration when you then think about money in the future.</w:t>
      </w:r>
    </w:p>
    <w:p w14:paraId="3FC1E5B4" w14:textId="77777777" w:rsidR="00042DFB" w:rsidRPr="007F1FF5" w:rsidRDefault="00042DFB" w:rsidP="00DD12AE">
      <w:pPr>
        <w:spacing w:line="276" w:lineRule="auto"/>
        <w:ind w:firstLine="720"/>
        <w:rPr>
          <w:lang w:eastAsia="ar-SA"/>
        </w:rPr>
      </w:pPr>
    </w:p>
    <w:p w14:paraId="0C960C40" w14:textId="77777777" w:rsidR="00042DFB" w:rsidRPr="007F1FF5" w:rsidRDefault="00042DFB" w:rsidP="00DD12AE">
      <w:pPr>
        <w:spacing w:line="276" w:lineRule="auto"/>
        <w:ind w:firstLine="720"/>
        <w:rPr>
          <w:lang w:eastAsia="ar-SA"/>
        </w:rPr>
      </w:pPr>
      <w:r w:rsidRPr="007F1FF5">
        <w:rPr>
          <w:lang w:eastAsia="ar-SA"/>
        </w:rPr>
        <w:t xml:space="preserve">The other thing is that your resistance is to money. You might have done a ton of work around all of this already. And your </w:t>
      </w:r>
      <w:r w:rsidRPr="007F1FF5">
        <w:rPr>
          <w:lang w:eastAsia="ar-SA"/>
        </w:rPr>
        <w:lastRenderedPageBreak/>
        <w:t>resistance, your vibration around money might be quite clear, but it's going out into your energy field where other people's vibrations about money are not clear. Imagine a dog, like a wet dog, shaking off water. That's what people do when they're walking around. They're like shaking off their vibrations all over the place.</w:t>
      </w:r>
    </w:p>
    <w:p w14:paraId="7360AF44" w14:textId="77777777" w:rsidR="00042DFB" w:rsidRPr="007F1FF5" w:rsidRDefault="00042DFB" w:rsidP="00DD12AE">
      <w:pPr>
        <w:spacing w:line="276" w:lineRule="auto"/>
        <w:ind w:firstLine="720"/>
        <w:rPr>
          <w:lang w:eastAsia="ar-SA"/>
        </w:rPr>
      </w:pPr>
    </w:p>
    <w:p w14:paraId="5F30B07F" w14:textId="66EA280D" w:rsidR="00042DFB" w:rsidRPr="007F1FF5" w:rsidRDefault="00042DFB" w:rsidP="00DD12AE">
      <w:pPr>
        <w:spacing w:line="276" w:lineRule="auto"/>
        <w:ind w:firstLine="720"/>
        <w:rPr>
          <w:lang w:eastAsia="ar-SA"/>
        </w:rPr>
      </w:pPr>
      <w:r w:rsidRPr="007F1FF5">
        <w:rPr>
          <w:lang w:eastAsia="ar-SA"/>
        </w:rPr>
        <w:t xml:space="preserve">They walk, you know, like if you walked past someone in the street and you're like, you get that </w:t>
      </w:r>
      <w:proofErr w:type="spellStart"/>
      <w:r w:rsidRPr="007F1FF5">
        <w:rPr>
          <w:lang w:eastAsia="ar-SA"/>
        </w:rPr>
        <w:t>heebie</w:t>
      </w:r>
      <w:proofErr w:type="spellEnd"/>
      <w:r w:rsidRPr="007F1FF5">
        <w:rPr>
          <w:lang w:eastAsia="ar-SA"/>
        </w:rPr>
        <w:t xml:space="preserve"> -</w:t>
      </w:r>
      <w:proofErr w:type="spellStart"/>
      <w:r w:rsidRPr="007F1FF5">
        <w:rPr>
          <w:lang w:eastAsia="ar-SA"/>
        </w:rPr>
        <w:t>jeebie</w:t>
      </w:r>
      <w:proofErr w:type="spellEnd"/>
      <w:r w:rsidRPr="007F1FF5">
        <w:rPr>
          <w:lang w:eastAsia="ar-SA"/>
        </w:rPr>
        <w:t xml:space="preserve"> feeling that, you know, like as you walk past someone and you're like thinking you're just </w:t>
      </w:r>
      <w:r w:rsidR="00311295">
        <w:rPr>
          <w:lang w:eastAsia="ar-SA"/>
        </w:rPr>
        <w:t>going to</w:t>
      </w:r>
      <w:r w:rsidRPr="007F1FF5">
        <w:rPr>
          <w:lang w:eastAsia="ar-SA"/>
        </w:rPr>
        <w:t xml:space="preserve"> go walk on the other side of the road. It's not because they looked scary. It's not because they were wearing this or not wearing that or whatever. It's their vibration coming off them, right? Sometimes there's stereotypes and </w:t>
      </w:r>
      <w:proofErr w:type="gramStart"/>
      <w:r w:rsidRPr="007F1FF5">
        <w:rPr>
          <w:lang w:eastAsia="ar-SA"/>
        </w:rPr>
        <w:t>all of</w:t>
      </w:r>
      <w:proofErr w:type="gramEnd"/>
      <w:r w:rsidRPr="007F1FF5">
        <w:rPr>
          <w:lang w:eastAsia="ar-SA"/>
        </w:rPr>
        <w:t xml:space="preserve"> that stuff that we work very hard not to have. Sometimes there's all of that going on.</w:t>
      </w:r>
    </w:p>
    <w:p w14:paraId="69EFEE72" w14:textId="77777777" w:rsidR="00042DFB" w:rsidRPr="007F1FF5" w:rsidRDefault="00042DFB" w:rsidP="00DD12AE">
      <w:pPr>
        <w:spacing w:line="276" w:lineRule="auto"/>
        <w:ind w:firstLine="720"/>
        <w:rPr>
          <w:lang w:eastAsia="ar-SA"/>
        </w:rPr>
      </w:pPr>
    </w:p>
    <w:p w14:paraId="4D312A9D" w14:textId="77777777" w:rsidR="00042DFB" w:rsidRPr="007F1FF5" w:rsidRDefault="00042DFB" w:rsidP="00DD12AE">
      <w:pPr>
        <w:spacing w:line="276" w:lineRule="auto"/>
        <w:ind w:firstLine="720"/>
        <w:rPr>
          <w:lang w:eastAsia="ar-SA"/>
        </w:rPr>
      </w:pPr>
      <w:r w:rsidRPr="007F1FF5">
        <w:rPr>
          <w:lang w:eastAsia="ar-SA"/>
        </w:rPr>
        <w:t>That's all vibrationally in people's fields as well. And there's a lot of work to release all of that just as much as money. But we're not talking about that right now. We are talking, we're not trying to heal the world right now. We're trying to heal money. So that's a different club. And I'd love that club. That would make a real difference. Anyway, I got so distracted by thinking about how we could change the world with this. So.</w:t>
      </w:r>
    </w:p>
    <w:p w14:paraId="723CB288" w14:textId="77777777" w:rsidR="00042DFB" w:rsidRPr="007F1FF5" w:rsidRDefault="00042DFB" w:rsidP="00DD12AE">
      <w:pPr>
        <w:spacing w:line="276" w:lineRule="auto"/>
        <w:ind w:firstLine="720"/>
        <w:rPr>
          <w:lang w:eastAsia="ar-SA"/>
        </w:rPr>
      </w:pPr>
    </w:p>
    <w:p w14:paraId="1D9A0205" w14:textId="77777777" w:rsidR="00042DFB" w:rsidRPr="007F1FF5" w:rsidRDefault="00042DFB" w:rsidP="00DD12AE">
      <w:pPr>
        <w:spacing w:line="276" w:lineRule="auto"/>
        <w:ind w:firstLine="720"/>
        <w:rPr>
          <w:lang w:eastAsia="ar-SA"/>
        </w:rPr>
      </w:pPr>
      <w:r w:rsidRPr="007F1FF5">
        <w:rPr>
          <w:lang w:eastAsia="ar-SA"/>
        </w:rPr>
        <w:t xml:space="preserve">When you walk past someone and you feel that feeling as you walk past them, it might be your stereotypes and this and that and </w:t>
      </w:r>
      <w:proofErr w:type="gramStart"/>
      <w:r w:rsidRPr="007F1FF5">
        <w:rPr>
          <w:lang w:eastAsia="ar-SA"/>
        </w:rPr>
        <w:t>all of</w:t>
      </w:r>
      <w:proofErr w:type="gramEnd"/>
      <w:r w:rsidRPr="007F1FF5">
        <w:rPr>
          <w:lang w:eastAsia="ar-SA"/>
        </w:rPr>
        <w:t xml:space="preserve"> that stuff that we work at. But it also can just be their </w:t>
      </w:r>
      <w:proofErr w:type="gramStart"/>
      <w:r w:rsidRPr="007F1FF5">
        <w:rPr>
          <w:lang w:eastAsia="ar-SA"/>
        </w:rPr>
        <w:t>vibration</w:t>
      </w:r>
      <w:proofErr w:type="gramEnd"/>
      <w:r w:rsidRPr="007F1FF5">
        <w:rPr>
          <w:lang w:eastAsia="ar-SA"/>
        </w:rPr>
        <w:t xml:space="preserve"> and their vibration is coming at you. Maybe they're in a bad mood and you can feel it, right? And that reverberates into </w:t>
      </w:r>
      <w:proofErr w:type="gramStart"/>
      <w:r w:rsidRPr="007F1FF5">
        <w:rPr>
          <w:lang w:eastAsia="ar-SA"/>
        </w:rPr>
        <w:t>you</w:t>
      </w:r>
      <w:proofErr w:type="gramEnd"/>
      <w:r w:rsidRPr="007F1FF5">
        <w:rPr>
          <w:lang w:eastAsia="ar-SA"/>
        </w:rPr>
        <w:t xml:space="preserve"> and it comes through your field. And if you've got a lovely clear vibration going on and theirs is going at you.</w:t>
      </w:r>
    </w:p>
    <w:p w14:paraId="384C41F9" w14:textId="77777777" w:rsidR="00042DFB" w:rsidRPr="007F1FF5" w:rsidRDefault="00042DFB" w:rsidP="00DD12AE">
      <w:pPr>
        <w:spacing w:line="276" w:lineRule="auto"/>
        <w:ind w:firstLine="720"/>
        <w:rPr>
          <w:lang w:eastAsia="ar-SA"/>
        </w:rPr>
      </w:pPr>
    </w:p>
    <w:p w14:paraId="608BC439" w14:textId="77777777" w:rsidR="00042DFB" w:rsidRPr="007F1FF5" w:rsidRDefault="00042DFB" w:rsidP="00DD12AE">
      <w:pPr>
        <w:spacing w:line="276" w:lineRule="auto"/>
        <w:ind w:firstLine="720"/>
        <w:rPr>
          <w:lang w:eastAsia="ar-SA"/>
        </w:rPr>
      </w:pPr>
      <w:r w:rsidRPr="007F1FF5">
        <w:rPr>
          <w:lang w:eastAsia="ar-SA"/>
        </w:rPr>
        <w:lastRenderedPageBreak/>
        <w:t xml:space="preserve">It's like breaking up your lovely vibration and your vibration's lowering. And </w:t>
      </w:r>
      <w:proofErr w:type="gramStart"/>
      <w:r w:rsidRPr="007F1FF5">
        <w:rPr>
          <w:lang w:eastAsia="ar-SA"/>
        </w:rPr>
        <w:t>so</w:t>
      </w:r>
      <w:proofErr w:type="gramEnd"/>
      <w:r w:rsidRPr="007F1FF5">
        <w:rPr>
          <w:lang w:eastAsia="ar-SA"/>
        </w:rPr>
        <w:t xml:space="preserve"> you can be in a really great place and you're so excited about everything. And then suddenly you realize you've just felt a bit off for the last hour or two. That might not be you. That could be the energy around you. Somebody angry was in the room and they left </w:t>
      </w:r>
      <w:proofErr w:type="gramStart"/>
      <w:r w:rsidRPr="007F1FF5">
        <w:rPr>
          <w:lang w:eastAsia="ar-SA"/>
        </w:rPr>
        <w:t>all of</w:t>
      </w:r>
      <w:proofErr w:type="gramEnd"/>
      <w:r w:rsidRPr="007F1FF5">
        <w:rPr>
          <w:lang w:eastAsia="ar-SA"/>
        </w:rPr>
        <w:t xml:space="preserve"> their crappy energy in there and then you've walked in. Like, I don't know, it could be anything, right?</w:t>
      </w:r>
    </w:p>
    <w:p w14:paraId="6CF3A595" w14:textId="77777777" w:rsidR="00042DFB" w:rsidRPr="007F1FF5" w:rsidRDefault="00042DFB" w:rsidP="00DD12AE">
      <w:pPr>
        <w:spacing w:line="276" w:lineRule="auto"/>
        <w:ind w:firstLine="720"/>
        <w:rPr>
          <w:lang w:eastAsia="ar-SA"/>
        </w:rPr>
      </w:pPr>
    </w:p>
    <w:p w14:paraId="5A242E07" w14:textId="77777777" w:rsidR="00042DFB" w:rsidRPr="007F1FF5" w:rsidRDefault="00042DFB" w:rsidP="00DD12AE">
      <w:pPr>
        <w:spacing w:line="276" w:lineRule="auto"/>
        <w:ind w:firstLine="720"/>
        <w:rPr>
          <w:lang w:eastAsia="ar-SA"/>
        </w:rPr>
      </w:pPr>
      <w:proofErr w:type="gramStart"/>
      <w:r w:rsidRPr="007F1FF5">
        <w:rPr>
          <w:lang w:eastAsia="ar-SA"/>
        </w:rPr>
        <w:t>So</w:t>
      </w:r>
      <w:proofErr w:type="gramEnd"/>
      <w:r w:rsidRPr="007F1FF5">
        <w:rPr>
          <w:lang w:eastAsia="ar-SA"/>
        </w:rPr>
        <w:t xml:space="preserve"> whenever you've got that feeling </w:t>
      </w:r>
      <w:proofErr w:type="gramStart"/>
      <w:r w:rsidRPr="007F1FF5">
        <w:rPr>
          <w:lang w:eastAsia="ar-SA"/>
        </w:rPr>
        <w:t>of</w:t>
      </w:r>
      <w:proofErr w:type="gramEnd"/>
      <w:r w:rsidRPr="007F1FF5">
        <w:rPr>
          <w:lang w:eastAsia="ar-SA"/>
        </w:rPr>
        <w:t xml:space="preserve"> you feel a bit off and you can't quite place it, that's often where it's somebody else's energy. It's not necessarily yours, or you've had a thought about something that you haven't dealt with in your past and that, whatever. </w:t>
      </w:r>
      <w:proofErr w:type="gramStart"/>
      <w:r w:rsidRPr="007F1FF5">
        <w:rPr>
          <w:lang w:eastAsia="ar-SA"/>
        </w:rPr>
        <w:t>So</w:t>
      </w:r>
      <w:proofErr w:type="gramEnd"/>
      <w:r w:rsidRPr="007F1FF5">
        <w:rPr>
          <w:lang w:eastAsia="ar-SA"/>
        </w:rPr>
        <w:t xml:space="preserve"> it might be your resistance, it might be someone else's. Don't be thinking, I've done loads of work on this. I don't have any resistance in that area. Ask your sway and check because it might not be your resistance. And that might be why I know how to do this. I know </w:t>
      </w:r>
      <w:proofErr w:type="gramStart"/>
      <w:r w:rsidRPr="007F1FF5">
        <w:rPr>
          <w:lang w:eastAsia="ar-SA"/>
        </w:rPr>
        <w:t>all of</w:t>
      </w:r>
      <w:proofErr w:type="gramEnd"/>
      <w:r w:rsidRPr="007F1FF5">
        <w:rPr>
          <w:lang w:eastAsia="ar-SA"/>
        </w:rPr>
        <w:t xml:space="preserve"> the steps. I don't understand why I'm not getting results.</w:t>
      </w:r>
    </w:p>
    <w:p w14:paraId="3906A7C6" w14:textId="77777777" w:rsidR="00042DFB" w:rsidRPr="007F1FF5" w:rsidRDefault="00042DFB" w:rsidP="00DD12AE">
      <w:pPr>
        <w:spacing w:line="276" w:lineRule="auto"/>
        <w:ind w:firstLine="720"/>
        <w:rPr>
          <w:lang w:eastAsia="ar-SA"/>
        </w:rPr>
      </w:pPr>
    </w:p>
    <w:p w14:paraId="4F5F199E" w14:textId="77777777" w:rsidR="00042DFB" w:rsidRPr="007F1FF5" w:rsidRDefault="00042DFB" w:rsidP="00DD12AE">
      <w:pPr>
        <w:spacing w:line="276" w:lineRule="auto"/>
        <w:ind w:firstLine="720"/>
        <w:rPr>
          <w:lang w:eastAsia="ar-SA"/>
        </w:rPr>
      </w:pPr>
      <w:r w:rsidRPr="007F1FF5">
        <w:rPr>
          <w:lang w:eastAsia="ar-SA"/>
        </w:rPr>
        <w:t>That's another key that there's resistance there that you may have dealt with your mindset. You may have dealt with your knowledge in that area, but you haven't dealt with the field of what vibration you were giving off before that. And it's still.</w:t>
      </w:r>
    </w:p>
    <w:p w14:paraId="0E668F34" w14:textId="77777777" w:rsidR="00042DFB" w:rsidRPr="007F1FF5" w:rsidRDefault="00042DFB" w:rsidP="00DD12AE">
      <w:pPr>
        <w:spacing w:line="276" w:lineRule="auto"/>
        <w:ind w:firstLine="720"/>
        <w:rPr>
          <w:lang w:eastAsia="ar-SA"/>
        </w:rPr>
      </w:pPr>
    </w:p>
    <w:p w14:paraId="346548CB" w14:textId="77777777" w:rsidR="00042DFB" w:rsidRPr="007F1FF5" w:rsidRDefault="00042DFB" w:rsidP="00DD12AE">
      <w:pPr>
        <w:spacing w:line="276" w:lineRule="auto"/>
        <w:ind w:firstLine="720"/>
        <w:rPr>
          <w:lang w:eastAsia="ar-SA"/>
        </w:rPr>
      </w:pPr>
      <w:r w:rsidRPr="007F1FF5">
        <w:rPr>
          <w:lang w:eastAsia="ar-SA"/>
        </w:rPr>
        <w:t xml:space="preserve">So that's that. The next thing is energy never dies. It just transfers, it moves, it changes. So other people's energy, when it drops off into your field, it won't just dissipate after time. It's always </w:t>
      </w:r>
      <w:proofErr w:type="gramStart"/>
      <w:r w:rsidRPr="007F1FF5">
        <w:rPr>
          <w:lang w:eastAsia="ar-SA"/>
        </w:rPr>
        <w:t>constantly</w:t>
      </w:r>
      <w:proofErr w:type="gramEnd"/>
      <w:r w:rsidRPr="007F1FF5">
        <w:rPr>
          <w:lang w:eastAsia="ar-SA"/>
        </w:rPr>
        <w:t xml:space="preserve">, is it perpetual motion? Is that the right science word for it? Where energy is just moving. </w:t>
      </w:r>
      <w:proofErr w:type="gramStart"/>
      <w:r w:rsidRPr="007F1FF5">
        <w:rPr>
          <w:lang w:eastAsia="ar-SA"/>
        </w:rPr>
        <w:t>So</w:t>
      </w:r>
      <w:proofErr w:type="gramEnd"/>
      <w:r w:rsidRPr="007F1FF5">
        <w:rPr>
          <w:lang w:eastAsia="ar-SA"/>
        </w:rPr>
        <w:t xml:space="preserve"> vibration never actually stops vibrating. It just changes.</w:t>
      </w:r>
    </w:p>
    <w:p w14:paraId="2CA66D83" w14:textId="77777777" w:rsidR="00042DFB" w:rsidRPr="007F1FF5" w:rsidRDefault="00042DFB" w:rsidP="00DD12AE">
      <w:pPr>
        <w:spacing w:line="276" w:lineRule="auto"/>
        <w:ind w:firstLine="720"/>
        <w:rPr>
          <w:lang w:eastAsia="ar-SA"/>
        </w:rPr>
      </w:pPr>
    </w:p>
    <w:p w14:paraId="07C4054C" w14:textId="77777777" w:rsidR="00042DFB" w:rsidRPr="007F1FF5" w:rsidRDefault="00042DFB" w:rsidP="00DD12AE">
      <w:pPr>
        <w:spacing w:line="276" w:lineRule="auto"/>
        <w:ind w:firstLine="720"/>
        <w:rPr>
          <w:lang w:eastAsia="ar-SA"/>
        </w:rPr>
      </w:pPr>
      <w:r w:rsidRPr="007F1FF5">
        <w:rPr>
          <w:lang w:eastAsia="ar-SA"/>
        </w:rPr>
        <w:lastRenderedPageBreak/>
        <w:t xml:space="preserve">its frequency and it moves out to somewhere else and then you move something new in and have a new thought and that creates a new vibration like all of that right you get the idea so in terms of where do your frequencies you've already got in your field come from loads of places we've just talked about other people's money crap </w:t>
      </w:r>
      <w:proofErr w:type="spellStart"/>
      <w:r w:rsidRPr="007F1FF5">
        <w:rPr>
          <w:lang w:eastAsia="ar-SA"/>
        </w:rPr>
        <w:t>i</w:t>
      </w:r>
      <w:proofErr w:type="spellEnd"/>
      <w:r w:rsidRPr="007F1FF5">
        <w:rPr>
          <w:lang w:eastAsia="ar-SA"/>
        </w:rPr>
        <w:t xml:space="preserve"> shouldn't call it that that doesn't sound very kind does it</w:t>
      </w:r>
    </w:p>
    <w:p w14:paraId="060BEBC3" w14:textId="77777777" w:rsidR="00042DFB" w:rsidRPr="007F1FF5" w:rsidRDefault="00042DFB" w:rsidP="00DD12AE">
      <w:pPr>
        <w:spacing w:line="276" w:lineRule="auto"/>
        <w:ind w:firstLine="720"/>
        <w:rPr>
          <w:lang w:eastAsia="ar-SA"/>
        </w:rPr>
      </w:pPr>
    </w:p>
    <w:p w14:paraId="12603F55" w14:textId="77777777" w:rsidR="00042DFB" w:rsidRPr="007F1FF5" w:rsidRDefault="00042DFB" w:rsidP="00DD12AE">
      <w:pPr>
        <w:spacing w:line="276" w:lineRule="auto"/>
        <w:ind w:firstLine="720"/>
        <w:rPr>
          <w:lang w:eastAsia="ar-SA"/>
        </w:rPr>
      </w:pPr>
      <w:r w:rsidRPr="007F1FF5">
        <w:rPr>
          <w:lang w:eastAsia="ar-SA"/>
        </w:rPr>
        <w:t>Other people's money vibrations aren't necessarily the high level you want them to be. That's a nice way of saying it. You also, your energy field and your vibration in relation to money and anything else can also come from when you were a child, when you were a baby, when you were in your mummy's tummy. So, or mommy, depending on whatever word you've got for mother in your area. So...</w:t>
      </w:r>
    </w:p>
    <w:p w14:paraId="116A48CB" w14:textId="77777777" w:rsidR="00042DFB" w:rsidRPr="007F1FF5" w:rsidRDefault="00042DFB" w:rsidP="00DD12AE">
      <w:pPr>
        <w:spacing w:line="276" w:lineRule="auto"/>
        <w:ind w:firstLine="720"/>
        <w:rPr>
          <w:lang w:eastAsia="ar-SA"/>
        </w:rPr>
      </w:pPr>
    </w:p>
    <w:p w14:paraId="35774DF7" w14:textId="77777777" w:rsidR="00042DFB" w:rsidRPr="007F1FF5" w:rsidRDefault="00042DFB" w:rsidP="00DD12AE">
      <w:pPr>
        <w:spacing w:line="276" w:lineRule="auto"/>
        <w:ind w:firstLine="720"/>
        <w:rPr>
          <w:lang w:eastAsia="ar-SA"/>
        </w:rPr>
      </w:pPr>
      <w:r w:rsidRPr="007F1FF5">
        <w:rPr>
          <w:lang w:eastAsia="ar-SA"/>
        </w:rPr>
        <w:t>When you're a child, when you're a baby, your adults may have had outright conversations about money in front of you because they didn't think you understood. That vibration, you might have been sitting on your mother's lap when they were talking about some kind of money problem they were having or challenge they were having, or when she went to buy groceries and couldn't afford to pay for them, or when someone in your family didn't get a raise and they came home shouting and yelling about it, or this or that, or you got made homeless or...</w:t>
      </w:r>
    </w:p>
    <w:p w14:paraId="3CF6DBBD" w14:textId="77777777" w:rsidR="00042DFB" w:rsidRPr="007F1FF5" w:rsidRDefault="00042DFB" w:rsidP="00DD12AE">
      <w:pPr>
        <w:spacing w:line="276" w:lineRule="auto"/>
        <w:ind w:firstLine="720"/>
        <w:rPr>
          <w:lang w:eastAsia="ar-SA"/>
        </w:rPr>
      </w:pPr>
    </w:p>
    <w:p w14:paraId="6558C7C9" w14:textId="77777777" w:rsidR="00042DFB" w:rsidRPr="007F1FF5" w:rsidRDefault="00042DFB" w:rsidP="00DD12AE">
      <w:pPr>
        <w:spacing w:line="276" w:lineRule="auto"/>
        <w:ind w:firstLine="720"/>
        <w:rPr>
          <w:lang w:eastAsia="ar-SA"/>
        </w:rPr>
      </w:pPr>
      <w:r w:rsidRPr="007F1FF5">
        <w:rPr>
          <w:lang w:eastAsia="ar-SA"/>
        </w:rPr>
        <w:t xml:space="preserve">Whatever, like the thousand million things that might have happened in your life, every single time anything, any negative vibration about money was in that experience, all of that can be in your field. Your field is </w:t>
      </w:r>
      <w:proofErr w:type="gramStart"/>
      <w:r w:rsidRPr="007F1FF5">
        <w:rPr>
          <w:lang w:eastAsia="ar-SA"/>
        </w:rPr>
        <w:t>really busy</w:t>
      </w:r>
      <w:proofErr w:type="gramEnd"/>
      <w:r w:rsidRPr="007F1FF5">
        <w:rPr>
          <w:lang w:eastAsia="ar-SA"/>
        </w:rPr>
        <w:t xml:space="preserve">, by the way. When you're in your mother's tummy, you are physically inside, physically inside </w:t>
      </w:r>
      <w:r w:rsidRPr="007F1FF5">
        <w:rPr>
          <w:lang w:eastAsia="ar-SA"/>
        </w:rPr>
        <w:lastRenderedPageBreak/>
        <w:t>the energy field. Even if you were like some kind of test tube child, the people walking through the lab will have had energy field.</w:t>
      </w:r>
    </w:p>
    <w:p w14:paraId="19F559F7" w14:textId="77777777" w:rsidR="00042DFB" w:rsidRPr="007F1FF5" w:rsidRDefault="00042DFB" w:rsidP="00DD12AE">
      <w:pPr>
        <w:spacing w:line="276" w:lineRule="auto"/>
        <w:ind w:firstLine="720"/>
        <w:rPr>
          <w:lang w:eastAsia="ar-SA"/>
        </w:rPr>
      </w:pPr>
    </w:p>
    <w:p w14:paraId="4AC8465A" w14:textId="77777777" w:rsidR="00042DFB" w:rsidRPr="007F1FF5" w:rsidRDefault="00042DFB" w:rsidP="00DD12AE">
      <w:pPr>
        <w:spacing w:line="276" w:lineRule="auto"/>
        <w:ind w:firstLine="720"/>
        <w:rPr>
          <w:lang w:eastAsia="ar-SA"/>
        </w:rPr>
      </w:pPr>
      <w:r w:rsidRPr="007F1FF5">
        <w:rPr>
          <w:lang w:eastAsia="ar-SA"/>
        </w:rPr>
        <w:t xml:space="preserve">whatever. You will have from before you were born been exposed to other people's vibrations whether it's because you're inside your mother or whatever it is you will have been experiencing </w:t>
      </w:r>
      <w:proofErr w:type="gramStart"/>
      <w:r w:rsidRPr="007F1FF5">
        <w:rPr>
          <w:lang w:eastAsia="ar-SA"/>
        </w:rPr>
        <w:t>all of</w:t>
      </w:r>
      <w:proofErr w:type="gramEnd"/>
      <w:r w:rsidRPr="007F1FF5">
        <w:rPr>
          <w:lang w:eastAsia="ar-SA"/>
        </w:rPr>
        <w:t xml:space="preserve"> their vibrations. Now the thing about that is their vibrations come from their life and this is where it gets a bit mind -fucking when they were inside their mummy's tummy and</w:t>
      </w:r>
    </w:p>
    <w:p w14:paraId="003FDAB8" w14:textId="77777777" w:rsidR="00042DFB" w:rsidRPr="007F1FF5" w:rsidRDefault="00042DFB" w:rsidP="00DD12AE">
      <w:pPr>
        <w:spacing w:line="276" w:lineRule="auto"/>
        <w:ind w:firstLine="720"/>
        <w:rPr>
          <w:lang w:eastAsia="ar-SA"/>
        </w:rPr>
      </w:pPr>
    </w:p>
    <w:p w14:paraId="2CB6672A" w14:textId="77777777" w:rsidR="00042DFB" w:rsidRPr="007F1FF5" w:rsidRDefault="00042DFB" w:rsidP="00DD12AE">
      <w:pPr>
        <w:spacing w:line="276" w:lineRule="auto"/>
        <w:ind w:firstLine="720"/>
        <w:rPr>
          <w:lang w:eastAsia="ar-SA"/>
        </w:rPr>
      </w:pPr>
      <w:proofErr w:type="gramStart"/>
      <w:r w:rsidRPr="007F1FF5">
        <w:rPr>
          <w:lang w:eastAsia="ar-SA"/>
        </w:rPr>
        <w:t>the</w:t>
      </w:r>
      <w:proofErr w:type="gramEnd"/>
      <w:r w:rsidRPr="007F1FF5">
        <w:rPr>
          <w:lang w:eastAsia="ar-SA"/>
        </w:rPr>
        <w:t xml:space="preserve"> vibrations they will have picked up inside their mother's stomach is from when their mother was inside their mother's stomach and </w:t>
      </w:r>
      <w:proofErr w:type="gramStart"/>
      <w:r w:rsidRPr="007F1FF5">
        <w:rPr>
          <w:lang w:eastAsia="ar-SA"/>
        </w:rPr>
        <w:t>all of</w:t>
      </w:r>
      <w:proofErr w:type="gramEnd"/>
      <w:r w:rsidRPr="007F1FF5">
        <w:rPr>
          <w:lang w:eastAsia="ar-SA"/>
        </w:rPr>
        <w:t xml:space="preserve"> the experience that happened in their life. So suddenly you're not just dealing with negative money, beliefs, feelings, patterns, vibrations that are from your life. You're dealing with stuff that can be generations old and absolutely.</w:t>
      </w:r>
    </w:p>
    <w:p w14:paraId="6CA07113" w14:textId="77777777" w:rsidR="00042DFB" w:rsidRPr="007F1FF5" w:rsidRDefault="00042DFB" w:rsidP="00DD12AE">
      <w:pPr>
        <w:spacing w:line="276" w:lineRule="auto"/>
        <w:ind w:firstLine="720"/>
        <w:rPr>
          <w:lang w:eastAsia="ar-SA"/>
        </w:rPr>
      </w:pPr>
    </w:p>
    <w:p w14:paraId="621EE4AE" w14:textId="77777777" w:rsidR="00042DFB" w:rsidRPr="007F1FF5" w:rsidRDefault="00042DFB" w:rsidP="00DD12AE">
      <w:pPr>
        <w:spacing w:line="276" w:lineRule="auto"/>
        <w:ind w:firstLine="720"/>
        <w:rPr>
          <w:lang w:eastAsia="ar-SA"/>
        </w:rPr>
      </w:pPr>
      <w:r w:rsidRPr="007F1FF5">
        <w:rPr>
          <w:lang w:eastAsia="ar-SA"/>
        </w:rPr>
        <w:t xml:space="preserve">fucking nothing to do with who you are. I'm so sorry I keep swearing </w:t>
      </w:r>
      <w:proofErr w:type="gramStart"/>
      <w:r w:rsidRPr="007F1FF5">
        <w:rPr>
          <w:lang w:eastAsia="ar-SA"/>
        </w:rPr>
        <w:t>I'm like</w:t>
      </w:r>
      <w:proofErr w:type="gramEnd"/>
      <w:r w:rsidRPr="007F1FF5">
        <w:rPr>
          <w:lang w:eastAsia="ar-SA"/>
        </w:rPr>
        <w:t xml:space="preserve"> just </w:t>
      </w:r>
      <w:proofErr w:type="gramStart"/>
      <w:r w:rsidRPr="007F1FF5">
        <w:rPr>
          <w:lang w:eastAsia="ar-SA"/>
        </w:rPr>
        <w:t>really excited</w:t>
      </w:r>
      <w:proofErr w:type="gramEnd"/>
      <w:r w:rsidRPr="007F1FF5">
        <w:rPr>
          <w:lang w:eastAsia="ar-SA"/>
        </w:rPr>
        <w:t xml:space="preserve">. Nothing to do... I'm not sorry it's just how I communicate it's like a... is it an adjective the right word? I'm sorry if it offends you. Let's just wipe that clean. Absolutely flipping nothing to do with who you are, the things you've learned, your skills, your worthiness, your </w:t>
      </w:r>
      <w:proofErr w:type="spellStart"/>
      <w:r w:rsidRPr="007F1FF5">
        <w:rPr>
          <w:lang w:eastAsia="ar-SA"/>
        </w:rPr>
        <w:t>enoughness</w:t>
      </w:r>
      <w:proofErr w:type="spellEnd"/>
      <w:r w:rsidRPr="007F1FF5">
        <w:rPr>
          <w:lang w:eastAsia="ar-SA"/>
        </w:rPr>
        <w:t>, your ability to go out and make a difference with that money you want.</w:t>
      </w:r>
    </w:p>
    <w:p w14:paraId="5637CDF0" w14:textId="77777777" w:rsidR="00042DFB" w:rsidRPr="007F1FF5" w:rsidRDefault="00042DFB" w:rsidP="00DD12AE">
      <w:pPr>
        <w:spacing w:line="276" w:lineRule="auto"/>
        <w:ind w:firstLine="720"/>
        <w:rPr>
          <w:lang w:eastAsia="ar-SA"/>
        </w:rPr>
      </w:pPr>
    </w:p>
    <w:p w14:paraId="35E44B27" w14:textId="77777777" w:rsidR="00042DFB" w:rsidRPr="007F1FF5" w:rsidRDefault="00042DFB" w:rsidP="00DD12AE">
      <w:pPr>
        <w:spacing w:line="276" w:lineRule="auto"/>
        <w:ind w:firstLine="720"/>
        <w:rPr>
          <w:lang w:eastAsia="ar-SA"/>
        </w:rPr>
      </w:pPr>
      <w:r w:rsidRPr="007F1FF5">
        <w:rPr>
          <w:lang w:eastAsia="ar-SA"/>
        </w:rPr>
        <w:t>nothing to do with any of that. It could be from generations old, it could be from other people, it could be stuff you've already dealt with, it could be stuff you've not dealt with yet. Money traumas, money experiences, societal expectations are all in the air around us. Cultural expectations, experiences you've had related to how you might look, how you might act, how you might talk, your accent.</w:t>
      </w:r>
    </w:p>
    <w:p w14:paraId="1223DE47" w14:textId="77777777" w:rsidR="00042DFB" w:rsidRPr="007F1FF5" w:rsidRDefault="00042DFB" w:rsidP="00DD12AE">
      <w:pPr>
        <w:spacing w:line="276" w:lineRule="auto"/>
        <w:ind w:firstLine="720"/>
        <w:rPr>
          <w:lang w:eastAsia="ar-SA"/>
        </w:rPr>
      </w:pPr>
    </w:p>
    <w:p w14:paraId="05130BBC" w14:textId="77777777" w:rsidR="00042DFB" w:rsidRPr="007F1FF5" w:rsidRDefault="00042DFB" w:rsidP="00DD12AE">
      <w:pPr>
        <w:spacing w:line="276" w:lineRule="auto"/>
        <w:ind w:firstLine="720"/>
        <w:rPr>
          <w:lang w:eastAsia="ar-SA"/>
        </w:rPr>
      </w:pPr>
      <w:r w:rsidRPr="007F1FF5">
        <w:rPr>
          <w:lang w:eastAsia="ar-SA"/>
        </w:rPr>
        <w:t xml:space="preserve">your family, your friends, their opinions, their beliefs about things, conversations you've had, things you've done with them, et cetera, et cetera, et cetera. Like this stuff is deep and it is everywhere. And I have been working on this stuff for years and I am still finding patterns, beliefs, resistances that I have. And I mean, my vibration's </w:t>
      </w:r>
      <w:proofErr w:type="gramStart"/>
      <w:r w:rsidRPr="007F1FF5">
        <w:rPr>
          <w:lang w:eastAsia="ar-SA"/>
        </w:rPr>
        <w:t>pretty clear</w:t>
      </w:r>
      <w:proofErr w:type="gramEnd"/>
      <w:r w:rsidRPr="007F1FF5">
        <w:rPr>
          <w:lang w:eastAsia="ar-SA"/>
        </w:rPr>
        <w:t>. Like I can just attract money like that. I want money, I'd like 20 grand to come in. Yes, please.</w:t>
      </w:r>
    </w:p>
    <w:p w14:paraId="46B5D8C7" w14:textId="77777777" w:rsidR="00042DFB" w:rsidRPr="007F1FF5" w:rsidRDefault="00042DFB" w:rsidP="00DD12AE">
      <w:pPr>
        <w:spacing w:line="276" w:lineRule="auto"/>
        <w:ind w:firstLine="720"/>
        <w:rPr>
          <w:lang w:eastAsia="ar-SA"/>
        </w:rPr>
      </w:pPr>
    </w:p>
    <w:p w14:paraId="3DD18D15" w14:textId="77777777" w:rsidR="00042DFB" w:rsidRPr="007F1FF5" w:rsidRDefault="00042DFB" w:rsidP="00DD12AE">
      <w:pPr>
        <w:spacing w:line="276" w:lineRule="auto"/>
        <w:ind w:firstLine="720"/>
        <w:rPr>
          <w:lang w:eastAsia="ar-SA"/>
        </w:rPr>
      </w:pPr>
      <w:r w:rsidRPr="007F1FF5">
        <w:rPr>
          <w:lang w:eastAsia="ar-SA"/>
        </w:rPr>
        <w:t xml:space="preserve">release the resistance and it comes. I don't even need to do the stuff anymore. I know how to just force stuff out of my field, let it go, lull the new in. Like I'm good at this and I'm still finding new stuff every single day. Every time I run businesses, every time I go to send an email, </w:t>
      </w:r>
      <w:proofErr w:type="gramStart"/>
      <w:r w:rsidRPr="007F1FF5">
        <w:rPr>
          <w:lang w:eastAsia="ar-SA"/>
        </w:rPr>
        <w:t>put</w:t>
      </w:r>
      <w:proofErr w:type="gramEnd"/>
      <w:r w:rsidRPr="007F1FF5">
        <w:rPr>
          <w:lang w:eastAsia="ar-SA"/>
        </w:rPr>
        <w:t xml:space="preserve"> up a Facebook ads campaign.</w:t>
      </w:r>
    </w:p>
    <w:p w14:paraId="2B1E353F" w14:textId="77777777" w:rsidR="00042DFB" w:rsidRPr="007F1FF5" w:rsidRDefault="00042DFB" w:rsidP="00DD12AE">
      <w:pPr>
        <w:spacing w:line="276" w:lineRule="auto"/>
        <w:ind w:firstLine="720"/>
        <w:rPr>
          <w:lang w:eastAsia="ar-SA"/>
        </w:rPr>
      </w:pPr>
    </w:p>
    <w:p w14:paraId="40ED8AD4" w14:textId="77777777" w:rsidR="00042DFB" w:rsidRPr="007F1FF5" w:rsidRDefault="00042DFB" w:rsidP="00DD12AE">
      <w:pPr>
        <w:spacing w:line="276" w:lineRule="auto"/>
        <w:ind w:firstLine="720"/>
        <w:rPr>
          <w:lang w:eastAsia="ar-SA"/>
        </w:rPr>
      </w:pPr>
      <w:r w:rsidRPr="007F1FF5">
        <w:rPr>
          <w:lang w:eastAsia="ar-SA"/>
        </w:rPr>
        <w:t xml:space="preserve">post a TikTok, Facebook, Instagram, whatever. Like I want to grow my social followers. Right, where's my resistance? Let me feel through all of that. Let me ask questions about what my funnel looks like. Like </w:t>
      </w:r>
      <w:proofErr w:type="gramStart"/>
      <w:r w:rsidRPr="007F1FF5">
        <w:rPr>
          <w:lang w:eastAsia="ar-SA"/>
        </w:rPr>
        <w:t>all of</w:t>
      </w:r>
      <w:proofErr w:type="gramEnd"/>
      <w:r w:rsidRPr="007F1FF5">
        <w:rPr>
          <w:lang w:eastAsia="ar-SA"/>
        </w:rPr>
        <w:t xml:space="preserve"> this stuff, I'm finding it every day. And it will be in your relationships and all the other places as well</w:t>
      </w:r>
      <w:proofErr w:type="gramStart"/>
      <w:r w:rsidRPr="007F1FF5">
        <w:rPr>
          <w:lang w:eastAsia="ar-SA"/>
        </w:rPr>
        <w:t>, is</w:t>
      </w:r>
      <w:proofErr w:type="gramEnd"/>
      <w:r w:rsidRPr="007F1FF5">
        <w:rPr>
          <w:lang w:eastAsia="ar-SA"/>
        </w:rPr>
        <w:t xml:space="preserve"> in relation to money. </w:t>
      </w:r>
      <w:proofErr w:type="gramStart"/>
      <w:r w:rsidRPr="007F1FF5">
        <w:rPr>
          <w:lang w:eastAsia="ar-SA"/>
        </w:rPr>
        <w:t>So</w:t>
      </w:r>
      <w:proofErr w:type="gramEnd"/>
      <w:r w:rsidRPr="007F1FF5">
        <w:rPr>
          <w:lang w:eastAsia="ar-SA"/>
        </w:rPr>
        <w:t xml:space="preserve"> we're talking about money. Everything has a vibration, which means the following all have their own vibrational field. So,</w:t>
      </w:r>
    </w:p>
    <w:p w14:paraId="73F3B1CB" w14:textId="77777777" w:rsidR="00042DFB" w:rsidRPr="007F1FF5" w:rsidRDefault="00042DFB" w:rsidP="00DD12AE">
      <w:pPr>
        <w:spacing w:line="276" w:lineRule="auto"/>
        <w:ind w:firstLine="720"/>
        <w:rPr>
          <w:lang w:eastAsia="ar-SA"/>
        </w:rPr>
      </w:pPr>
    </w:p>
    <w:p w14:paraId="66F89D39" w14:textId="77777777" w:rsidR="00042DFB" w:rsidRPr="007F1FF5" w:rsidRDefault="00042DFB" w:rsidP="00DD12AE">
      <w:pPr>
        <w:spacing w:line="276" w:lineRule="auto"/>
        <w:ind w:firstLine="720"/>
        <w:rPr>
          <w:lang w:eastAsia="ar-SA"/>
        </w:rPr>
      </w:pPr>
      <w:r w:rsidRPr="007F1FF5">
        <w:rPr>
          <w:lang w:eastAsia="ar-SA"/>
        </w:rPr>
        <w:t xml:space="preserve">This phone has a vibrational field. This pen has a vibrational field. This water bottle has a vibrational field. My body has a vibrational field. </w:t>
      </w:r>
      <w:proofErr w:type="gramStart"/>
      <w:r w:rsidRPr="007F1FF5">
        <w:rPr>
          <w:lang w:eastAsia="ar-SA"/>
        </w:rPr>
        <w:t>So</w:t>
      </w:r>
      <w:proofErr w:type="gramEnd"/>
      <w:r w:rsidRPr="007F1FF5">
        <w:rPr>
          <w:lang w:eastAsia="ar-SA"/>
        </w:rPr>
        <w:t xml:space="preserve"> you think everything has a vibrational field? </w:t>
      </w:r>
      <w:proofErr w:type="gramStart"/>
      <w:r w:rsidRPr="007F1FF5">
        <w:rPr>
          <w:lang w:eastAsia="ar-SA"/>
        </w:rPr>
        <w:t>All of</w:t>
      </w:r>
      <w:proofErr w:type="gramEnd"/>
      <w:r w:rsidRPr="007F1FF5">
        <w:rPr>
          <w:lang w:eastAsia="ar-SA"/>
        </w:rPr>
        <w:t xml:space="preserve"> your money containers have a vibrational field. A vibration. Your bank accounts, your PayPal account, your Stripe account. They're all going to have different vibrations. Your investment accounts.</w:t>
      </w:r>
    </w:p>
    <w:p w14:paraId="6AB483DF" w14:textId="77777777" w:rsidR="00042DFB" w:rsidRPr="007F1FF5" w:rsidRDefault="00042DFB" w:rsidP="00DD12AE">
      <w:pPr>
        <w:spacing w:line="276" w:lineRule="auto"/>
        <w:ind w:firstLine="720"/>
        <w:rPr>
          <w:lang w:eastAsia="ar-SA"/>
        </w:rPr>
      </w:pPr>
    </w:p>
    <w:p w14:paraId="2A33FEFE" w14:textId="77777777" w:rsidR="00042DFB" w:rsidRPr="007F1FF5" w:rsidRDefault="00042DFB" w:rsidP="00DD12AE">
      <w:pPr>
        <w:spacing w:line="276" w:lineRule="auto"/>
        <w:ind w:firstLine="720"/>
        <w:rPr>
          <w:lang w:eastAsia="ar-SA"/>
        </w:rPr>
      </w:pPr>
      <w:r w:rsidRPr="007F1FF5">
        <w:rPr>
          <w:lang w:eastAsia="ar-SA"/>
        </w:rPr>
        <w:lastRenderedPageBreak/>
        <w:t xml:space="preserve">store cards, credit cards, debit cards, the physical money in your wallet will have a vibration, your wallet will have a vibration, you hold </w:t>
      </w:r>
      <w:proofErr w:type="gramStart"/>
      <w:r w:rsidRPr="007F1FF5">
        <w:rPr>
          <w:lang w:eastAsia="ar-SA"/>
        </w:rPr>
        <w:t>or</w:t>
      </w:r>
      <w:proofErr w:type="gramEnd"/>
      <w:r w:rsidRPr="007F1FF5">
        <w:rPr>
          <w:lang w:eastAsia="ar-SA"/>
        </w:rPr>
        <w:t xml:space="preserve"> purse, you hold money in there. If you've got, depending on what country you're in, Isis, 401k, tax accounts, whatever, right? You've got </w:t>
      </w:r>
      <w:proofErr w:type="gramStart"/>
      <w:r w:rsidRPr="007F1FF5">
        <w:rPr>
          <w:lang w:eastAsia="ar-SA"/>
        </w:rPr>
        <w:t>all of</w:t>
      </w:r>
      <w:proofErr w:type="gramEnd"/>
      <w:r w:rsidRPr="007F1FF5">
        <w:rPr>
          <w:lang w:eastAsia="ar-SA"/>
        </w:rPr>
        <w:t xml:space="preserve"> these different places you put </w:t>
      </w:r>
      <w:proofErr w:type="gramStart"/>
      <w:r w:rsidRPr="007F1FF5">
        <w:rPr>
          <w:lang w:eastAsia="ar-SA"/>
        </w:rPr>
        <w:t>money</w:t>
      </w:r>
      <w:proofErr w:type="gramEnd"/>
      <w:r w:rsidRPr="007F1FF5">
        <w:rPr>
          <w:lang w:eastAsia="ar-SA"/>
        </w:rPr>
        <w:t>. And then you've got income streams, so your paths, you don't need to write this down. If you want to write,</w:t>
      </w:r>
    </w:p>
    <w:p w14:paraId="27CA2F37" w14:textId="77777777" w:rsidR="00042DFB" w:rsidRPr="007F1FF5" w:rsidRDefault="00042DFB" w:rsidP="00DD12AE">
      <w:pPr>
        <w:spacing w:line="276" w:lineRule="auto"/>
        <w:ind w:firstLine="720"/>
        <w:rPr>
          <w:lang w:eastAsia="ar-SA"/>
        </w:rPr>
      </w:pPr>
    </w:p>
    <w:p w14:paraId="12821BC3" w14:textId="77777777" w:rsidR="00042DFB" w:rsidRPr="007F1FF5" w:rsidRDefault="00042DFB" w:rsidP="00DD12AE">
      <w:pPr>
        <w:spacing w:line="276" w:lineRule="auto"/>
        <w:ind w:firstLine="720"/>
        <w:rPr>
          <w:lang w:eastAsia="ar-SA"/>
        </w:rPr>
      </w:pPr>
      <w:r w:rsidRPr="007F1FF5">
        <w:rPr>
          <w:lang w:eastAsia="ar-SA"/>
        </w:rPr>
        <w:t>down great go for it but they are also in all of the months we are going to systematically clean the vibrations of all of these things and raise them up to the amounts of money that you want so that money can flow so the actions are easy so that you are pulling it in so that you can actually apply these things you've been spending years working on and learning okay every income stream if you've got a business if you've got a side hustle if you've got a job you might have a night job a second job you might do mental</w:t>
      </w:r>
    </w:p>
    <w:p w14:paraId="246FC5F5" w14:textId="77777777" w:rsidR="00042DFB" w:rsidRPr="007F1FF5" w:rsidRDefault="00042DFB" w:rsidP="00DD12AE">
      <w:pPr>
        <w:spacing w:line="276" w:lineRule="auto"/>
        <w:ind w:firstLine="720"/>
        <w:rPr>
          <w:lang w:eastAsia="ar-SA"/>
        </w:rPr>
      </w:pPr>
    </w:p>
    <w:p w14:paraId="705728F1" w14:textId="77777777" w:rsidR="00042DFB" w:rsidRPr="007F1FF5" w:rsidRDefault="00042DFB" w:rsidP="00DD12AE">
      <w:pPr>
        <w:spacing w:line="276" w:lineRule="auto"/>
        <w:ind w:firstLine="720"/>
        <w:rPr>
          <w:lang w:eastAsia="ar-SA"/>
        </w:rPr>
      </w:pPr>
      <w:r w:rsidRPr="007F1FF5">
        <w:rPr>
          <w:lang w:eastAsia="ar-SA"/>
        </w:rPr>
        <w:t xml:space="preserve">You might have masterminds, you might sell products, you might have services, you might have passive income from investments, you might have real estate income, like </w:t>
      </w:r>
      <w:proofErr w:type="gramStart"/>
      <w:r w:rsidRPr="007F1FF5">
        <w:rPr>
          <w:lang w:eastAsia="ar-SA"/>
        </w:rPr>
        <w:t>all of</w:t>
      </w:r>
      <w:proofErr w:type="gramEnd"/>
      <w:r w:rsidRPr="007F1FF5">
        <w:rPr>
          <w:lang w:eastAsia="ar-SA"/>
        </w:rPr>
        <w:t xml:space="preserve"> those different income streams. Every one of them has a vibration. Every one of them can be matched to the vibration of money or not. And then to complicate it, you've got your own vibration. </w:t>
      </w:r>
      <w:proofErr w:type="gramStart"/>
      <w:r w:rsidRPr="007F1FF5">
        <w:rPr>
          <w:lang w:eastAsia="ar-SA"/>
        </w:rPr>
        <w:t>So</w:t>
      </w:r>
      <w:proofErr w:type="gramEnd"/>
      <w:r w:rsidRPr="007F1FF5">
        <w:rPr>
          <w:lang w:eastAsia="ar-SA"/>
        </w:rPr>
        <w:t xml:space="preserve"> you've got the vibration of your, let's say, bank account, you've got your vibration, you've got the vibration of...</w:t>
      </w:r>
    </w:p>
    <w:p w14:paraId="5ACAA90C" w14:textId="77777777" w:rsidR="00042DFB" w:rsidRPr="007F1FF5" w:rsidRDefault="00042DFB" w:rsidP="00DD12AE">
      <w:pPr>
        <w:spacing w:line="276" w:lineRule="auto"/>
        <w:ind w:firstLine="720"/>
        <w:rPr>
          <w:lang w:eastAsia="ar-SA"/>
        </w:rPr>
      </w:pPr>
    </w:p>
    <w:p w14:paraId="2BC4292C" w14:textId="77777777" w:rsidR="00042DFB" w:rsidRPr="007F1FF5" w:rsidRDefault="00042DFB" w:rsidP="00DD12AE">
      <w:pPr>
        <w:spacing w:line="276" w:lineRule="auto"/>
        <w:ind w:firstLine="720"/>
        <w:rPr>
          <w:lang w:eastAsia="ar-SA"/>
        </w:rPr>
      </w:pPr>
      <w:proofErr w:type="gramStart"/>
      <w:r w:rsidRPr="007F1FF5">
        <w:rPr>
          <w:lang w:eastAsia="ar-SA"/>
        </w:rPr>
        <w:t>are</w:t>
      </w:r>
      <w:proofErr w:type="gramEnd"/>
      <w:r w:rsidRPr="007F1FF5">
        <w:rPr>
          <w:lang w:eastAsia="ar-SA"/>
        </w:rPr>
        <w:t xml:space="preserve"> they all in line? Because if they're not all in line, like the money is just not going to flow. It's just like resistance and just like walls in between almost. And then think about you've got your containers, so your bank accounts, you've got your income streams </w:t>
      </w:r>
      <w:proofErr w:type="gramStart"/>
      <w:r w:rsidRPr="007F1FF5">
        <w:rPr>
          <w:lang w:eastAsia="ar-SA"/>
        </w:rPr>
        <w:t>in</w:t>
      </w:r>
      <w:proofErr w:type="gramEnd"/>
      <w:r w:rsidRPr="007F1FF5">
        <w:rPr>
          <w:lang w:eastAsia="ar-SA"/>
        </w:rPr>
        <w:t xml:space="preserve"> and you've got you. And there is like a path. I like to think of it </w:t>
      </w:r>
      <w:r w:rsidRPr="007F1FF5">
        <w:rPr>
          <w:lang w:eastAsia="ar-SA"/>
        </w:rPr>
        <w:lastRenderedPageBreak/>
        <w:t>as a pipe. You could also think of it as a path or stream, whatever you want to.</w:t>
      </w:r>
    </w:p>
    <w:p w14:paraId="1F6C4179" w14:textId="77777777" w:rsidR="00042DFB" w:rsidRPr="007F1FF5" w:rsidRDefault="00042DFB" w:rsidP="00DD12AE">
      <w:pPr>
        <w:spacing w:line="276" w:lineRule="auto"/>
        <w:ind w:firstLine="720"/>
        <w:rPr>
          <w:lang w:eastAsia="ar-SA"/>
        </w:rPr>
      </w:pPr>
    </w:p>
    <w:p w14:paraId="1718732F" w14:textId="77777777" w:rsidR="00042DFB" w:rsidRPr="007F1FF5" w:rsidRDefault="00042DFB" w:rsidP="00DD12AE">
      <w:pPr>
        <w:spacing w:line="276" w:lineRule="auto"/>
        <w:ind w:firstLine="720"/>
        <w:rPr>
          <w:lang w:eastAsia="ar-SA"/>
        </w:rPr>
      </w:pPr>
      <w:proofErr w:type="gramStart"/>
      <w:r w:rsidRPr="007F1FF5">
        <w:rPr>
          <w:lang w:eastAsia="ar-SA"/>
        </w:rPr>
        <w:t>there</w:t>
      </w:r>
      <w:proofErr w:type="gramEnd"/>
      <w:r w:rsidRPr="007F1FF5">
        <w:rPr>
          <w:lang w:eastAsia="ar-SA"/>
        </w:rPr>
        <w:t xml:space="preserve"> is that pipe, that connection between every one of them. And every one of them can have resistance either in the container, in the income stream, in your thoughts about the income stream or about the container, in the past, like between them, it gets so deep. And then there can be resistance from you, clients,</w:t>
      </w:r>
    </w:p>
    <w:p w14:paraId="20079CB4" w14:textId="77777777" w:rsidR="00042DFB" w:rsidRPr="007F1FF5" w:rsidRDefault="00042DFB" w:rsidP="00DD12AE">
      <w:pPr>
        <w:spacing w:line="276" w:lineRule="auto"/>
        <w:ind w:firstLine="720"/>
        <w:rPr>
          <w:lang w:eastAsia="ar-SA"/>
        </w:rPr>
      </w:pPr>
    </w:p>
    <w:p w14:paraId="5F137BEE" w14:textId="77777777" w:rsidR="00042DFB" w:rsidRPr="007F1FF5" w:rsidRDefault="00042DFB" w:rsidP="00DD12AE">
      <w:pPr>
        <w:spacing w:line="276" w:lineRule="auto"/>
        <w:ind w:firstLine="720"/>
        <w:rPr>
          <w:lang w:eastAsia="ar-SA"/>
        </w:rPr>
      </w:pPr>
      <w:r w:rsidRPr="007F1FF5">
        <w:rPr>
          <w:lang w:eastAsia="ar-SA"/>
        </w:rPr>
        <w:t xml:space="preserve">other people, generational, online, social media, blah blah blah blah blah blah blah. In every one of those things. Every one of those paths, streams, containers, whatever you want to call them. So that is probably really overwhelming and a bit like how the F am I ever going to make more money? Don't worry, it's okay. You're in the money zone club. We're in the money zone baby. You're going to work through them. </w:t>
      </w:r>
      <w:proofErr w:type="gramStart"/>
      <w:r w:rsidRPr="007F1FF5">
        <w:rPr>
          <w:lang w:eastAsia="ar-SA"/>
        </w:rPr>
        <w:t>So</w:t>
      </w:r>
      <w:proofErr w:type="gramEnd"/>
      <w:r w:rsidRPr="007F1FF5">
        <w:rPr>
          <w:lang w:eastAsia="ar-SA"/>
        </w:rPr>
        <w:t xml:space="preserve"> the way...</w:t>
      </w:r>
    </w:p>
    <w:p w14:paraId="098651CD" w14:textId="77777777" w:rsidR="00042DFB" w:rsidRPr="007F1FF5" w:rsidRDefault="00042DFB" w:rsidP="00DD12AE">
      <w:pPr>
        <w:spacing w:line="276" w:lineRule="auto"/>
        <w:ind w:firstLine="720"/>
        <w:rPr>
          <w:lang w:eastAsia="ar-SA"/>
        </w:rPr>
      </w:pPr>
    </w:p>
    <w:p w14:paraId="00FCCE03" w14:textId="298D4E92" w:rsidR="00042DFB" w:rsidRPr="007F1FF5" w:rsidRDefault="00042DFB" w:rsidP="00DD12AE">
      <w:pPr>
        <w:spacing w:line="276" w:lineRule="auto"/>
        <w:ind w:firstLine="720"/>
        <w:rPr>
          <w:lang w:eastAsia="ar-SA"/>
        </w:rPr>
      </w:pPr>
      <w:r w:rsidRPr="007F1FF5">
        <w:rPr>
          <w:lang w:eastAsia="ar-SA"/>
        </w:rPr>
        <w:t xml:space="preserve">the Money Zone Club works is I have taken every single one of the areas that I have worked on to go from zero to multi eight figures, broken it down into what's called a topic every month. </w:t>
      </w:r>
      <w:proofErr w:type="gramStart"/>
      <w:r w:rsidRPr="007F1FF5">
        <w:rPr>
          <w:lang w:eastAsia="ar-SA"/>
        </w:rPr>
        <w:t>So</w:t>
      </w:r>
      <w:proofErr w:type="gramEnd"/>
      <w:r w:rsidRPr="007F1FF5">
        <w:rPr>
          <w:lang w:eastAsia="ar-SA"/>
        </w:rPr>
        <w:t xml:space="preserve"> a topic might be limiting money beliefs. It might be money trauma. It might be generational money patterns. So different topics, right? Whole heap of them. Every topic we're </w:t>
      </w:r>
      <w:r w:rsidR="00311295">
        <w:rPr>
          <w:lang w:eastAsia="ar-SA"/>
        </w:rPr>
        <w:t>going to</w:t>
      </w:r>
      <w:r w:rsidRPr="007F1FF5">
        <w:rPr>
          <w:lang w:eastAsia="ar-SA"/>
        </w:rPr>
        <w:t xml:space="preserve"> do for a month.</w:t>
      </w:r>
    </w:p>
    <w:p w14:paraId="7D7806D4" w14:textId="77777777" w:rsidR="00042DFB" w:rsidRPr="007F1FF5" w:rsidRDefault="00042DFB" w:rsidP="00DD12AE">
      <w:pPr>
        <w:spacing w:line="276" w:lineRule="auto"/>
        <w:ind w:firstLine="720"/>
        <w:rPr>
          <w:lang w:eastAsia="ar-SA"/>
        </w:rPr>
      </w:pPr>
    </w:p>
    <w:p w14:paraId="375E9E5B" w14:textId="77777777" w:rsidR="00042DFB" w:rsidRPr="007F1FF5" w:rsidRDefault="00042DFB" w:rsidP="00DD12AE">
      <w:pPr>
        <w:spacing w:line="276" w:lineRule="auto"/>
        <w:ind w:firstLine="720"/>
        <w:rPr>
          <w:lang w:eastAsia="ar-SA"/>
        </w:rPr>
      </w:pPr>
      <w:r w:rsidRPr="007F1FF5">
        <w:rPr>
          <w:lang w:eastAsia="ar-SA"/>
        </w:rPr>
        <w:t xml:space="preserve">In that month, you're going to find four different weeks and you just follow each week. Each week has a little </w:t>
      </w:r>
      <w:proofErr w:type="gramStart"/>
      <w:r w:rsidRPr="007F1FF5">
        <w:rPr>
          <w:lang w:eastAsia="ar-SA"/>
        </w:rPr>
        <w:t>10 to 15 minute</w:t>
      </w:r>
      <w:proofErr w:type="gramEnd"/>
      <w:r w:rsidRPr="007F1FF5">
        <w:rPr>
          <w:lang w:eastAsia="ar-SA"/>
        </w:rPr>
        <w:t xml:space="preserve"> exercise and you just do that. You can repeat them weekly if you want, but just keep it simple. Do the exercise for week one on, let's say, limiting money beliefs, releasing, finding and releasing a whole lot of limiting money beliefs. Week two, we're going to find some more limiting money beliefs. Week three, find some more. Week </w:t>
      </w:r>
      <w:r w:rsidRPr="007F1FF5">
        <w:rPr>
          <w:lang w:eastAsia="ar-SA"/>
        </w:rPr>
        <w:lastRenderedPageBreak/>
        <w:t xml:space="preserve">four, find some more. And hopefully over those four weeks, you've released </w:t>
      </w:r>
      <w:proofErr w:type="gramStart"/>
      <w:r w:rsidRPr="007F1FF5">
        <w:rPr>
          <w:lang w:eastAsia="ar-SA"/>
        </w:rPr>
        <w:t>the majority of</w:t>
      </w:r>
      <w:proofErr w:type="gramEnd"/>
      <w:r w:rsidRPr="007F1FF5">
        <w:rPr>
          <w:lang w:eastAsia="ar-SA"/>
        </w:rPr>
        <w:t xml:space="preserve"> your limiting money beliefs. And then we move on to...</w:t>
      </w:r>
    </w:p>
    <w:p w14:paraId="43EDEA2B" w14:textId="77777777" w:rsidR="00042DFB" w:rsidRPr="007F1FF5" w:rsidRDefault="00042DFB" w:rsidP="00DD12AE">
      <w:pPr>
        <w:spacing w:line="276" w:lineRule="auto"/>
        <w:ind w:firstLine="720"/>
        <w:rPr>
          <w:lang w:eastAsia="ar-SA"/>
        </w:rPr>
      </w:pPr>
    </w:p>
    <w:p w14:paraId="193D4226" w14:textId="3E6CCD66" w:rsidR="00042DFB" w:rsidRPr="007F1FF5" w:rsidRDefault="00042DFB" w:rsidP="00DD12AE">
      <w:pPr>
        <w:spacing w:line="276" w:lineRule="auto"/>
        <w:ind w:firstLine="720"/>
        <w:rPr>
          <w:lang w:eastAsia="ar-SA"/>
        </w:rPr>
      </w:pPr>
      <w:r w:rsidRPr="007F1FF5">
        <w:rPr>
          <w:lang w:eastAsia="ar-SA"/>
        </w:rPr>
        <w:t xml:space="preserve">Whatever the next one is, I can't remember them in order. Let's say money trauma, things that have happened through your life that have then </w:t>
      </w:r>
      <w:proofErr w:type="gramStart"/>
      <w:r w:rsidRPr="007F1FF5">
        <w:rPr>
          <w:lang w:eastAsia="ar-SA"/>
        </w:rPr>
        <w:t>had</w:t>
      </w:r>
      <w:proofErr w:type="gramEnd"/>
      <w:r w:rsidRPr="007F1FF5">
        <w:rPr>
          <w:lang w:eastAsia="ar-SA"/>
        </w:rPr>
        <w:t xml:space="preserve"> you feel not great about money. We're </w:t>
      </w:r>
      <w:r w:rsidR="00311295">
        <w:rPr>
          <w:lang w:eastAsia="ar-SA"/>
        </w:rPr>
        <w:t>going to</w:t>
      </w:r>
      <w:r w:rsidRPr="007F1FF5">
        <w:rPr>
          <w:lang w:eastAsia="ar-SA"/>
        </w:rPr>
        <w:t xml:space="preserve"> deep dive every single topic over the four weeks. There will be the questions you ask. </w:t>
      </w:r>
      <w:proofErr w:type="gramStart"/>
      <w:r w:rsidRPr="007F1FF5">
        <w:rPr>
          <w:lang w:eastAsia="ar-SA"/>
        </w:rPr>
        <w:t>So</w:t>
      </w:r>
      <w:proofErr w:type="gramEnd"/>
      <w:r w:rsidRPr="007F1FF5">
        <w:rPr>
          <w:lang w:eastAsia="ar-SA"/>
        </w:rPr>
        <w:t xml:space="preserve"> do I have the limiting money belief of X? Do I have a limiting money belief of Y? </w:t>
      </w:r>
      <w:proofErr w:type="gramStart"/>
      <w:r w:rsidRPr="007F1FF5">
        <w:rPr>
          <w:lang w:eastAsia="ar-SA"/>
        </w:rPr>
        <w:t>So</w:t>
      </w:r>
      <w:proofErr w:type="gramEnd"/>
      <w:r w:rsidRPr="007F1FF5">
        <w:rPr>
          <w:lang w:eastAsia="ar-SA"/>
        </w:rPr>
        <w:t xml:space="preserve"> there's all of the questions </w:t>
      </w:r>
      <w:proofErr w:type="gramStart"/>
      <w:r w:rsidRPr="007F1FF5">
        <w:rPr>
          <w:lang w:eastAsia="ar-SA"/>
        </w:rPr>
        <w:t>are listed</w:t>
      </w:r>
      <w:proofErr w:type="gramEnd"/>
      <w:r w:rsidRPr="007F1FF5">
        <w:rPr>
          <w:lang w:eastAsia="ar-SA"/>
        </w:rPr>
        <w:t xml:space="preserve"> there for you. If you think of others, you can add them, but they're all listed there for you.</w:t>
      </w:r>
    </w:p>
    <w:p w14:paraId="5E1F6D11" w14:textId="77777777" w:rsidR="00042DFB" w:rsidRPr="007F1FF5" w:rsidRDefault="00042DFB" w:rsidP="00DD12AE">
      <w:pPr>
        <w:spacing w:line="276" w:lineRule="auto"/>
        <w:ind w:firstLine="720"/>
        <w:rPr>
          <w:lang w:eastAsia="ar-SA"/>
        </w:rPr>
      </w:pPr>
    </w:p>
    <w:p w14:paraId="76A80707" w14:textId="77777777" w:rsidR="00042DFB" w:rsidRPr="007F1FF5" w:rsidRDefault="00042DFB" w:rsidP="00DD12AE">
      <w:pPr>
        <w:spacing w:line="276" w:lineRule="auto"/>
        <w:ind w:firstLine="720"/>
        <w:rPr>
          <w:lang w:eastAsia="ar-SA"/>
        </w:rPr>
      </w:pPr>
      <w:r w:rsidRPr="007F1FF5">
        <w:rPr>
          <w:lang w:eastAsia="ar-SA"/>
        </w:rPr>
        <w:t xml:space="preserve">And then there </w:t>
      </w:r>
      <w:proofErr w:type="gramStart"/>
      <w:r w:rsidRPr="007F1FF5">
        <w:rPr>
          <w:lang w:eastAsia="ar-SA"/>
        </w:rPr>
        <w:t>is</w:t>
      </w:r>
      <w:proofErr w:type="gramEnd"/>
      <w:r w:rsidRPr="007F1FF5">
        <w:rPr>
          <w:lang w:eastAsia="ar-SA"/>
        </w:rPr>
        <w:t xml:space="preserve"> the release statements. </w:t>
      </w:r>
      <w:proofErr w:type="gramStart"/>
      <w:r w:rsidRPr="007F1FF5">
        <w:rPr>
          <w:lang w:eastAsia="ar-SA"/>
        </w:rPr>
        <w:t>So</w:t>
      </w:r>
      <w:proofErr w:type="gramEnd"/>
      <w:r w:rsidRPr="007F1FF5">
        <w:rPr>
          <w:lang w:eastAsia="ar-SA"/>
        </w:rPr>
        <w:t xml:space="preserve"> you don't even need to think of those either. I am ready to release the limiting money belief of blah de blah. And then, you guessed it, there's allowing statements. I am ready to allow myself to blah, blah, blah, blah, blah, some positive lovely thing. You can use this as a guide </w:t>
      </w:r>
      <w:proofErr w:type="gramStart"/>
      <w:r w:rsidRPr="007F1FF5">
        <w:rPr>
          <w:lang w:eastAsia="ar-SA"/>
        </w:rPr>
        <w:t>of</w:t>
      </w:r>
      <w:proofErr w:type="gramEnd"/>
      <w:r w:rsidRPr="007F1FF5">
        <w:rPr>
          <w:lang w:eastAsia="ar-SA"/>
        </w:rPr>
        <w:t xml:space="preserve"> </w:t>
      </w:r>
      <w:proofErr w:type="gramStart"/>
      <w:r w:rsidRPr="007F1FF5">
        <w:rPr>
          <w:lang w:eastAsia="ar-SA"/>
        </w:rPr>
        <w:t>all of</w:t>
      </w:r>
      <w:proofErr w:type="gramEnd"/>
      <w:r w:rsidRPr="007F1FF5">
        <w:rPr>
          <w:lang w:eastAsia="ar-SA"/>
        </w:rPr>
        <w:t xml:space="preserve"> the different areas and you can add in your own questions that might come to mind or your own things. Oh yeah, what about that? Because I remember this happened when I was a kid.</w:t>
      </w:r>
    </w:p>
    <w:p w14:paraId="2722A04A" w14:textId="77777777" w:rsidR="00042DFB" w:rsidRPr="007F1FF5" w:rsidRDefault="00042DFB" w:rsidP="00DD12AE">
      <w:pPr>
        <w:spacing w:line="276" w:lineRule="auto"/>
        <w:ind w:firstLine="720"/>
        <w:rPr>
          <w:lang w:eastAsia="ar-SA"/>
        </w:rPr>
      </w:pPr>
    </w:p>
    <w:p w14:paraId="766BFD63" w14:textId="77777777" w:rsidR="00042DFB" w:rsidRPr="007F1FF5" w:rsidRDefault="00042DFB" w:rsidP="00DD12AE">
      <w:pPr>
        <w:spacing w:line="276" w:lineRule="auto"/>
        <w:ind w:firstLine="720"/>
        <w:rPr>
          <w:lang w:eastAsia="ar-SA"/>
        </w:rPr>
      </w:pPr>
      <w:r w:rsidRPr="007F1FF5">
        <w:rPr>
          <w:lang w:eastAsia="ar-SA"/>
        </w:rPr>
        <w:t xml:space="preserve">I remember so and so talking to me about that or I remember so and so looking at me weird and blah blah blah blah blah or this happened to me and that was horrible. </w:t>
      </w:r>
      <w:proofErr w:type="gramStart"/>
      <w:r w:rsidRPr="007F1FF5">
        <w:rPr>
          <w:lang w:eastAsia="ar-SA"/>
        </w:rPr>
        <w:t>So</w:t>
      </w:r>
      <w:proofErr w:type="gramEnd"/>
      <w:r w:rsidRPr="007F1FF5">
        <w:rPr>
          <w:lang w:eastAsia="ar-SA"/>
        </w:rPr>
        <w:t xml:space="preserve"> you might think of other things, dive into them. </w:t>
      </w:r>
      <w:proofErr w:type="gramStart"/>
      <w:r w:rsidRPr="007F1FF5">
        <w:rPr>
          <w:lang w:eastAsia="ar-SA"/>
        </w:rPr>
        <w:t xml:space="preserve">Don't </w:t>
      </w:r>
      <w:proofErr w:type="spellStart"/>
      <w:r w:rsidRPr="007F1FF5">
        <w:rPr>
          <w:lang w:eastAsia="ar-SA"/>
        </w:rPr>
        <w:t>don't</w:t>
      </w:r>
      <w:proofErr w:type="spellEnd"/>
      <w:r w:rsidRPr="007F1FF5">
        <w:rPr>
          <w:lang w:eastAsia="ar-SA"/>
        </w:rPr>
        <w:t xml:space="preserve"> like</w:t>
      </w:r>
      <w:proofErr w:type="gramEnd"/>
      <w:r w:rsidRPr="007F1FF5">
        <w:rPr>
          <w:lang w:eastAsia="ar-SA"/>
        </w:rPr>
        <w:t xml:space="preserve"> if you think of something just dive in or if you just want the step by step follow each week it is all there.</w:t>
      </w:r>
    </w:p>
    <w:p w14:paraId="27E4BC3F" w14:textId="77777777" w:rsidR="00042DFB" w:rsidRPr="007F1FF5" w:rsidRDefault="00042DFB" w:rsidP="00DD12AE">
      <w:pPr>
        <w:spacing w:line="276" w:lineRule="auto"/>
        <w:ind w:firstLine="720"/>
        <w:rPr>
          <w:lang w:eastAsia="ar-SA"/>
        </w:rPr>
      </w:pPr>
    </w:p>
    <w:p w14:paraId="0D168B57" w14:textId="77777777" w:rsidR="00042DFB" w:rsidRPr="007F1FF5" w:rsidRDefault="00042DFB" w:rsidP="00DD12AE">
      <w:pPr>
        <w:spacing w:line="276" w:lineRule="auto"/>
        <w:ind w:firstLine="720"/>
        <w:rPr>
          <w:lang w:eastAsia="ar-SA"/>
        </w:rPr>
      </w:pPr>
      <w:r w:rsidRPr="007F1FF5">
        <w:rPr>
          <w:lang w:eastAsia="ar-SA"/>
        </w:rPr>
        <w:t xml:space="preserve">Next, we are going to move into overflow and abundance. So how do you go from where you are here into </w:t>
      </w:r>
      <w:proofErr w:type="gramStart"/>
      <w:r w:rsidRPr="007F1FF5">
        <w:rPr>
          <w:lang w:eastAsia="ar-SA"/>
        </w:rPr>
        <w:t>actually creating</w:t>
      </w:r>
      <w:proofErr w:type="gramEnd"/>
      <w:r w:rsidRPr="007F1FF5">
        <w:rPr>
          <w:lang w:eastAsia="ar-SA"/>
        </w:rPr>
        <w:t xml:space="preserve"> overflow and abundance? Because that is all in the Money Zone </w:t>
      </w:r>
      <w:r w:rsidRPr="007F1FF5">
        <w:rPr>
          <w:lang w:eastAsia="ar-SA"/>
        </w:rPr>
        <w:lastRenderedPageBreak/>
        <w:t xml:space="preserve">Club as well. And I'm going to tell you which bits it </w:t>
      </w:r>
      <w:proofErr w:type="gramStart"/>
      <w:r w:rsidRPr="007F1FF5">
        <w:rPr>
          <w:lang w:eastAsia="ar-SA"/>
        </w:rPr>
        <w:t>is</w:t>
      </w:r>
      <w:proofErr w:type="gramEnd"/>
      <w:r w:rsidRPr="007F1FF5">
        <w:rPr>
          <w:lang w:eastAsia="ar-SA"/>
        </w:rPr>
        <w:t xml:space="preserve"> so you know which bits that is. </w:t>
      </w:r>
      <w:proofErr w:type="gramStart"/>
      <w:r w:rsidRPr="007F1FF5">
        <w:rPr>
          <w:lang w:eastAsia="ar-SA"/>
        </w:rPr>
        <w:t>So</w:t>
      </w:r>
      <w:proofErr w:type="gramEnd"/>
      <w:r w:rsidRPr="007F1FF5">
        <w:rPr>
          <w:lang w:eastAsia="ar-SA"/>
        </w:rPr>
        <w:t xml:space="preserve"> I hope that was not too overwhelming on the topic of money. The ultimate thing I want you to be left with after this lesson is, yeah, it's really complicated. It's a massive flipping topic and...</w:t>
      </w:r>
    </w:p>
    <w:p w14:paraId="34EC42E7" w14:textId="77777777" w:rsidR="00042DFB" w:rsidRPr="007F1FF5" w:rsidRDefault="00042DFB" w:rsidP="00DD12AE">
      <w:pPr>
        <w:spacing w:line="276" w:lineRule="auto"/>
        <w:ind w:firstLine="720"/>
        <w:rPr>
          <w:lang w:eastAsia="ar-SA"/>
        </w:rPr>
      </w:pPr>
    </w:p>
    <w:p w14:paraId="3B5DDE6A" w14:textId="77777777" w:rsidR="00042DFB" w:rsidRDefault="00042DFB" w:rsidP="00DD12AE">
      <w:pPr>
        <w:spacing w:line="276" w:lineRule="auto"/>
        <w:ind w:firstLine="720"/>
        <w:rPr>
          <w:lang w:eastAsia="ar-SA"/>
        </w:rPr>
      </w:pPr>
      <w:proofErr w:type="gramStart"/>
      <w:r w:rsidRPr="007F1FF5">
        <w:rPr>
          <w:lang w:eastAsia="ar-SA"/>
        </w:rPr>
        <w:t>people</w:t>
      </w:r>
      <w:proofErr w:type="gramEnd"/>
      <w:r w:rsidRPr="007F1FF5">
        <w:rPr>
          <w:lang w:eastAsia="ar-SA"/>
        </w:rPr>
        <w:t xml:space="preserve"> have real weird opinions and feelings about </w:t>
      </w:r>
      <w:proofErr w:type="gramStart"/>
      <w:r w:rsidRPr="007F1FF5">
        <w:rPr>
          <w:lang w:eastAsia="ar-SA"/>
        </w:rPr>
        <w:t>it</w:t>
      </w:r>
      <w:proofErr w:type="gramEnd"/>
      <w:r w:rsidRPr="007F1FF5">
        <w:rPr>
          <w:lang w:eastAsia="ar-SA"/>
        </w:rPr>
        <w:t xml:space="preserve"> and we are going to deep dive through all of those so that you can create and generate more money. Okay I will see you there.</w:t>
      </w:r>
    </w:p>
    <w:p w14:paraId="1E257E15" w14:textId="77777777" w:rsidR="007B6138" w:rsidRDefault="007B6138" w:rsidP="00DD12AE">
      <w:pPr>
        <w:spacing w:line="276" w:lineRule="auto"/>
        <w:ind w:firstLine="720"/>
        <w:rPr>
          <w:lang w:eastAsia="ar-SA"/>
        </w:rPr>
      </w:pPr>
    </w:p>
    <w:p w14:paraId="2A80A6CD" w14:textId="1E60F796" w:rsidR="007B6138" w:rsidRPr="007F1FF5" w:rsidRDefault="007B6138" w:rsidP="00DD12AE">
      <w:pPr>
        <w:spacing w:line="276" w:lineRule="auto"/>
        <w:ind w:firstLine="720"/>
        <w:rPr>
          <w:lang w:eastAsia="ar-SA"/>
        </w:rPr>
      </w:pPr>
      <w:r w:rsidRPr="007B6138">
        <w:rPr>
          <w:highlight w:val="yellow"/>
          <w:lang w:eastAsia="ar-SA"/>
        </w:rPr>
        <w:t>[Also add in talking about action]</w:t>
      </w:r>
    </w:p>
    <w:p w14:paraId="54C9DBC9" w14:textId="77777777" w:rsidR="0046152C" w:rsidRPr="007F1FF5" w:rsidRDefault="0046152C" w:rsidP="00DD12AE">
      <w:pPr>
        <w:spacing w:line="276" w:lineRule="auto"/>
        <w:ind w:firstLine="720"/>
        <w:rPr>
          <w:lang w:eastAsia="ar-SA"/>
        </w:rPr>
      </w:pPr>
    </w:p>
    <w:p w14:paraId="3BA9D52C" w14:textId="77777777" w:rsidR="0046152C" w:rsidRPr="007F1FF5" w:rsidRDefault="0046152C" w:rsidP="00B871FD">
      <w:pPr>
        <w:ind w:firstLine="720"/>
        <w:rPr>
          <w:rFonts w:eastAsiaTheme="majorEastAsia" w:cstheme="majorBidi"/>
          <w:b/>
          <w:bCs/>
          <w:iCs/>
          <w:sz w:val="32"/>
          <w:szCs w:val="28"/>
          <w:lang w:eastAsia="ar-SA"/>
        </w:rPr>
      </w:pPr>
      <w:r w:rsidRPr="007F1FF5">
        <w:br w:type="page"/>
      </w:r>
    </w:p>
    <w:p w14:paraId="381CF59E" w14:textId="77777777" w:rsidR="00DC533C" w:rsidRPr="007F1FF5" w:rsidRDefault="00DC533C" w:rsidP="00B871FD">
      <w:pPr>
        <w:pStyle w:val="Heading2"/>
        <w:ind w:firstLine="720"/>
        <w:rPr>
          <w:rFonts w:ascii="Baskerville Old Face" w:hAnsi="Baskerville Old Face"/>
        </w:rPr>
        <w:sectPr w:rsidR="00DC533C" w:rsidRPr="007F1FF5" w:rsidSect="00C32C58">
          <w:headerReference w:type="even" r:id="rId33"/>
          <w:headerReference w:type="default" r:id="rId34"/>
          <w:type w:val="continuous"/>
          <w:pgSz w:w="8280" w:h="12600"/>
          <w:pgMar w:top="720" w:right="720" w:bottom="720" w:left="720" w:header="720" w:footer="720" w:gutter="432"/>
          <w:cols w:space="720"/>
          <w:titlePg/>
          <w:docGrid w:linePitch="360"/>
        </w:sectPr>
      </w:pPr>
    </w:p>
    <w:p w14:paraId="18ABF538" w14:textId="77777777" w:rsidR="009112B7" w:rsidRPr="007F1FF5" w:rsidRDefault="009112B7" w:rsidP="009112B7"/>
    <w:p w14:paraId="17EB2170" w14:textId="77777777" w:rsidR="009112B7" w:rsidRPr="007F1FF5" w:rsidRDefault="009112B7" w:rsidP="009112B7"/>
    <w:p w14:paraId="326E9317" w14:textId="77777777" w:rsidR="009112B7" w:rsidRPr="007F1FF5" w:rsidRDefault="009112B7" w:rsidP="009112B7"/>
    <w:p w14:paraId="570DA52F" w14:textId="77777777" w:rsidR="009112B7" w:rsidRPr="007F1FF5" w:rsidRDefault="009112B7" w:rsidP="009112B7"/>
    <w:p w14:paraId="4186CF05" w14:textId="77777777" w:rsidR="009112B7" w:rsidRPr="007F1FF5" w:rsidRDefault="009112B7" w:rsidP="009112B7"/>
    <w:p w14:paraId="6BC0CF93" w14:textId="77777777" w:rsidR="009112B7" w:rsidRPr="007F1FF5" w:rsidRDefault="009112B7" w:rsidP="009112B7"/>
    <w:p w14:paraId="5EE835A8" w14:textId="77777777" w:rsidR="009112B7" w:rsidRPr="007F1FF5" w:rsidRDefault="009112B7" w:rsidP="009112B7"/>
    <w:p w14:paraId="0D5F6698" w14:textId="77777777" w:rsidR="009112B7" w:rsidRPr="007F1FF5" w:rsidRDefault="009112B7" w:rsidP="009112B7"/>
    <w:p w14:paraId="1FEF92AA" w14:textId="7C5B2536" w:rsidR="009112B7" w:rsidRPr="007F1FF5" w:rsidRDefault="009112B7" w:rsidP="009112B7">
      <w:pPr>
        <w:pStyle w:val="Heading2"/>
        <w:rPr>
          <w:rFonts w:cs="Dubai Light"/>
        </w:rPr>
      </w:pPr>
      <w:r>
        <w:rPr>
          <w:rFonts w:cs="Dubai Light"/>
        </w:rPr>
        <w:t>CHAPTER 8</w:t>
      </w:r>
    </w:p>
    <w:p w14:paraId="44DA3523" w14:textId="77777777" w:rsidR="009112B7" w:rsidRPr="007F1FF5" w:rsidRDefault="00000000" w:rsidP="009112B7">
      <w:pPr>
        <w:jc w:val="center"/>
        <w:rPr>
          <w:lang w:eastAsia="ar-SA"/>
        </w:rPr>
      </w:pPr>
      <w:r>
        <w:rPr>
          <w:lang w:eastAsia="ar-SA"/>
        </w:rPr>
        <w:pict w14:anchorId="07F9E3FC">
          <v:rect id="_x0000_i1033" style="width:0;height:1.5pt" o:hralign="center" o:hrstd="t" o:hr="t" fillcolor="#a0a0a0" stroked="f"/>
        </w:pict>
      </w:r>
    </w:p>
    <w:p w14:paraId="02354E18" w14:textId="77777777" w:rsidR="009112B7" w:rsidRPr="007F1FF5" w:rsidRDefault="009112B7" w:rsidP="009112B7">
      <w:pPr>
        <w:jc w:val="center"/>
      </w:pPr>
    </w:p>
    <w:p w14:paraId="5201A20B" w14:textId="362EBEEC" w:rsidR="009112B7" w:rsidRPr="007F1FF5" w:rsidRDefault="009112B7" w:rsidP="006C6C52">
      <w:pPr>
        <w:pStyle w:val="Heading3"/>
        <w:rPr>
          <w:bCs/>
        </w:rPr>
      </w:pPr>
      <w:r>
        <w:t>Creating Overflow &amp; Abundance</w:t>
      </w:r>
    </w:p>
    <w:p w14:paraId="0D82B945" w14:textId="77777777" w:rsidR="00B26A52" w:rsidRDefault="00B26A52" w:rsidP="00B26A52"/>
    <w:p w14:paraId="115D5C8E" w14:textId="77777777" w:rsidR="0000279D" w:rsidRPr="0000279D" w:rsidRDefault="00B26A52" w:rsidP="00B26A52">
      <w:pPr>
        <w:spacing w:line="276" w:lineRule="auto"/>
        <w:jc w:val="center"/>
        <w:rPr>
          <w:i/>
          <w:iCs/>
        </w:rPr>
      </w:pPr>
      <w:r w:rsidRPr="0000279D">
        <w:rPr>
          <w:i/>
          <w:iCs/>
        </w:rPr>
        <w:t>“</w:t>
      </w:r>
      <w:r w:rsidR="0000279D" w:rsidRPr="0000279D">
        <w:rPr>
          <w:i/>
          <w:iCs/>
        </w:rPr>
        <w:t xml:space="preserve">Abundance is not something we acquire. </w:t>
      </w:r>
    </w:p>
    <w:p w14:paraId="6B0A3C8B" w14:textId="7545C9D8" w:rsidR="00B26A52" w:rsidRPr="0000279D" w:rsidRDefault="0000279D" w:rsidP="00B26A52">
      <w:pPr>
        <w:spacing w:line="276" w:lineRule="auto"/>
        <w:jc w:val="center"/>
        <w:rPr>
          <w:i/>
          <w:iCs/>
        </w:rPr>
      </w:pPr>
      <w:r w:rsidRPr="0000279D">
        <w:rPr>
          <w:i/>
          <w:iCs/>
        </w:rPr>
        <w:t>It is something we tune into.</w:t>
      </w:r>
      <w:r w:rsidR="00B26A52" w:rsidRPr="0000279D">
        <w:rPr>
          <w:i/>
          <w:iCs/>
        </w:rPr>
        <w:t>”</w:t>
      </w:r>
    </w:p>
    <w:p w14:paraId="02C18E58" w14:textId="79845211" w:rsidR="00B26A52" w:rsidRDefault="00B26A52" w:rsidP="00B26A52">
      <w:pPr>
        <w:spacing w:line="276" w:lineRule="auto"/>
        <w:jc w:val="center"/>
      </w:pPr>
      <w:r w:rsidRPr="0000279D">
        <w:t xml:space="preserve">- </w:t>
      </w:r>
      <w:r w:rsidR="0000279D" w:rsidRPr="0000279D">
        <w:t>Wayne Dyer</w:t>
      </w:r>
    </w:p>
    <w:p w14:paraId="567E8488" w14:textId="77777777" w:rsidR="00B26A52" w:rsidRPr="007F1FF5" w:rsidRDefault="00B26A52" w:rsidP="00B26A52"/>
    <w:p w14:paraId="4EAF48F3" w14:textId="77777777" w:rsidR="00B26A52" w:rsidRPr="007F1FF5" w:rsidRDefault="00B26A52" w:rsidP="00B26A52"/>
    <w:p w14:paraId="74511714" w14:textId="77777777" w:rsidR="00042DFB" w:rsidRPr="007F1FF5" w:rsidRDefault="00042DFB" w:rsidP="00DD12AE">
      <w:pPr>
        <w:spacing w:line="276" w:lineRule="auto"/>
        <w:ind w:firstLine="720"/>
      </w:pPr>
      <w:r w:rsidRPr="007F1FF5">
        <w:t xml:space="preserve">Welcome to lesson eight, which is all about creating overflow and abundance. </w:t>
      </w:r>
      <w:proofErr w:type="gramStart"/>
      <w:r w:rsidRPr="007F1FF5">
        <w:t>So</w:t>
      </w:r>
      <w:proofErr w:type="gramEnd"/>
      <w:r w:rsidRPr="007F1FF5">
        <w:t xml:space="preserve"> we, for our kind of summary thus far</w:t>
      </w:r>
      <w:proofErr w:type="gramStart"/>
      <w:r w:rsidRPr="007F1FF5">
        <w:t>, we</w:t>
      </w:r>
      <w:proofErr w:type="gramEnd"/>
      <w:r w:rsidRPr="007F1FF5">
        <w:t xml:space="preserve"> have got, hopefully you've got it down now, everything is vibrating all of the time. And the goal with the Money Zone is to raise your vibration in relation to money in all different thoughts, areas, places, people, situations that you're in.</w:t>
      </w:r>
    </w:p>
    <w:p w14:paraId="65EF5B5D" w14:textId="77777777" w:rsidR="00042DFB" w:rsidRPr="007F1FF5" w:rsidRDefault="00042DFB" w:rsidP="00DD12AE">
      <w:pPr>
        <w:spacing w:line="276" w:lineRule="auto"/>
        <w:ind w:firstLine="720"/>
      </w:pPr>
    </w:p>
    <w:p w14:paraId="2A90FDCA" w14:textId="6C36667B" w:rsidR="00042DFB" w:rsidRPr="007F1FF5" w:rsidRDefault="00042DFB" w:rsidP="00DD12AE">
      <w:pPr>
        <w:spacing w:line="276" w:lineRule="auto"/>
        <w:ind w:firstLine="720"/>
      </w:pPr>
      <w:r w:rsidRPr="007F1FF5">
        <w:t xml:space="preserve">to match that of money so that you are in the money zone </w:t>
      </w:r>
      <w:proofErr w:type="gramStart"/>
      <w:r w:rsidRPr="007F1FF5">
        <w:t>all of</w:t>
      </w:r>
      <w:proofErr w:type="gramEnd"/>
      <w:r w:rsidRPr="007F1FF5">
        <w:t xml:space="preserve"> the time. Now there are five steps to sway, release and allow and you're </w:t>
      </w:r>
      <w:r w:rsidR="00311295">
        <w:t>going to</w:t>
      </w:r>
      <w:r w:rsidRPr="007F1FF5">
        <w:t xml:space="preserve"> ask a question to find out where the resistance is. Check if you can release it, release it, confirm it's gone and then allow. So.</w:t>
      </w:r>
    </w:p>
    <w:p w14:paraId="176503A7" w14:textId="77777777" w:rsidR="00042DFB" w:rsidRPr="007F1FF5" w:rsidRDefault="00042DFB" w:rsidP="00DD12AE">
      <w:pPr>
        <w:spacing w:line="276" w:lineRule="auto"/>
        <w:ind w:firstLine="720"/>
      </w:pPr>
    </w:p>
    <w:p w14:paraId="43F9DB4C" w14:textId="54E75DF1" w:rsidR="00042DFB" w:rsidRPr="007F1FF5" w:rsidRDefault="00042DFB" w:rsidP="00DD12AE">
      <w:pPr>
        <w:spacing w:line="276" w:lineRule="auto"/>
        <w:ind w:firstLine="720"/>
      </w:pPr>
      <w:r w:rsidRPr="007F1FF5">
        <w:t xml:space="preserve">And the money club, we talked about that. The money club </w:t>
      </w:r>
      <w:proofErr w:type="gramStart"/>
      <w:r w:rsidRPr="007F1FF5">
        <w:t>deep</w:t>
      </w:r>
      <w:proofErr w:type="gramEnd"/>
      <w:r w:rsidRPr="007F1FF5">
        <w:t xml:space="preserve"> dives on all things money so that you can go through </w:t>
      </w:r>
      <w:proofErr w:type="gramStart"/>
      <w:r w:rsidRPr="007F1FF5">
        <w:t>all of</w:t>
      </w:r>
      <w:proofErr w:type="gramEnd"/>
      <w:r w:rsidRPr="007F1FF5">
        <w:t xml:space="preserve"> the </w:t>
      </w:r>
      <w:r w:rsidRPr="007F1FF5">
        <w:lastRenderedPageBreak/>
        <w:t xml:space="preserve">different areas because it is such a massive topic. </w:t>
      </w:r>
      <w:proofErr w:type="gramStart"/>
      <w:r w:rsidRPr="007F1FF5">
        <w:t>So</w:t>
      </w:r>
      <w:proofErr w:type="gramEnd"/>
      <w:r w:rsidRPr="007F1FF5">
        <w:t xml:space="preserve"> you will, what you're </w:t>
      </w:r>
      <w:r w:rsidR="00311295">
        <w:t>going to</w:t>
      </w:r>
      <w:r w:rsidRPr="007F1FF5">
        <w:t xml:space="preserve"> do in the next months from here is you're </w:t>
      </w:r>
      <w:r w:rsidR="00311295">
        <w:t>going to</w:t>
      </w:r>
      <w:r w:rsidRPr="007F1FF5">
        <w:t xml:space="preserve"> follow the different steps and you'll release things you didn't know that were there. Stuff will get easier. Results will start to happen. Now the thing is, is you've probably signed up for this club because you </w:t>
      </w:r>
      <w:proofErr w:type="spellStart"/>
      <w:r w:rsidRPr="007F1FF5">
        <w:t>wanna</w:t>
      </w:r>
      <w:proofErr w:type="spellEnd"/>
      <w:r w:rsidRPr="007F1FF5">
        <w:t xml:space="preserve"> have some massive results.</w:t>
      </w:r>
    </w:p>
    <w:p w14:paraId="635ED058" w14:textId="77777777" w:rsidR="00042DFB" w:rsidRPr="007F1FF5" w:rsidRDefault="00042DFB" w:rsidP="00DD12AE">
      <w:pPr>
        <w:spacing w:line="276" w:lineRule="auto"/>
        <w:ind w:firstLine="720"/>
      </w:pPr>
    </w:p>
    <w:p w14:paraId="2E0A0367" w14:textId="672A19DD" w:rsidR="00436214" w:rsidRDefault="00042DFB" w:rsidP="00DD12AE">
      <w:pPr>
        <w:spacing w:line="276" w:lineRule="auto"/>
        <w:ind w:firstLine="720"/>
      </w:pPr>
      <w:proofErr w:type="gramStart"/>
      <w:r w:rsidRPr="007F1FF5">
        <w:t>So</w:t>
      </w:r>
      <w:proofErr w:type="gramEnd"/>
      <w:r w:rsidRPr="007F1FF5">
        <w:t xml:space="preserve"> </w:t>
      </w:r>
      <w:r w:rsidR="00436214">
        <w:t>before we</w:t>
      </w:r>
      <w:r w:rsidRPr="007F1FF5">
        <w:t xml:space="preserve"> talk about overflow and abundance and how you get to that</w:t>
      </w:r>
      <w:r w:rsidR="00436214">
        <w:t xml:space="preserve">, let’s talk about WHY you’d want to get to overflow </w:t>
      </w:r>
      <w:r w:rsidR="00DB18C4">
        <w:t>and</w:t>
      </w:r>
      <w:r w:rsidR="00436214">
        <w:t xml:space="preserve"> abundance…</w:t>
      </w:r>
    </w:p>
    <w:p w14:paraId="2C58FCF1" w14:textId="77777777" w:rsidR="00436214" w:rsidRDefault="00436214" w:rsidP="00DD12AE">
      <w:pPr>
        <w:spacing w:line="276" w:lineRule="auto"/>
        <w:ind w:firstLine="720"/>
      </w:pPr>
    </w:p>
    <w:p w14:paraId="45D8C343" w14:textId="4C29CEA1" w:rsidR="00436214" w:rsidRDefault="00436214" w:rsidP="00436214">
      <w:pPr>
        <w:spacing w:line="276" w:lineRule="auto"/>
        <w:ind w:firstLine="720"/>
      </w:pPr>
      <w:r>
        <w:t xml:space="preserve">There’s a gazillion limiting beliefs in most cultures that point to having an overflow as being bad… Rich people are greedy… money is the root of all evil… money can’t buy happiness… you </w:t>
      </w:r>
      <w:proofErr w:type="gramStart"/>
      <w:r>
        <w:t>have to</w:t>
      </w:r>
      <w:proofErr w:type="gramEnd"/>
      <w:r>
        <w:t xml:space="preserve"> have money to make money… money corrupts… you have to take advantage of people to become rich…</w:t>
      </w:r>
    </w:p>
    <w:p w14:paraId="52B1FF7C" w14:textId="77777777" w:rsidR="00436214" w:rsidRDefault="00436214" w:rsidP="00436214">
      <w:pPr>
        <w:spacing w:line="276" w:lineRule="auto"/>
        <w:ind w:firstLine="720"/>
      </w:pPr>
    </w:p>
    <w:p w14:paraId="3AA9A3D7" w14:textId="2345794F" w:rsidR="00436214" w:rsidRDefault="00436214" w:rsidP="00436214">
      <w:pPr>
        <w:spacing w:line="276" w:lineRule="auto"/>
        <w:ind w:firstLine="720"/>
      </w:pPr>
      <w:r>
        <w:t>NOT TRUE.</w:t>
      </w:r>
    </w:p>
    <w:p w14:paraId="5F3A3AE4" w14:textId="77777777" w:rsidR="00436214" w:rsidRDefault="00436214" w:rsidP="00436214">
      <w:pPr>
        <w:spacing w:line="276" w:lineRule="auto"/>
        <w:ind w:firstLine="720"/>
      </w:pPr>
    </w:p>
    <w:p w14:paraId="00976209" w14:textId="79347B00" w:rsidR="00436214" w:rsidRDefault="00436214" w:rsidP="00436214">
      <w:pPr>
        <w:spacing w:line="276" w:lineRule="auto"/>
        <w:ind w:firstLine="720"/>
      </w:pPr>
      <w:r>
        <w:t>Money isn’t good or bad. Money doesn’t make people good or bad. It is just money. You choose how you think about it.</w:t>
      </w:r>
    </w:p>
    <w:p w14:paraId="082DADF5" w14:textId="77777777" w:rsidR="00436214" w:rsidRDefault="00436214" w:rsidP="00436214">
      <w:pPr>
        <w:spacing w:line="276" w:lineRule="auto"/>
        <w:ind w:firstLine="720"/>
      </w:pPr>
    </w:p>
    <w:p w14:paraId="0ABD87D7" w14:textId="1DF45D49" w:rsidR="00436214" w:rsidRDefault="00436214" w:rsidP="00436214">
      <w:pPr>
        <w:spacing w:line="276" w:lineRule="auto"/>
        <w:ind w:firstLine="720"/>
      </w:pPr>
      <w:r>
        <w:t>How do I think about it?</w:t>
      </w:r>
    </w:p>
    <w:p w14:paraId="32374904" w14:textId="77777777" w:rsidR="00436214" w:rsidRDefault="00436214" w:rsidP="00436214">
      <w:pPr>
        <w:spacing w:line="276" w:lineRule="auto"/>
        <w:ind w:firstLine="720"/>
      </w:pPr>
    </w:p>
    <w:p w14:paraId="2265D1EA" w14:textId="1D7236C2" w:rsidR="00436214" w:rsidRDefault="00436214" w:rsidP="00436214">
      <w:pPr>
        <w:spacing w:line="276" w:lineRule="auto"/>
        <w:ind w:firstLine="720"/>
      </w:pPr>
      <w:r>
        <w:t xml:space="preserve">Money amplifies. </w:t>
      </w:r>
    </w:p>
    <w:p w14:paraId="687C69EC" w14:textId="77777777" w:rsidR="00436214" w:rsidRDefault="00436214" w:rsidP="00436214">
      <w:pPr>
        <w:spacing w:line="276" w:lineRule="auto"/>
        <w:ind w:firstLine="720"/>
      </w:pPr>
    </w:p>
    <w:p w14:paraId="5F32177E" w14:textId="74E470F3" w:rsidR="00436214" w:rsidRDefault="00436214" w:rsidP="00436214">
      <w:pPr>
        <w:spacing w:line="276" w:lineRule="auto"/>
        <w:ind w:firstLine="720"/>
      </w:pPr>
      <w:r>
        <w:t xml:space="preserve">If you have the desire to do good, more money allows you to do </w:t>
      </w:r>
      <w:proofErr w:type="gramStart"/>
      <w:r>
        <w:t>more good</w:t>
      </w:r>
      <w:proofErr w:type="gramEnd"/>
      <w:r>
        <w:t xml:space="preserve">. </w:t>
      </w:r>
    </w:p>
    <w:p w14:paraId="4C2EBCA5" w14:textId="77777777" w:rsidR="00436214" w:rsidRDefault="00436214" w:rsidP="00436214">
      <w:pPr>
        <w:spacing w:line="276" w:lineRule="auto"/>
        <w:ind w:firstLine="720"/>
      </w:pPr>
    </w:p>
    <w:p w14:paraId="21CD4592" w14:textId="0372D0DC" w:rsidR="00436214" w:rsidRDefault="00436214" w:rsidP="00436214">
      <w:pPr>
        <w:spacing w:line="276" w:lineRule="auto"/>
        <w:ind w:firstLine="720"/>
      </w:pPr>
      <w:r>
        <w:t xml:space="preserve">Money in the hands of </w:t>
      </w:r>
      <w:proofErr w:type="gramStart"/>
      <w:r>
        <w:t>good hearted</w:t>
      </w:r>
      <w:proofErr w:type="gramEnd"/>
      <w:r>
        <w:t xml:space="preserve"> people creates more good.</w:t>
      </w:r>
    </w:p>
    <w:p w14:paraId="39C7903A" w14:textId="77777777" w:rsidR="00436214" w:rsidRDefault="00436214" w:rsidP="00DD12AE">
      <w:pPr>
        <w:spacing w:line="276" w:lineRule="auto"/>
        <w:ind w:firstLine="720"/>
      </w:pPr>
    </w:p>
    <w:p w14:paraId="0CF00E77" w14:textId="3621EFC8" w:rsidR="00436214" w:rsidRDefault="00436214" w:rsidP="00436214">
      <w:pPr>
        <w:spacing w:line="276" w:lineRule="auto"/>
        <w:ind w:firstLine="720"/>
      </w:pPr>
      <w:r>
        <w:lastRenderedPageBreak/>
        <w:t xml:space="preserve">On a practical level, money allows you to do things. </w:t>
      </w:r>
      <w:r>
        <w:rPr>
          <w:b/>
          <w:bCs/>
        </w:rPr>
        <w:t>And h</w:t>
      </w:r>
      <w:r w:rsidRPr="00436214">
        <w:rPr>
          <w:b/>
          <w:bCs/>
        </w:rPr>
        <w:t>aving ‘more than enough’ allows you mind space</w:t>
      </w:r>
      <w:r>
        <w:t xml:space="preserve">. </w:t>
      </w:r>
    </w:p>
    <w:p w14:paraId="3222FFA2" w14:textId="77777777" w:rsidR="00436214" w:rsidRDefault="00436214" w:rsidP="00436214">
      <w:pPr>
        <w:spacing w:line="276" w:lineRule="auto"/>
        <w:ind w:firstLine="720"/>
      </w:pPr>
    </w:p>
    <w:p w14:paraId="6B023E6F" w14:textId="2CEFB304" w:rsidR="00436214" w:rsidRDefault="00436214" w:rsidP="00436214">
      <w:pPr>
        <w:spacing w:line="276" w:lineRule="auto"/>
        <w:ind w:firstLine="720"/>
      </w:pPr>
      <w:r>
        <w:t>When you are struggling, it’s hard to think beyond what’s next. How to pay that bill, where the money to clothe your children will come from, what if you can’t make rent….</w:t>
      </w:r>
    </w:p>
    <w:p w14:paraId="3A5061F4" w14:textId="77777777" w:rsidR="00436214" w:rsidRDefault="00436214" w:rsidP="00436214">
      <w:pPr>
        <w:spacing w:line="276" w:lineRule="auto"/>
        <w:ind w:firstLine="720"/>
      </w:pPr>
    </w:p>
    <w:p w14:paraId="50A7CC72" w14:textId="562ABAA6" w:rsidR="00436214" w:rsidRDefault="00436214" w:rsidP="00436214">
      <w:pPr>
        <w:spacing w:line="276" w:lineRule="auto"/>
        <w:ind w:firstLine="720"/>
      </w:pPr>
      <w:r>
        <w:t>When you are no longer struggling, you get that mental space back.</w:t>
      </w:r>
    </w:p>
    <w:p w14:paraId="362B8433" w14:textId="77777777" w:rsidR="00436214" w:rsidRDefault="00436214" w:rsidP="00436214">
      <w:pPr>
        <w:spacing w:line="276" w:lineRule="auto"/>
        <w:ind w:firstLine="720"/>
      </w:pPr>
    </w:p>
    <w:p w14:paraId="224B92A2" w14:textId="467C54F1" w:rsidR="00436214" w:rsidRDefault="00436214" w:rsidP="00436214">
      <w:pPr>
        <w:spacing w:line="276" w:lineRule="auto"/>
        <w:ind w:firstLine="720"/>
      </w:pPr>
      <w:r>
        <w:t>Freedom in your brain to think. To breathe.</w:t>
      </w:r>
    </w:p>
    <w:p w14:paraId="0E81F962" w14:textId="77777777" w:rsidR="00436214" w:rsidRDefault="00436214" w:rsidP="00436214">
      <w:pPr>
        <w:spacing w:line="276" w:lineRule="auto"/>
        <w:ind w:firstLine="720"/>
      </w:pPr>
    </w:p>
    <w:p w14:paraId="213B4DAF" w14:textId="0BBAD7E9" w:rsidR="00436214" w:rsidRDefault="00436214" w:rsidP="00436214">
      <w:pPr>
        <w:spacing w:line="276" w:lineRule="auto"/>
        <w:ind w:firstLine="720"/>
      </w:pPr>
      <w:r>
        <w:t xml:space="preserve">Having an overflow </w:t>
      </w:r>
      <w:r w:rsidR="00DB18C4">
        <w:t>and</w:t>
      </w:r>
      <w:r>
        <w:t xml:space="preserve"> abundance of money goes beyond just breathing space</w:t>
      </w:r>
      <w:r w:rsidR="006F7E31">
        <w:t>…</w:t>
      </w:r>
      <w:r>
        <w:t xml:space="preserve"> It gives you the space to dream. To imagine. To create without limits.</w:t>
      </w:r>
    </w:p>
    <w:p w14:paraId="1444938F" w14:textId="77777777" w:rsidR="00436214" w:rsidRDefault="00436214" w:rsidP="00436214">
      <w:pPr>
        <w:spacing w:line="276" w:lineRule="auto"/>
        <w:ind w:firstLine="720"/>
      </w:pPr>
    </w:p>
    <w:p w14:paraId="41D28C39" w14:textId="4079B5BC" w:rsidR="00436214" w:rsidRDefault="00436214" w:rsidP="00436214">
      <w:pPr>
        <w:spacing w:line="276" w:lineRule="auto"/>
        <w:ind w:firstLine="720"/>
      </w:pPr>
      <w:r>
        <w:t xml:space="preserve">That space is where you really make a difference. Where you can </w:t>
      </w:r>
      <w:proofErr w:type="gramStart"/>
      <w:r>
        <w:t>actually shift</w:t>
      </w:r>
      <w:proofErr w:type="gramEnd"/>
      <w:r>
        <w:t xml:space="preserve"> how </w:t>
      </w:r>
      <w:r w:rsidR="00B07EF7">
        <w:t>life is</w:t>
      </w:r>
      <w:r>
        <w:t xml:space="preserve"> for you and the people around you.</w:t>
      </w:r>
      <w:r w:rsidR="00B07EF7">
        <w:t xml:space="preserve"> Create generational wealth. Community legacies. World changes. Whatever it is for you.</w:t>
      </w:r>
    </w:p>
    <w:p w14:paraId="7067A67F" w14:textId="77777777" w:rsidR="00436214" w:rsidRDefault="00436214" w:rsidP="00436214">
      <w:pPr>
        <w:spacing w:line="276" w:lineRule="auto"/>
      </w:pPr>
    </w:p>
    <w:p w14:paraId="536B49FA" w14:textId="183DD18E" w:rsidR="00436214" w:rsidRDefault="00436214" w:rsidP="00436214">
      <w:pPr>
        <w:spacing w:line="276" w:lineRule="auto"/>
        <w:ind w:firstLine="720"/>
      </w:pPr>
      <w:r>
        <w:t xml:space="preserve">When you don’t have the money for you or your loved </w:t>
      </w:r>
      <w:proofErr w:type="gramStart"/>
      <w:r>
        <w:t>ones</w:t>
      </w:r>
      <w:proofErr w:type="gramEnd"/>
      <w:r>
        <w:t xml:space="preserve"> basic needs, this occupies an enormous amount of your brain power. Your mind is constantly working, trying to figure out how to spend less, earn more, make it all work, make sure your </w:t>
      </w:r>
      <w:r w:rsidR="006F7E31">
        <w:t>family</w:t>
      </w:r>
      <w:r>
        <w:t xml:space="preserve"> can eat. </w:t>
      </w:r>
    </w:p>
    <w:p w14:paraId="5601CEC4" w14:textId="77777777" w:rsidR="00436214" w:rsidRDefault="00436214" w:rsidP="00436214">
      <w:pPr>
        <w:spacing w:line="276" w:lineRule="auto"/>
        <w:ind w:firstLine="720"/>
      </w:pPr>
    </w:p>
    <w:p w14:paraId="509BB461" w14:textId="74A26769" w:rsidR="006648CF" w:rsidRDefault="006648CF" w:rsidP="00436214">
      <w:pPr>
        <w:spacing w:line="276" w:lineRule="auto"/>
        <w:ind w:firstLine="720"/>
      </w:pPr>
      <w:r>
        <w:t xml:space="preserve">That survival instinct is ingrained in us as humans. </w:t>
      </w:r>
      <w:r w:rsidR="001A5577">
        <w:t>In terms of our history, i</w:t>
      </w:r>
      <w:r>
        <w:t xml:space="preserve">t is a positive thing. Back in the days of cave people, it kept us from straying into the </w:t>
      </w:r>
      <w:proofErr w:type="gramStart"/>
      <w:r>
        <w:t>lions</w:t>
      </w:r>
      <w:proofErr w:type="gramEnd"/>
      <w:r>
        <w:t xml:space="preserve"> territory. But we are no longer there.</w:t>
      </w:r>
    </w:p>
    <w:p w14:paraId="0F717516" w14:textId="77777777" w:rsidR="006648CF" w:rsidRDefault="006648CF" w:rsidP="00436214">
      <w:pPr>
        <w:spacing w:line="276" w:lineRule="auto"/>
        <w:ind w:firstLine="720"/>
      </w:pPr>
    </w:p>
    <w:p w14:paraId="259247F9" w14:textId="79CF0E6E" w:rsidR="006648CF" w:rsidRDefault="006648CF" w:rsidP="00436214">
      <w:pPr>
        <w:spacing w:line="276" w:lineRule="auto"/>
        <w:ind w:firstLine="720"/>
      </w:pPr>
      <w:r>
        <w:lastRenderedPageBreak/>
        <w:t xml:space="preserve">Today it keeps us </w:t>
      </w:r>
      <w:r w:rsidR="001A5577">
        <w:t xml:space="preserve">on a hamster wheel. Striving. Struggling. Longing for more but stuck. </w:t>
      </w:r>
      <w:r>
        <w:t xml:space="preserve"> </w:t>
      </w:r>
    </w:p>
    <w:p w14:paraId="6162C95D" w14:textId="77777777" w:rsidR="006648CF" w:rsidRDefault="006648CF" w:rsidP="00436214">
      <w:pPr>
        <w:spacing w:line="276" w:lineRule="auto"/>
        <w:ind w:firstLine="720"/>
      </w:pPr>
    </w:p>
    <w:p w14:paraId="1E6611F7" w14:textId="7478E5E6" w:rsidR="00436214" w:rsidRDefault="001A5577" w:rsidP="00436214">
      <w:pPr>
        <w:spacing w:line="276" w:lineRule="auto"/>
        <w:ind w:firstLine="720"/>
      </w:pPr>
      <w:r>
        <w:t xml:space="preserve">Whether you have your basic needs covered, or whether you’re working a million miles an hour but never getting ahead, or comfortable but wishing for more… </w:t>
      </w:r>
    </w:p>
    <w:p w14:paraId="4CCC05A0" w14:textId="77777777" w:rsidR="00436214" w:rsidRDefault="00436214" w:rsidP="00436214">
      <w:pPr>
        <w:spacing w:line="276" w:lineRule="auto"/>
        <w:ind w:firstLine="720"/>
      </w:pPr>
    </w:p>
    <w:p w14:paraId="4A009D3F" w14:textId="6009DFF9" w:rsidR="00436214" w:rsidRDefault="001A5577" w:rsidP="00436214">
      <w:pPr>
        <w:spacing w:line="276" w:lineRule="auto"/>
        <w:ind w:firstLine="720"/>
      </w:pPr>
      <w:r>
        <w:t>… c</w:t>
      </w:r>
      <w:r w:rsidR="00436214">
        <w:t>onsider what life would be like if you had that brain power back.</w:t>
      </w:r>
    </w:p>
    <w:p w14:paraId="149D56BA" w14:textId="77777777" w:rsidR="00436214" w:rsidRDefault="00436214" w:rsidP="00436214">
      <w:pPr>
        <w:spacing w:line="276" w:lineRule="auto"/>
        <w:ind w:firstLine="720"/>
      </w:pPr>
    </w:p>
    <w:p w14:paraId="7314D311" w14:textId="77777777" w:rsidR="00436214" w:rsidRDefault="00436214" w:rsidP="00436214">
      <w:pPr>
        <w:spacing w:line="276" w:lineRule="auto"/>
        <w:ind w:firstLine="720"/>
      </w:pPr>
      <w:r>
        <w:t>If you didn't have to think about how to do XYZ. If you just knew the money was there, or coming.</w:t>
      </w:r>
    </w:p>
    <w:p w14:paraId="058B1943" w14:textId="77777777" w:rsidR="001A5577" w:rsidRDefault="001A5577" w:rsidP="00436214">
      <w:pPr>
        <w:spacing w:line="276" w:lineRule="auto"/>
        <w:ind w:firstLine="720"/>
      </w:pPr>
    </w:p>
    <w:p w14:paraId="4C1747DA" w14:textId="77777777" w:rsidR="001A5577" w:rsidRDefault="001A5577" w:rsidP="00436214">
      <w:pPr>
        <w:spacing w:line="276" w:lineRule="auto"/>
        <w:ind w:firstLine="720"/>
      </w:pPr>
      <w:r>
        <w:t xml:space="preserve">If there was an abundance. </w:t>
      </w:r>
    </w:p>
    <w:p w14:paraId="2184B933" w14:textId="0695F89B" w:rsidR="001A5577" w:rsidRDefault="001A5577" w:rsidP="001A5577">
      <w:pPr>
        <w:spacing w:line="276" w:lineRule="auto"/>
        <w:ind w:firstLine="720"/>
      </w:pPr>
      <w:r>
        <w:t xml:space="preserve">An overflow. </w:t>
      </w:r>
    </w:p>
    <w:p w14:paraId="04D7F139" w14:textId="3602B91F" w:rsidR="001A5577" w:rsidRDefault="001A5577" w:rsidP="00436214">
      <w:pPr>
        <w:spacing w:line="276" w:lineRule="auto"/>
        <w:ind w:firstLine="720"/>
      </w:pPr>
      <w:r>
        <w:t>More than enough.</w:t>
      </w:r>
    </w:p>
    <w:p w14:paraId="00F2278B" w14:textId="77777777" w:rsidR="00436214" w:rsidRDefault="00436214" w:rsidP="00436214">
      <w:pPr>
        <w:spacing w:line="276" w:lineRule="auto"/>
        <w:ind w:firstLine="720"/>
      </w:pPr>
    </w:p>
    <w:p w14:paraId="64E3B66B" w14:textId="77777777" w:rsidR="00436214" w:rsidRDefault="00436214" w:rsidP="00436214">
      <w:pPr>
        <w:spacing w:line="276" w:lineRule="auto"/>
        <w:ind w:firstLine="720"/>
      </w:pPr>
      <w:r>
        <w:t>What would you do then?</w:t>
      </w:r>
    </w:p>
    <w:p w14:paraId="0EDA062F" w14:textId="77777777" w:rsidR="00436214" w:rsidRDefault="00436214" w:rsidP="00436214">
      <w:pPr>
        <w:spacing w:line="276" w:lineRule="auto"/>
        <w:ind w:firstLine="720"/>
      </w:pPr>
    </w:p>
    <w:p w14:paraId="72EEC5DA" w14:textId="42ED7402" w:rsidR="001A5577" w:rsidRDefault="00436214" w:rsidP="001A5577">
      <w:pPr>
        <w:spacing w:line="276" w:lineRule="auto"/>
        <w:ind w:firstLine="720"/>
      </w:pPr>
      <w:r>
        <w:t xml:space="preserve">It's the Lottery </w:t>
      </w:r>
      <w:r w:rsidR="000B5CEB">
        <w:t>Life</w:t>
      </w:r>
      <w:r>
        <w:t>. Most people have a whole shopping list of things they would do, buy, gift, experience if they won the lottery. But what then?</w:t>
      </w:r>
      <w:r w:rsidR="001A5577">
        <w:t xml:space="preserve"> What happens after that? You might fill 6 months, 12 months, even a few years of living in luxury and sipping cocktails on the beach. But what would you do after that?</w:t>
      </w:r>
    </w:p>
    <w:p w14:paraId="148452D9" w14:textId="77777777" w:rsidR="001A5577" w:rsidRDefault="001A5577" w:rsidP="001A5577">
      <w:pPr>
        <w:spacing w:line="276" w:lineRule="auto"/>
        <w:ind w:firstLine="720"/>
      </w:pPr>
    </w:p>
    <w:p w14:paraId="3F13886D" w14:textId="22536B21" w:rsidR="001A5577" w:rsidRDefault="001A5577" w:rsidP="001A5577">
      <w:pPr>
        <w:spacing w:line="276" w:lineRule="auto"/>
        <w:ind w:firstLine="720"/>
      </w:pPr>
      <w:r>
        <w:t>What then?</w:t>
      </w:r>
    </w:p>
    <w:p w14:paraId="0578A0F8" w14:textId="77777777" w:rsidR="001A5577" w:rsidRDefault="001A5577" w:rsidP="001A5577">
      <w:pPr>
        <w:spacing w:line="276" w:lineRule="auto"/>
        <w:ind w:firstLine="720"/>
      </w:pPr>
    </w:p>
    <w:p w14:paraId="1FBAE67E" w14:textId="68E58527" w:rsidR="001A5577" w:rsidRDefault="001A5577" w:rsidP="001A5577">
      <w:pPr>
        <w:spacing w:line="276" w:lineRule="auto"/>
        <w:ind w:firstLine="720"/>
      </w:pPr>
      <w:r>
        <w:t xml:space="preserve">At some point, the gloss would go. That level of wealth would become </w:t>
      </w:r>
      <w:proofErr w:type="gramStart"/>
      <w:r>
        <w:t>normal</w:t>
      </w:r>
      <w:proofErr w:type="gramEnd"/>
      <w:r>
        <w:t xml:space="preserve"> and you’d need a purpose. Something to </w:t>
      </w:r>
      <w:r w:rsidR="000B5CEB">
        <w:t>get out of bed for</w:t>
      </w:r>
      <w:r>
        <w:t>.</w:t>
      </w:r>
    </w:p>
    <w:p w14:paraId="7B587F8B" w14:textId="77777777" w:rsidR="001A5577" w:rsidRDefault="001A5577" w:rsidP="001A5577">
      <w:pPr>
        <w:spacing w:line="276" w:lineRule="auto"/>
        <w:ind w:firstLine="720"/>
      </w:pPr>
    </w:p>
    <w:p w14:paraId="6B9F8E1C" w14:textId="77777777" w:rsidR="000B5CEB" w:rsidRDefault="000B5CEB" w:rsidP="000B5CEB">
      <w:pPr>
        <w:spacing w:line="276" w:lineRule="auto"/>
        <w:ind w:firstLine="720"/>
      </w:pPr>
      <w:r>
        <w:lastRenderedPageBreak/>
        <w:t xml:space="preserve">There have been a number of studies that show with a higher sense of purpose, we live </w:t>
      </w:r>
      <w:proofErr w:type="gramStart"/>
      <w:r>
        <w:t>longer</w:t>
      </w:r>
      <w:proofErr w:type="gramEnd"/>
      <w:r>
        <w:t xml:space="preserve"> and we live healthier. Studies on the ‘Blue Zones’ (areas with a </w:t>
      </w:r>
      <w:proofErr w:type="gramStart"/>
      <w:r>
        <w:t>higher than average</w:t>
      </w:r>
      <w:proofErr w:type="gramEnd"/>
      <w:r>
        <w:t xml:space="preserve"> concentration of centenarians, people who live to 100) show a sense of purpose in life as being a key component to longevity.</w:t>
      </w:r>
    </w:p>
    <w:p w14:paraId="36E975D7" w14:textId="77777777" w:rsidR="000B5CEB" w:rsidRDefault="000B5CEB" w:rsidP="000B5CEB">
      <w:pPr>
        <w:spacing w:line="276" w:lineRule="auto"/>
        <w:ind w:firstLine="720"/>
      </w:pPr>
    </w:p>
    <w:p w14:paraId="0F4079E2" w14:textId="77777777" w:rsidR="000B5CEB" w:rsidRDefault="000B5CEB" w:rsidP="000B5CEB">
      <w:pPr>
        <w:spacing w:line="276" w:lineRule="auto"/>
        <w:ind w:firstLine="720"/>
      </w:pPr>
      <w:proofErr w:type="gramStart"/>
      <w:r>
        <w:t>So</w:t>
      </w:r>
      <w:proofErr w:type="gramEnd"/>
      <w:r>
        <w:t xml:space="preserve"> what is that for you?</w:t>
      </w:r>
    </w:p>
    <w:p w14:paraId="1827FBB1" w14:textId="77777777" w:rsidR="000B5CEB" w:rsidRDefault="000B5CEB" w:rsidP="000B5CEB">
      <w:pPr>
        <w:spacing w:line="276" w:lineRule="auto"/>
        <w:ind w:firstLine="720"/>
      </w:pPr>
    </w:p>
    <w:p w14:paraId="0C9BE012" w14:textId="475708BB" w:rsidR="000B5CEB" w:rsidRDefault="000B5CEB" w:rsidP="000B5CEB">
      <w:pPr>
        <w:spacing w:line="276" w:lineRule="auto"/>
        <w:ind w:firstLine="720"/>
      </w:pPr>
      <w:r>
        <w:t>What is your Lottery Life?</w:t>
      </w:r>
    </w:p>
    <w:p w14:paraId="45CB0F11" w14:textId="77777777" w:rsidR="000B5CEB" w:rsidRDefault="000B5CEB" w:rsidP="000B5CEB">
      <w:pPr>
        <w:spacing w:line="276" w:lineRule="auto"/>
        <w:ind w:firstLine="720"/>
      </w:pPr>
    </w:p>
    <w:p w14:paraId="225C2855" w14:textId="5637EA8F" w:rsidR="000B5CEB" w:rsidRDefault="000B5CEB" w:rsidP="000B5CEB">
      <w:pPr>
        <w:spacing w:line="276" w:lineRule="auto"/>
        <w:ind w:firstLine="720"/>
      </w:pPr>
      <w:r>
        <w:t>What is your Purpose?</w:t>
      </w:r>
    </w:p>
    <w:p w14:paraId="42420280" w14:textId="77777777" w:rsidR="000B5CEB" w:rsidRDefault="000B5CEB" w:rsidP="000B5CEB">
      <w:pPr>
        <w:spacing w:line="276" w:lineRule="auto"/>
        <w:ind w:firstLine="720"/>
      </w:pPr>
    </w:p>
    <w:p w14:paraId="690ED7E2" w14:textId="448AB2E1" w:rsidR="001A5577" w:rsidRDefault="000B5CEB" w:rsidP="000B5CEB">
      <w:pPr>
        <w:spacing w:line="276" w:lineRule="auto"/>
        <w:ind w:firstLine="720"/>
      </w:pPr>
      <w:r>
        <w:t>If you had an abundance and overflow of money, what would you do?</w:t>
      </w:r>
    </w:p>
    <w:p w14:paraId="7B1B7800" w14:textId="77777777" w:rsidR="00436214" w:rsidRDefault="00436214" w:rsidP="00436214">
      <w:pPr>
        <w:spacing w:line="276" w:lineRule="auto"/>
        <w:ind w:firstLine="720"/>
      </w:pPr>
    </w:p>
    <w:p w14:paraId="67D7973A" w14:textId="1AC71CE1" w:rsidR="00436214" w:rsidRDefault="00436214" w:rsidP="00436214">
      <w:pPr>
        <w:spacing w:line="276" w:lineRule="auto"/>
        <w:ind w:firstLine="720"/>
      </w:pPr>
      <w:r>
        <w:t xml:space="preserve">My mother used to play a game with us as children </w:t>
      </w:r>
      <w:r w:rsidR="00DB18C4">
        <w:t>and</w:t>
      </w:r>
      <w:r>
        <w:t xml:space="preserve"> teenagers that we called "What then?". Whenever there was something that we were worried or upset about, she's </w:t>
      </w:r>
      <w:proofErr w:type="gramStart"/>
      <w:r>
        <w:t>ask</w:t>
      </w:r>
      <w:proofErr w:type="gramEnd"/>
      <w:r>
        <w:t xml:space="preserve"> "what's the worst that could happen?". We'd need to say what the worst was. She'd question "What then? What would happen after that?". We'd guess what we thought might happen. She'd say "Ok. What then?". </w:t>
      </w:r>
      <w:proofErr w:type="gramStart"/>
      <w:r>
        <w:t>Again</w:t>
      </w:r>
      <w:proofErr w:type="gramEnd"/>
      <w:r>
        <w:t xml:space="preserve"> and again. Until eventually we'd see the worst wasn't really that bad.</w:t>
      </w:r>
      <w:r w:rsidR="001A5577">
        <w:t xml:space="preserve"> </w:t>
      </w:r>
      <w:proofErr w:type="gramStart"/>
      <w:r w:rsidR="001A5577">
        <w:t>Finally</w:t>
      </w:r>
      <w:proofErr w:type="gramEnd"/>
      <w:r w:rsidR="001A5577">
        <w:t xml:space="preserve"> we’d stop resisting, give in and see that in fact new things can happen out of the worst. </w:t>
      </w:r>
    </w:p>
    <w:p w14:paraId="54D17665" w14:textId="77777777" w:rsidR="00436214" w:rsidRDefault="00436214" w:rsidP="00436214">
      <w:pPr>
        <w:spacing w:line="276" w:lineRule="auto"/>
        <w:ind w:firstLine="720"/>
      </w:pPr>
    </w:p>
    <w:p w14:paraId="02B7D0DE" w14:textId="77777777" w:rsidR="00436214" w:rsidRDefault="00436214" w:rsidP="00436214">
      <w:pPr>
        <w:spacing w:line="276" w:lineRule="auto"/>
        <w:ind w:firstLine="720"/>
      </w:pPr>
      <w:r>
        <w:t xml:space="preserve">"I'm so stressed about my exam tomorrow". </w:t>
      </w:r>
    </w:p>
    <w:p w14:paraId="60D495C2" w14:textId="77777777" w:rsidR="00436214" w:rsidRDefault="00436214" w:rsidP="00436214">
      <w:pPr>
        <w:spacing w:line="276" w:lineRule="auto"/>
        <w:ind w:firstLine="720"/>
      </w:pPr>
      <w:r>
        <w:t>"What's the worst that could happen?"</w:t>
      </w:r>
    </w:p>
    <w:p w14:paraId="56822DC3" w14:textId="77777777" w:rsidR="00436214" w:rsidRDefault="00436214" w:rsidP="00436214">
      <w:pPr>
        <w:spacing w:line="276" w:lineRule="auto"/>
        <w:ind w:firstLine="720"/>
      </w:pPr>
      <w:r>
        <w:t>"I might fail"</w:t>
      </w:r>
    </w:p>
    <w:p w14:paraId="5B226D1A" w14:textId="77777777" w:rsidR="00436214" w:rsidRDefault="00436214" w:rsidP="00436214">
      <w:pPr>
        <w:spacing w:line="276" w:lineRule="auto"/>
        <w:ind w:firstLine="720"/>
      </w:pPr>
      <w:r>
        <w:t>"Ok, what then?"</w:t>
      </w:r>
    </w:p>
    <w:p w14:paraId="52C0616D" w14:textId="77777777" w:rsidR="00436214" w:rsidRDefault="00436214" w:rsidP="00436214">
      <w:pPr>
        <w:spacing w:line="276" w:lineRule="auto"/>
        <w:ind w:firstLine="720"/>
      </w:pPr>
      <w:r>
        <w:t>"My teachers would be so disappointed. I'd be really upset. I might cry in front of my class. It would be the end of the world"</w:t>
      </w:r>
    </w:p>
    <w:p w14:paraId="39666A6A" w14:textId="77777777" w:rsidR="00436214" w:rsidRDefault="00436214" w:rsidP="00436214">
      <w:pPr>
        <w:spacing w:line="276" w:lineRule="auto"/>
        <w:ind w:firstLine="720"/>
      </w:pPr>
      <w:r>
        <w:t>"Ok, what then?"</w:t>
      </w:r>
    </w:p>
    <w:p w14:paraId="290D39DA" w14:textId="77777777" w:rsidR="00436214" w:rsidRDefault="00436214" w:rsidP="00436214">
      <w:pPr>
        <w:spacing w:line="276" w:lineRule="auto"/>
        <w:ind w:firstLine="720"/>
      </w:pPr>
      <w:r>
        <w:lastRenderedPageBreak/>
        <w:t>"You don't understand, it would be HORRIBLE!!!"</w:t>
      </w:r>
    </w:p>
    <w:p w14:paraId="7B7135C3" w14:textId="77777777" w:rsidR="00436214" w:rsidRDefault="00436214" w:rsidP="00436214">
      <w:pPr>
        <w:spacing w:line="276" w:lineRule="auto"/>
        <w:ind w:firstLine="720"/>
      </w:pPr>
      <w:r>
        <w:t>"</w:t>
      </w:r>
      <w:proofErr w:type="gramStart"/>
      <w:r>
        <w:t>Yeah</w:t>
      </w:r>
      <w:proofErr w:type="gramEnd"/>
      <w:r>
        <w:t xml:space="preserve"> I got that. What would happen after that"</w:t>
      </w:r>
    </w:p>
    <w:p w14:paraId="41286450" w14:textId="77777777" w:rsidR="00436214" w:rsidRDefault="00436214" w:rsidP="00436214">
      <w:pPr>
        <w:spacing w:line="276" w:lineRule="auto"/>
        <w:ind w:firstLine="720"/>
      </w:pPr>
      <w:r>
        <w:t>"I'd never go back to school ever again"</w:t>
      </w:r>
    </w:p>
    <w:p w14:paraId="459D2F3F" w14:textId="77777777" w:rsidR="00436214" w:rsidRDefault="00436214" w:rsidP="00436214">
      <w:pPr>
        <w:spacing w:line="276" w:lineRule="auto"/>
        <w:ind w:firstLine="720"/>
      </w:pPr>
      <w:r>
        <w:t>"What then?"</w:t>
      </w:r>
    </w:p>
    <w:p w14:paraId="3A2A6A17" w14:textId="77777777" w:rsidR="00436214" w:rsidRDefault="00436214" w:rsidP="00436214">
      <w:pPr>
        <w:spacing w:line="276" w:lineRule="auto"/>
        <w:ind w:firstLine="720"/>
      </w:pPr>
      <w:r>
        <w:t>"Urgh. Eventually I'd go back. Probably because you're the worst parents ever"</w:t>
      </w:r>
    </w:p>
    <w:p w14:paraId="0834C4E8" w14:textId="77777777" w:rsidR="00436214" w:rsidRDefault="00436214" w:rsidP="00436214">
      <w:pPr>
        <w:spacing w:line="276" w:lineRule="auto"/>
        <w:ind w:firstLine="720"/>
      </w:pPr>
      <w:r>
        <w:t>"What then?"</w:t>
      </w:r>
    </w:p>
    <w:p w14:paraId="6B72B5DF" w14:textId="77777777" w:rsidR="00436214" w:rsidRDefault="00436214" w:rsidP="00436214">
      <w:pPr>
        <w:spacing w:line="276" w:lineRule="auto"/>
        <w:ind w:firstLine="720"/>
      </w:pPr>
      <w:r>
        <w:t>*</w:t>
      </w:r>
      <w:proofErr w:type="gramStart"/>
      <w:r>
        <w:t>teenage</w:t>
      </w:r>
      <w:proofErr w:type="gramEnd"/>
      <w:r>
        <w:t xml:space="preserve"> sigh* "I'd </w:t>
      </w:r>
      <w:proofErr w:type="spellStart"/>
      <w:proofErr w:type="gramStart"/>
      <w:r>
        <w:t>resit</w:t>
      </w:r>
      <w:proofErr w:type="spellEnd"/>
      <w:proofErr w:type="gramEnd"/>
      <w:r>
        <w:t xml:space="preserve"> the exam"</w:t>
      </w:r>
    </w:p>
    <w:p w14:paraId="2AB811B1" w14:textId="77777777" w:rsidR="00436214" w:rsidRDefault="00436214" w:rsidP="00436214">
      <w:pPr>
        <w:spacing w:line="276" w:lineRule="auto"/>
        <w:ind w:firstLine="720"/>
      </w:pPr>
      <w:r>
        <w:t>"What then?"</w:t>
      </w:r>
    </w:p>
    <w:p w14:paraId="728B7981" w14:textId="77777777" w:rsidR="00436214" w:rsidRDefault="00436214" w:rsidP="00436214">
      <w:pPr>
        <w:spacing w:line="276" w:lineRule="auto"/>
        <w:ind w:firstLine="720"/>
      </w:pPr>
      <w:r>
        <w:t>"I'd probably fail again"</w:t>
      </w:r>
    </w:p>
    <w:p w14:paraId="6BC151A2" w14:textId="77777777" w:rsidR="00436214" w:rsidRDefault="00436214" w:rsidP="00436214">
      <w:pPr>
        <w:spacing w:line="276" w:lineRule="auto"/>
        <w:ind w:firstLine="720"/>
      </w:pPr>
      <w:r>
        <w:t>"What then?"</w:t>
      </w:r>
    </w:p>
    <w:p w14:paraId="726592C8" w14:textId="77777777" w:rsidR="00436214" w:rsidRDefault="00436214" w:rsidP="00436214">
      <w:pPr>
        <w:spacing w:line="276" w:lineRule="auto"/>
        <w:ind w:firstLine="720"/>
      </w:pPr>
      <w:r>
        <w:t xml:space="preserve">"I'd have to </w:t>
      </w:r>
      <w:proofErr w:type="spellStart"/>
      <w:r>
        <w:t>resit</w:t>
      </w:r>
      <w:proofErr w:type="spellEnd"/>
      <w:r>
        <w:t xml:space="preserve"> it until I passed"</w:t>
      </w:r>
    </w:p>
    <w:p w14:paraId="3DBD0841" w14:textId="77777777" w:rsidR="00436214" w:rsidRDefault="00436214" w:rsidP="00436214">
      <w:pPr>
        <w:spacing w:line="276" w:lineRule="auto"/>
        <w:ind w:firstLine="720"/>
      </w:pPr>
      <w:r>
        <w:t>"What then?"</w:t>
      </w:r>
    </w:p>
    <w:p w14:paraId="17F27A5C" w14:textId="77777777" w:rsidR="00436214" w:rsidRDefault="00436214" w:rsidP="00436214">
      <w:pPr>
        <w:spacing w:line="276" w:lineRule="auto"/>
        <w:ind w:firstLine="720"/>
      </w:pPr>
      <w:r>
        <w:t>"I guess eventually I'd pass"</w:t>
      </w:r>
    </w:p>
    <w:p w14:paraId="4C4CDF9B" w14:textId="77777777" w:rsidR="00436214" w:rsidRDefault="00436214" w:rsidP="00436214">
      <w:pPr>
        <w:spacing w:line="276" w:lineRule="auto"/>
        <w:ind w:firstLine="720"/>
      </w:pPr>
      <w:r>
        <w:t>"What then?"</w:t>
      </w:r>
    </w:p>
    <w:p w14:paraId="3C2B2263" w14:textId="77777777" w:rsidR="00436214" w:rsidRDefault="00436214" w:rsidP="00436214">
      <w:pPr>
        <w:spacing w:line="276" w:lineRule="auto"/>
        <w:ind w:firstLine="720"/>
      </w:pPr>
      <w:r>
        <w:t>"I don't know, I guess eventually I'd finally finish school"</w:t>
      </w:r>
    </w:p>
    <w:p w14:paraId="5DD30B13" w14:textId="77777777" w:rsidR="00436214" w:rsidRDefault="00436214" w:rsidP="00436214">
      <w:pPr>
        <w:spacing w:line="276" w:lineRule="auto"/>
        <w:ind w:firstLine="720"/>
      </w:pPr>
      <w:r>
        <w:t>"What then?"</w:t>
      </w:r>
    </w:p>
    <w:p w14:paraId="045CD350" w14:textId="77777777" w:rsidR="00436214" w:rsidRDefault="00436214" w:rsidP="00436214">
      <w:pPr>
        <w:spacing w:line="276" w:lineRule="auto"/>
        <w:ind w:firstLine="720"/>
      </w:pPr>
      <w:r>
        <w:t>"I don't know. I'd probably enroll in fashion school"</w:t>
      </w:r>
    </w:p>
    <w:p w14:paraId="78235DC1" w14:textId="77777777" w:rsidR="00436214" w:rsidRDefault="00436214" w:rsidP="00436214">
      <w:pPr>
        <w:spacing w:line="276" w:lineRule="auto"/>
        <w:ind w:firstLine="720"/>
      </w:pPr>
      <w:r>
        <w:t>"What then?"</w:t>
      </w:r>
    </w:p>
    <w:p w14:paraId="7FD0B011" w14:textId="77777777" w:rsidR="00436214" w:rsidRDefault="00436214" w:rsidP="00436214">
      <w:pPr>
        <w:spacing w:line="276" w:lineRule="auto"/>
        <w:ind w:firstLine="720"/>
      </w:pPr>
      <w:r>
        <w:t>"I'd become a fashion designer"</w:t>
      </w:r>
    </w:p>
    <w:p w14:paraId="03FF7F3B" w14:textId="77777777" w:rsidR="00436214" w:rsidRDefault="00436214" w:rsidP="00436214">
      <w:pPr>
        <w:spacing w:line="276" w:lineRule="auto"/>
        <w:ind w:firstLine="720"/>
      </w:pPr>
      <w:r>
        <w:t>"What then?"</w:t>
      </w:r>
    </w:p>
    <w:p w14:paraId="7BC0A211" w14:textId="77777777" w:rsidR="00436214" w:rsidRDefault="00436214" w:rsidP="00436214">
      <w:pPr>
        <w:spacing w:line="276" w:lineRule="auto"/>
        <w:ind w:firstLine="720"/>
      </w:pPr>
      <w:r>
        <w:t>"</w:t>
      </w:r>
      <w:proofErr w:type="gramStart"/>
      <w:r>
        <w:t>Yeah</w:t>
      </w:r>
      <w:proofErr w:type="gramEnd"/>
      <w:r>
        <w:t xml:space="preserve"> </w:t>
      </w:r>
      <w:proofErr w:type="spellStart"/>
      <w:r>
        <w:t>yeah</w:t>
      </w:r>
      <w:proofErr w:type="spellEnd"/>
      <w:r>
        <w:t xml:space="preserve"> I get it. Life always works out. Enough now Mum"</w:t>
      </w:r>
    </w:p>
    <w:p w14:paraId="6ADA77CE" w14:textId="77777777" w:rsidR="000B5CEB" w:rsidRDefault="000B5CEB" w:rsidP="00436214">
      <w:pPr>
        <w:spacing w:line="276" w:lineRule="auto"/>
        <w:ind w:firstLine="720"/>
      </w:pPr>
    </w:p>
    <w:p w14:paraId="70D1D8F9" w14:textId="492E06A5" w:rsidR="000B5CEB" w:rsidRDefault="000B5CEB" w:rsidP="00436214">
      <w:pPr>
        <w:spacing w:line="276" w:lineRule="auto"/>
        <w:ind w:firstLine="720"/>
      </w:pPr>
      <w:r>
        <w:t xml:space="preserve">Another game she used to play with us was “If you had an abundance of time, energy </w:t>
      </w:r>
      <w:r w:rsidR="00DB18C4">
        <w:t>and</w:t>
      </w:r>
      <w:r>
        <w:t xml:space="preserve"> money, what would you do?”. We’d play it in all kinds of situations. Whenever she could see we were limiting ourselves because we perceived we didn’t have enough time, or enough money to do something. </w:t>
      </w:r>
    </w:p>
    <w:p w14:paraId="43997B31" w14:textId="074DAEF7" w:rsidR="00436214" w:rsidRDefault="00436214" w:rsidP="00DD12AE">
      <w:pPr>
        <w:spacing w:line="276" w:lineRule="auto"/>
        <w:ind w:firstLine="720"/>
      </w:pPr>
    </w:p>
    <w:p w14:paraId="433DCD63" w14:textId="6F385894" w:rsidR="001A5577" w:rsidRDefault="000B5CEB" w:rsidP="00DD12AE">
      <w:pPr>
        <w:spacing w:line="276" w:lineRule="auto"/>
        <w:ind w:firstLine="720"/>
      </w:pPr>
      <w:r>
        <w:lastRenderedPageBreak/>
        <w:t xml:space="preserve">They were </w:t>
      </w:r>
      <w:r w:rsidR="001A5577">
        <w:t>genius game</w:t>
      </w:r>
      <w:r>
        <w:t xml:space="preserve">s (smart </w:t>
      </w:r>
      <w:proofErr w:type="spellStart"/>
      <w:r>
        <w:t>Mummykins</w:t>
      </w:r>
      <w:proofErr w:type="spellEnd"/>
      <w:r>
        <w:t>!!)</w:t>
      </w:r>
      <w:r w:rsidR="001A5577">
        <w:t xml:space="preserve">. Life can be so life and death for teenagers. </w:t>
      </w:r>
      <w:r>
        <w:t>They</w:t>
      </w:r>
      <w:r w:rsidR="001A5577">
        <w:t xml:space="preserve"> created perspective</w:t>
      </w:r>
      <w:r>
        <w:t>. New viewpoints. New thought patterns.</w:t>
      </w:r>
    </w:p>
    <w:p w14:paraId="1A653B1B" w14:textId="77777777" w:rsidR="001A5577" w:rsidRDefault="001A5577" w:rsidP="00DD12AE">
      <w:pPr>
        <w:spacing w:line="276" w:lineRule="auto"/>
        <w:ind w:firstLine="720"/>
      </w:pPr>
    </w:p>
    <w:p w14:paraId="67C535DD" w14:textId="78539C9B" w:rsidR="001A5577" w:rsidRDefault="001A5577" w:rsidP="00DD12AE">
      <w:pPr>
        <w:spacing w:line="276" w:lineRule="auto"/>
        <w:ind w:firstLine="720"/>
      </w:pPr>
      <w:r>
        <w:t>My challenge to you is to create yourself a new perspective.</w:t>
      </w:r>
    </w:p>
    <w:p w14:paraId="6E91CE86" w14:textId="77777777" w:rsidR="001A5577" w:rsidRDefault="001A5577" w:rsidP="00DD12AE">
      <w:pPr>
        <w:spacing w:line="276" w:lineRule="auto"/>
        <w:ind w:firstLine="720"/>
      </w:pPr>
    </w:p>
    <w:p w14:paraId="0776895F" w14:textId="093A26DC" w:rsidR="001A5577" w:rsidRDefault="001A5577" w:rsidP="00DD12AE">
      <w:pPr>
        <w:spacing w:line="276" w:lineRule="auto"/>
        <w:ind w:firstLine="720"/>
      </w:pPr>
      <w:r>
        <w:t xml:space="preserve">What’s the worst that could happen? Really honestly. How bad would it need to get before it </w:t>
      </w:r>
      <w:proofErr w:type="gramStart"/>
      <w:r>
        <w:t>actually started</w:t>
      </w:r>
      <w:proofErr w:type="gramEnd"/>
      <w:r>
        <w:t xml:space="preserve"> to come right again?</w:t>
      </w:r>
    </w:p>
    <w:p w14:paraId="4918AC3C" w14:textId="77777777" w:rsidR="001A5577" w:rsidRDefault="001A5577" w:rsidP="00DD12AE">
      <w:pPr>
        <w:spacing w:line="276" w:lineRule="auto"/>
        <w:ind w:firstLine="720"/>
      </w:pPr>
    </w:p>
    <w:p w14:paraId="0E08D8B9" w14:textId="5A097ECD" w:rsidR="001A5577" w:rsidRDefault="001A5577" w:rsidP="001A5577">
      <w:pPr>
        <w:spacing w:line="276" w:lineRule="auto"/>
        <w:ind w:firstLine="720"/>
      </w:pPr>
      <w:r>
        <w:t>And what’s the best? What COULD happen?</w:t>
      </w:r>
    </w:p>
    <w:p w14:paraId="26E4C8CE" w14:textId="77777777" w:rsidR="001A5577" w:rsidRDefault="001A5577" w:rsidP="001A5577">
      <w:pPr>
        <w:spacing w:line="276" w:lineRule="auto"/>
        <w:ind w:firstLine="720"/>
      </w:pPr>
    </w:p>
    <w:p w14:paraId="1EF271EC" w14:textId="6021D169" w:rsidR="001A5577" w:rsidRDefault="001A5577" w:rsidP="001A5577">
      <w:pPr>
        <w:spacing w:line="276" w:lineRule="auto"/>
        <w:ind w:firstLine="720"/>
      </w:pPr>
      <w:r>
        <w:t xml:space="preserve">How could life be? What would you do if you metaphorically won the lottery? </w:t>
      </w:r>
    </w:p>
    <w:p w14:paraId="6B49F80C" w14:textId="77777777" w:rsidR="00436214" w:rsidRDefault="00436214" w:rsidP="00DD12AE">
      <w:pPr>
        <w:spacing w:line="276" w:lineRule="auto"/>
        <w:ind w:firstLine="720"/>
      </w:pPr>
    </w:p>
    <w:p w14:paraId="476BA2B9" w14:textId="00725708" w:rsidR="00042DFB" w:rsidRPr="007F1FF5" w:rsidRDefault="00436214" w:rsidP="00DD12AE">
      <w:pPr>
        <w:spacing w:line="276" w:lineRule="auto"/>
        <w:ind w:firstLine="720"/>
      </w:pPr>
      <w:r>
        <w:t>Y</w:t>
      </w:r>
      <w:r w:rsidR="00042DFB" w:rsidRPr="007F1FF5">
        <w:t xml:space="preserve">ou might have noticed that your income, whether you are </w:t>
      </w:r>
      <w:proofErr w:type="gramStart"/>
      <w:r w:rsidR="00042DFB" w:rsidRPr="007F1FF5">
        <w:t>self -employed</w:t>
      </w:r>
      <w:proofErr w:type="gramEnd"/>
      <w:r w:rsidR="00042DFB" w:rsidRPr="007F1FF5">
        <w:t>, whether you have a business, whether you have investments, whether you have a job, whether you have a partner who earns income and you stay at home and they earn money, whatever it is, likely you've got an approximate minimum</w:t>
      </w:r>
    </w:p>
    <w:p w14:paraId="074E7C7C" w14:textId="77777777" w:rsidR="00042DFB" w:rsidRPr="007F1FF5" w:rsidRDefault="00042DFB" w:rsidP="00DD12AE">
      <w:pPr>
        <w:spacing w:line="276" w:lineRule="auto"/>
        <w:ind w:firstLine="720"/>
      </w:pPr>
    </w:p>
    <w:p w14:paraId="690A5C63" w14:textId="77777777" w:rsidR="00042DFB" w:rsidRPr="007F1FF5" w:rsidRDefault="00042DFB" w:rsidP="00DD12AE">
      <w:pPr>
        <w:spacing w:line="276" w:lineRule="auto"/>
        <w:ind w:firstLine="720"/>
      </w:pPr>
      <w:r w:rsidRPr="007F1FF5">
        <w:t xml:space="preserve">that you earn every month and you've got a maximum. Now they might be the same. It might be that you have a job, you don't have any other sources of income and it's the same every single month. And it's been like that for years, every now and again you'll get a little </w:t>
      </w:r>
      <w:proofErr w:type="gramStart"/>
      <w:r w:rsidRPr="007F1FF5">
        <w:t>increase</w:t>
      </w:r>
      <w:proofErr w:type="gramEnd"/>
      <w:r w:rsidRPr="007F1FF5">
        <w:t xml:space="preserve"> but you don't ever get a </w:t>
      </w:r>
      <w:proofErr w:type="spellStart"/>
      <w:r w:rsidRPr="007F1FF5">
        <w:t>whoomp</w:t>
      </w:r>
      <w:proofErr w:type="spellEnd"/>
      <w:r w:rsidRPr="007F1FF5">
        <w:t xml:space="preserve"> great big one or if you do, it's few and far between. Or you'll have a variable income. </w:t>
      </w:r>
      <w:proofErr w:type="gramStart"/>
      <w:r w:rsidRPr="007F1FF5">
        <w:t>So</w:t>
      </w:r>
      <w:proofErr w:type="gramEnd"/>
      <w:r w:rsidRPr="007F1FF5">
        <w:t xml:space="preserve"> you'll have a minimum level and you know that you never really earn below that. Like it's...</w:t>
      </w:r>
    </w:p>
    <w:p w14:paraId="4D873CC6" w14:textId="77777777" w:rsidR="00042DFB" w:rsidRPr="007F1FF5" w:rsidRDefault="00042DFB" w:rsidP="00DD12AE">
      <w:pPr>
        <w:spacing w:line="276" w:lineRule="auto"/>
        <w:ind w:firstLine="720"/>
      </w:pPr>
    </w:p>
    <w:p w14:paraId="5833469A" w14:textId="77777777" w:rsidR="00042DFB" w:rsidRPr="007F1FF5" w:rsidRDefault="00042DFB" w:rsidP="00DD12AE">
      <w:pPr>
        <w:spacing w:line="276" w:lineRule="auto"/>
        <w:ind w:firstLine="720"/>
      </w:pPr>
      <w:proofErr w:type="gramStart"/>
      <w:r w:rsidRPr="007F1FF5">
        <w:t>it</w:t>
      </w:r>
      <w:proofErr w:type="gramEnd"/>
      <w:r w:rsidRPr="007F1FF5">
        <w:t xml:space="preserve"> does happen every now and again, but the next month will then even it out somewhat. You know, you can always rely, like let's </w:t>
      </w:r>
      <w:r w:rsidRPr="007F1FF5">
        <w:lastRenderedPageBreak/>
        <w:t>say for example, let's give an example. Let's say that your income varies between minimum a grand a month, maximum two grand a month. Never really goes above that. Now, the same thing applies whether it's a hundred grand and 200 grand a month, a million and two million a month. Like it doesn't matter a dollar and two dollars, like it doesn't matter what the numbers are. There will be,</w:t>
      </w:r>
    </w:p>
    <w:p w14:paraId="42287782" w14:textId="77777777" w:rsidR="00042DFB" w:rsidRPr="007F1FF5" w:rsidRDefault="00042DFB" w:rsidP="00DD12AE">
      <w:pPr>
        <w:spacing w:line="276" w:lineRule="auto"/>
        <w:ind w:firstLine="720"/>
      </w:pPr>
    </w:p>
    <w:p w14:paraId="257D8FD8" w14:textId="77777777" w:rsidR="00042DFB" w:rsidRPr="007F1FF5" w:rsidRDefault="00042DFB" w:rsidP="00DD12AE">
      <w:pPr>
        <w:spacing w:line="276" w:lineRule="auto"/>
        <w:ind w:firstLine="720"/>
      </w:pPr>
      <w:r w:rsidRPr="007F1FF5">
        <w:t xml:space="preserve">a number which you just never go below. It just always is that. And there could be many reasons for it, but it is always minimum that. And then there will also be a ceiling and it never really goes below that. </w:t>
      </w:r>
      <w:proofErr w:type="gramStart"/>
      <w:r w:rsidRPr="007F1FF5">
        <w:t>So</w:t>
      </w:r>
      <w:proofErr w:type="gramEnd"/>
      <w:r w:rsidRPr="007F1FF5">
        <w:t xml:space="preserve"> your income will do this. Oh, the camera's trying to focus on me. I'm moving my hand. </w:t>
      </w:r>
      <w:proofErr w:type="gramStart"/>
      <w:r w:rsidRPr="007F1FF5">
        <w:t>So</w:t>
      </w:r>
      <w:proofErr w:type="gramEnd"/>
      <w:r w:rsidRPr="007F1FF5">
        <w:t xml:space="preserve"> it'll, but it'll always stay within those boundaries. And every now and again, it might shoot up, but then it'll come back down again. It'll come back in between those boundaries, whatever they are. So.</w:t>
      </w:r>
    </w:p>
    <w:p w14:paraId="5D040E3C" w14:textId="77777777" w:rsidR="00042DFB" w:rsidRPr="007F1FF5" w:rsidRDefault="00042DFB" w:rsidP="00DD12AE">
      <w:pPr>
        <w:spacing w:line="276" w:lineRule="auto"/>
        <w:ind w:firstLine="720"/>
      </w:pPr>
    </w:p>
    <w:p w14:paraId="2A4C6353" w14:textId="77777777" w:rsidR="00042DFB" w:rsidRPr="007F1FF5" w:rsidRDefault="00042DFB" w:rsidP="00DD12AE">
      <w:pPr>
        <w:spacing w:line="276" w:lineRule="auto"/>
        <w:ind w:firstLine="720"/>
      </w:pPr>
      <w:r w:rsidRPr="007F1FF5">
        <w:t xml:space="preserve">How do we, I like to call this </w:t>
      </w:r>
      <w:proofErr w:type="gramStart"/>
      <w:r w:rsidRPr="007F1FF5">
        <w:t>by the way your</w:t>
      </w:r>
      <w:proofErr w:type="gramEnd"/>
      <w:r w:rsidRPr="007F1FF5">
        <w:t xml:space="preserve"> energetic minimum and your energetic maximum because it's not like it's some law or rule somewhere. It's something in your vibrational field that means you never go above or below those in relation to money. It's a vibrational limit or a block and it doesn't let you go </w:t>
      </w:r>
      <w:proofErr w:type="gramStart"/>
      <w:r w:rsidRPr="007F1FF5">
        <w:t>below,</w:t>
      </w:r>
      <w:proofErr w:type="gramEnd"/>
      <w:r w:rsidRPr="007F1FF5">
        <w:t xml:space="preserve"> it doesn't let you go above and if it does it's really quick and you're back in. Now,</w:t>
      </w:r>
    </w:p>
    <w:p w14:paraId="4F8B3D8B" w14:textId="77777777" w:rsidR="00042DFB" w:rsidRPr="007F1FF5" w:rsidRDefault="00042DFB" w:rsidP="00DD12AE">
      <w:pPr>
        <w:spacing w:line="276" w:lineRule="auto"/>
        <w:ind w:firstLine="720"/>
      </w:pPr>
    </w:p>
    <w:p w14:paraId="2BC4E7E5" w14:textId="77777777" w:rsidR="00042DFB" w:rsidRPr="007F1FF5" w:rsidRDefault="00042DFB" w:rsidP="00DD12AE">
      <w:pPr>
        <w:spacing w:line="276" w:lineRule="auto"/>
        <w:ind w:firstLine="720"/>
      </w:pPr>
      <w:r w:rsidRPr="007F1FF5">
        <w:t xml:space="preserve">The thing is, is you can </w:t>
      </w:r>
      <w:proofErr w:type="gramStart"/>
      <w:r w:rsidRPr="007F1FF5">
        <w:t>actually release</w:t>
      </w:r>
      <w:proofErr w:type="gramEnd"/>
      <w:r w:rsidRPr="007F1FF5">
        <w:t xml:space="preserve"> either of those. You obviously don't want to increase the lower one, you'd rather raise that up, but you want to increase the upper one so that you have more money coming in, because that's why we're here, is we want more money. </w:t>
      </w:r>
      <w:proofErr w:type="gramStart"/>
      <w:r w:rsidRPr="007F1FF5">
        <w:t>So</w:t>
      </w:r>
      <w:proofErr w:type="gramEnd"/>
      <w:r w:rsidRPr="007F1FF5">
        <w:t xml:space="preserve"> what we want to do is, oh, itchy nose again, I'm sorry, find out what your energetic maximum currently is and raise it, and raise it, and raise it, and raise it, okay?</w:t>
      </w:r>
    </w:p>
    <w:p w14:paraId="3C011355" w14:textId="77777777" w:rsidR="00042DFB" w:rsidRPr="007F1FF5" w:rsidRDefault="00042DFB" w:rsidP="00DD12AE">
      <w:pPr>
        <w:spacing w:line="276" w:lineRule="auto"/>
        <w:ind w:firstLine="720"/>
      </w:pPr>
    </w:p>
    <w:p w14:paraId="104F873D" w14:textId="77777777" w:rsidR="00042DFB" w:rsidRPr="007F1FF5" w:rsidRDefault="00042DFB" w:rsidP="00DD12AE">
      <w:pPr>
        <w:spacing w:line="276" w:lineRule="auto"/>
        <w:ind w:firstLine="720"/>
      </w:pPr>
      <w:proofErr w:type="gramStart"/>
      <w:r w:rsidRPr="007F1FF5">
        <w:lastRenderedPageBreak/>
        <w:t>So</w:t>
      </w:r>
      <w:proofErr w:type="gramEnd"/>
      <w:r w:rsidRPr="007F1FF5">
        <w:t xml:space="preserve"> in the money club, the money zone club, you will notice that every three </w:t>
      </w:r>
      <w:proofErr w:type="gramStart"/>
      <w:r w:rsidRPr="007F1FF5">
        <w:t>months</w:t>
      </w:r>
      <w:proofErr w:type="gramEnd"/>
      <w:r w:rsidRPr="007F1FF5">
        <w:t xml:space="preserve"> is a topic called raising your money vibration. Now there is no reason energetically why you cannot jump from zero per month to hundreds of millions per month. Energetically, it's just a frequency. That's all it is. But...</w:t>
      </w:r>
    </w:p>
    <w:p w14:paraId="5603DD17" w14:textId="77777777" w:rsidR="00042DFB" w:rsidRPr="007F1FF5" w:rsidRDefault="00042DFB" w:rsidP="00DD12AE">
      <w:pPr>
        <w:spacing w:line="276" w:lineRule="auto"/>
        <w:ind w:firstLine="720"/>
      </w:pPr>
    </w:p>
    <w:p w14:paraId="6D45A274" w14:textId="77777777" w:rsidR="00042DFB" w:rsidRPr="007F1FF5" w:rsidRDefault="00042DFB" w:rsidP="00DD12AE">
      <w:pPr>
        <w:spacing w:line="276" w:lineRule="auto"/>
        <w:ind w:firstLine="720"/>
      </w:pPr>
      <w:r w:rsidRPr="007F1FF5">
        <w:t xml:space="preserve">Because money is such a massive topic and there are so many different places and reasons and da -da -da -da -da -da -da -da -da that you could be holding resistance that isn't even necessarily yours. And that's a lot of work to get through. That's why people's income starts to go up like that. And then you might reach a bit where it starts </w:t>
      </w:r>
      <w:proofErr w:type="gramStart"/>
      <w:r w:rsidRPr="007F1FF5">
        <w:t>to hockey</w:t>
      </w:r>
      <w:proofErr w:type="gramEnd"/>
      <w:r w:rsidRPr="007F1FF5">
        <w:t xml:space="preserve"> stick up and it starts to go up really fast because you've suddenly released a load of </w:t>
      </w:r>
      <w:proofErr w:type="gramStart"/>
      <w:r w:rsidRPr="007F1FF5">
        <w:t>crap</w:t>
      </w:r>
      <w:proofErr w:type="gramEnd"/>
      <w:r w:rsidRPr="007F1FF5">
        <w:t xml:space="preserve"> and it can just jump up. But to go from here to there in one jump.</w:t>
      </w:r>
    </w:p>
    <w:p w14:paraId="237639F3" w14:textId="77777777" w:rsidR="00042DFB" w:rsidRPr="007F1FF5" w:rsidRDefault="00042DFB" w:rsidP="00DD12AE">
      <w:pPr>
        <w:spacing w:line="276" w:lineRule="auto"/>
        <w:ind w:firstLine="720"/>
      </w:pPr>
    </w:p>
    <w:p w14:paraId="0999D1DC" w14:textId="77777777" w:rsidR="00042DFB" w:rsidRPr="007F1FF5" w:rsidRDefault="00042DFB" w:rsidP="00DD12AE">
      <w:pPr>
        <w:spacing w:line="276" w:lineRule="auto"/>
        <w:ind w:firstLine="720"/>
      </w:pPr>
      <w:r w:rsidRPr="007F1FF5">
        <w:t xml:space="preserve">most of us in our minds think that's going to be hard and that's immediately resistance. It's just more resistance in your field, right? </w:t>
      </w:r>
      <w:proofErr w:type="gramStart"/>
      <w:r w:rsidRPr="007F1FF5">
        <w:t>So</w:t>
      </w:r>
      <w:proofErr w:type="gramEnd"/>
      <w:r w:rsidRPr="007F1FF5">
        <w:t xml:space="preserve"> we're not going to try and do that because we don't want to put resistance, more resistance in your field. The point is</w:t>
      </w:r>
      <w:proofErr w:type="gramStart"/>
      <w:r w:rsidRPr="007F1FF5">
        <w:t>, is</w:t>
      </w:r>
      <w:proofErr w:type="gramEnd"/>
      <w:r w:rsidRPr="007F1FF5">
        <w:t xml:space="preserve"> we want to clear that flipping resistance so that you can use </w:t>
      </w:r>
      <w:proofErr w:type="gramStart"/>
      <w:r w:rsidRPr="007F1FF5">
        <w:t>all of</w:t>
      </w:r>
      <w:proofErr w:type="gramEnd"/>
      <w:r w:rsidRPr="007F1FF5">
        <w:t xml:space="preserve"> these things you've been learning and doing and all of your knowledge and the wonderful things about you and the products you've got and your services and the business you've built and the job you've got and all of those things. We want to use those to really</w:t>
      </w:r>
    </w:p>
    <w:p w14:paraId="6D148956" w14:textId="77777777" w:rsidR="00042DFB" w:rsidRPr="007F1FF5" w:rsidRDefault="00042DFB" w:rsidP="00DD12AE">
      <w:pPr>
        <w:spacing w:line="276" w:lineRule="auto"/>
        <w:ind w:firstLine="720"/>
      </w:pPr>
    </w:p>
    <w:p w14:paraId="4C545F03" w14:textId="77777777" w:rsidR="00042DFB" w:rsidRPr="007F1FF5" w:rsidRDefault="00042DFB" w:rsidP="00DD12AE">
      <w:pPr>
        <w:spacing w:line="276" w:lineRule="auto"/>
        <w:ind w:firstLine="720"/>
      </w:pPr>
      <w:r w:rsidRPr="007F1FF5">
        <w:t>ramp up the amount of money you're receiving. And money can come from anywhere. It might look like it's going to come from your job or it's going to come from your business, but when you release the resistance that's holding that in place up there, when you move that up, something new can come in. It might be something different. It might be an unexpected gift. It might be winning something, which that's a totally whole lesson on its own.</w:t>
      </w:r>
    </w:p>
    <w:p w14:paraId="5BCDCCB5" w14:textId="77777777" w:rsidR="00042DFB" w:rsidRPr="007F1FF5" w:rsidRDefault="00042DFB" w:rsidP="00DD12AE">
      <w:pPr>
        <w:spacing w:line="276" w:lineRule="auto"/>
        <w:ind w:firstLine="720"/>
      </w:pPr>
    </w:p>
    <w:p w14:paraId="013314B3" w14:textId="4084B7D7" w:rsidR="00042DFB" w:rsidRPr="007F1FF5" w:rsidRDefault="00042DFB" w:rsidP="00DD12AE">
      <w:pPr>
        <w:spacing w:line="276" w:lineRule="auto"/>
        <w:ind w:firstLine="720"/>
      </w:pPr>
      <w:r w:rsidRPr="007F1FF5">
        <w:t xml:space="preserve">Let's not go into that right now. It might be a raise. It might be your business doing more each month. It might be paying yourself. It might be restructuring something so you can pay yourself more from your business. Okay, don't know. It's </w:t>
      </w:r>
      <w:r w:rsidR="00311295">
        <w:t>going to</w:t>
      </w:r>
      <w:r w:rsidRPr="007F1FF5">
        <w:t xml:space="preserve"> be unique to you because you're the one with your vision, your experience, your stuff you're trying to create and do in the world. </w:t>
      </w:r>
      <w:proofErr w:type="gramStart"/>
      <w:r w:rsidRPr="007F1FF5">
        <w:t>So</w:t>
      </w:r>
      <w:proofErr w:type="gramEnd"/>
      <w:r w:rsidRPr="007F1FF5">
        <w:t xml:space="preserve"> I can't say what it's </w:t>
      </w:r>
      <w:r w:rsidR="00311295">
        <w:t>going to</w:t>
      </w:r>
      <w:r w:rsidRPr="007F1FF5">
        <w:t xml:space="preserve"> be or how much or where it's </w:t>
      </w:r>
      <w:r w:rsidR="00311295">
        <w:t>going to</w:t>
      </w:r>
      <w:r w:rsidRPr="007F1FF5">
        <w:t xml:space="preserve"> be or where it's </w:t>
      </w:r>
      <w:r w:rsidR="00311295">
        <w:t>going to</w:t>
      </w:r>
      <w:r w:rsidRPr="007F1FF5">
        <w:t xml:space="preserve"> come from, but I can tell you that if you're...</w:t>
      </w:r>
    </w:p>
    <w:p w14:paraId="1FADBB72" w14:textId="77777777" w:rsidR="00042DFB" w:rsidRPr="007F1FF5" w:rsidRDefault="00042DFB" w:rsidP="00DD12AE">
      <w:pPr>
        <w:spacing w:line="276" w:lineRule="auto"/>
        <w:ind w:firstLine="720"/>
      </w:pPr>
    </w:p>
    <w:p w14:paraId="66FCC287" w14:textId="77777777" w:rsidR="00042DFB" w:rsidRPr="007F1FF5" w:rsidRDefault="00042DFB" w:rsidP="00DD12AE">
      <w:pPr>
        <w:spacing w:line="276" w:lineRule="auto"/>
        <w:ind w:firstLine="720"/>
      </w:pPr>
      <w:r w:rsidRPr="007F1FF5">
        <w:t xml:space="preserve">If you are not just increasing every single month, or it's not increasing at the speed you want, if it's going up and down or staying within those boundaries, there's </w:t>
      </w:r>
      <w:proofErr w:type="gramStart"/>
      <w:r w:rsidRPr="007F1FF5">
        <w:t>some kind of a</w:t>
      </w:r>
      <w:proofErr w:type="gramEnd"/>
      <w:r w:rsidRPr="007F1FF5">
        <w:t xml:space="preserve"> lid. I like to think of it like a ceiling, an energetic, vibrational ceiling. It's like a block, a net. You cannot go above that </w:t>
      </w:r>
      <w:proofErr w:type="gramStart"/>
      <w:r w:rsidRPr="007F1FF5">
        <w:t>at the moment</w:t>
      </w:r>
      <w:proofErr w:type="gramEnd"/>
      <w:r w:rsidRPr="007F1FF5">
        <w:t>. So.</w:t>
      </w:r>
    </w:p>
    <w:p w14:paraId="09BFB0A4" w14:textId="77777777" w:rsidR="00042DFB" w:rsidRPr="007F1FF5" w:rsidRDefault="00042DFB" w:rsidP="00DD12AE">
      <w:pPr>
        <w:spacing w:line="276" w:lineRule="auto"/>
        <w:ind w:firstLine="720"/>
      </w:pPr>
    </w:p>
    <w:p w14:paraId="19E83B7A" w14:textId="77777777" w:rsidR="00042DFB" w:rsidRPr="007F1FF5" w:rsidRDefault="00042DFB" w:rsidP="00DD12AE">
      <w:pPr>
        <w:spacing w:line="276" w:lineRule="auto"/>
        <w:ind w:firstLine="720"/>
      </w:pPr>
      <w:r w:rsidRPr="007F1FF5">
        <w:t xml:space="preserve">In the Money Zone </w:t>
      </w:r>
      <w:proofErr w:type="gramStart"/>
      <w:r w:rsidRPr="007F1FF5">
        <w:t>Club</w:t>
      </w:r>
      <w:proofErr w:type="gramEnd"/>
      <w:r w:rsidRPr="007F1FF5">
        <w:t xml:space="preserve"> you'll notice every three months are these Raise Your Money Vibration and I have put specific amounts on them. </w:t>
      </w:r>
      <w:proofErr w:type="gramStart"/>
      <w:r w:rsidRPr="007F1FF5">
        <w:t>So</w:t>
      </w:r>
      <w:proofErr w:type="gramEnd"/>
      <w:r w:rsidRPr="007F1FF5">
        <w:t xml:space="preserve"> in year one the very first thing you're going to do is just identify what your money vibration is, where your maximum is, your energetic maximum and you're going to release resistance to raising it. So that's the first thing. We're not</w:t>
      </w:r>
    </w:p>
    <w:p w14:paraId="7D3E7E20" w14:textId="77777777" w:rsidR="00042DFB" w:rsidRPr="007F1FF5" w:rsidRDefault="00042DFB" w:rsidP="00DD12AE">
      <w:pPr>
        <w:spacing w:line="276" w:lineRule="auto"/>
        <w:ind w:firstLine="720"/>
      </w:pPr>
    </w:p>
    <w:p w14:paraId="6179846A" w14:textId="1FDF8B89" w:rsidR="00042DFB" w:rsidRPr="007F1FF5" w:rsidRDefault="00042DFB" w:rsidP="00DD12AE">
      <w:pPr>
        <w:spacing w:line="276" w:lineRule="auto"/>
        <w:ind w:firstLine="720"/>
      </w:pPr>
      <w:r w:rsidRPr="007F1FF5">
        <w:t xml:space="preserve">I mean, you are raising it in that, but we're not </w:t>
      </w:r>
      <w:r w:rsidR="00311295">
        <w:t>going to</w:t>
      </w:r>
      <w:r w:rsidRPr="007F1FF5">
        <w:t xml:space="preserve"> pick any numbers. Month, one, two, three, I think it's four. It's every three months. You're then going to start raising it by specific amounts and you'll see a plus and then a number. And what I've done is I've picked a number and I have not put a currency on it because it's not relevant. Like you insert whatever your currency is into your sayings. </w:t>
      </w:r>
      <w:proofErr w:type="gramStart"/>
      <w:r w:rsidRPr="007F1FF5">
        <w:t>So</w:t>
      </w:r>
      <w:proofErr w:type="gramEnd"/>
      <w:r w:rsidRPr="007F1FF5">
        <w:t xml:space="preserve"> you're </w:t>
      </w:r>
      <w:r w:rsidR="00311295">
        <w:t>going to</w:t>
      </w:r>
      <w:r w:rsidRPr="007F1FF5">
        <w:t xml:space="preserve"> raise it by a certain amount.</w:t>
      </w:r>
    </w:p>
    <w:p w14:paraId="0DD9BAD7" w14:textId="77777777" w:rsidR="00042DFB" w:rsidRPr="007F1FF5" w:rsidRDefault="00042DFB" w:rsidP="00DD12AE">
      <w:pPr>
        <w:spacing w:line="276" w:lineRule="auto"/>
        <w:ind w:firstLine="720"/>
      </w:pPr>
    </w:p>
    <w:p w14:paraId="0ADAA073" w14:textId="77777777" w:rsidR="00042DFB" w:rsidRPr="007F1FF5" w:rsidRDefault="00042DFB" w:rsidP="00DD12AE">
      <w:pPr>
        <w:spacing w:line="276" w:lineRule="auto"/>
        <w:ind w:firstLine="720"/>
      </w:pPr>
      <w:r w:rsidRPr="007F1FF5">
        <w:lastRenderedPageBreak/>
        <w:t xml:space="preserve">Now I've picked a number which I know works for the level of work you will have likely done having done the other things, but I don't know your personal history. I don't know your skills, abilities, your business, your job. I don't know any of that. </w:t>
      </w:r>
      <w:proofErr w:type="gramStart"/>
      <w:r w:rsidRPr="007F1FF5">
        <w:t>So</w:t>
      </w:r>
      <w:proofErr w:type="gramEnd"/>
      <w:r w:rsidRPr="007F1FF5">
        <w:t xml:space="preserve"> I've picked a number. If that number is terrifying to you, change it. It's just a suggestion. So suggested amounts in year one start at, I,</w:t>
      </w:r>
    </w:p>
    <w:p w14:paraId="004A11CE" w14:textId="77777777" w:rsidR="00042DFB" w:rsidRPr="007F1FF5" w:rsidRDefault="00042DFB" w:rsidP="00DD12AE">
      <w:pPr>
        <w:spacing w:line="276" w:lineRule="auto"/>
        <w:ind w:firstLine="720"/>
      </w:pPr>
    </w:p>
    <w:p w14:paraId="3499BDE4" w14:textId="77777777" w:rsidR="00042DFB" w:rsidRPr="007F1FF5" w:rsidRDefault="00042DFB" w:rsidP="00DD12AE">
      <w:pPr>
        <w:spacing w:line="276" w:lineRule="auto"/>
        <w:ind w:firstLine="720"/>
      </w:pPr>
      <w:r w:rsidRPr="007F1FF5">
        <w:t xml:space="preserve">I cannot, oh my gosh, I'm </w:t>
      </w:r>
      <w:proofErr w:type="gramStart"/>
      <w:r w:rsidRPr="007F1FF5">
        <w:t>blanking</w:t>
      </w:r>
      <w:proofErr w:type="gramEnd"/>
      <w:r w:rsidRPr="007F1FF5">
        <w:t xml:space="preserve"> and I don't have it open. 20 grand, 25 grand, 50 grand, 75 grand, 100 grand, like it goes up in amounts through year one and of the program. </w:t>
      </w:r>
      <w:proofErr w:type="gramStart"/>
      <w:r w:rsidRPr="007F1FF5">
        <w:t>So</w:t>
      </w:r>
      <w:proofErr w:type="gramEnd"/>
      <w:r w:rsidRPr="007F1FF5">
        <w:t xml:space="preserve"> I've designed three years of the program so far. You don't have to stay for the whole three years. Hopefully you do and you love it. But.</w:t>
      </w:r>
    </w:p>
    <w:p w14:paraId="09169432" w14:textId="77777777" w:rsidR="00042DFB" w:rsidRPr="007F1FF5" w:rsidRDefault="00042DFB" w:rsidP="00DD12AE">
      <w:pPr>
        <w:spacing w:line="276" w:lineRule="auto"/>
        <w:ind w:firstLine="720"/>
      </w:pPr>
    </w:p>
    <w:p w14:paraId="42400526" w14:textId="77777777" w:rsidR="00042DFB" w:rsidRPr="007F1FF5" w:rsidRDefault="00042DFB" w:rsidP="00DD12AE">
      <w:pPr>
        <w:spacing w:line="276" w:lineRule="auto"/>
        <w:ind w:firstLine="720"/>
      </w:pPr>
      <w:r w:rsidRPr="007F1FF5">
        <w:t xml:space="preserve">And there'll be more going on and new things adding and all of that all the time because I like surprises and extra bonuses and stuff you weren't expecting. You'll get to know me over this period. I like over delivering. It's part of having a </w:t>
      </w:r>
      <w:proofErr w:type="gramStart"/>
      <w:r w:rsidRPr="007F1FF5">
        <w:t>really high</w:t>
      </w:r>
      <w:proofErr w:type="gramEnd"/>
      <w:r w:rsidRPr="007F1FF5">
        <w:t xml:space="preserve"> money vibration is you want to be really generous with the things. Not devaluing. You're still charging for stuff if you've got your own business, but being generous with what you give.</w:t>
      </w:r>
    </w:p>
    <w:p w14:paraId="2D126B7B" w14:textId="77777777" w:rsidR="00042DFB" w:rsidRPr="007F1FF5" w:rsidRDefault="00042DFB" w:rsidP="00DD12AE">
      <w:pPr>
        <w:spacing w:line="276" w:lineRule="auto"/>
        <w:ind w:firstLine="720"/>
      </w:pPr>
    </w:p>
    <w:p w14:paraId="36B21E02" w14:textId="77777777" w:rsidR="00042DFB" w:rsidRPr="007F1FF5" w:rsidRDefault="00042DFB" w:rsidP="00DD12AE">
      <w:pPr>
        <w:spacing w:line="276" w:lineRule="auto"/>
        <w:ind w:firstLine="720"/>
      </w:pPr>
      <w:r w:rsidRPr="007F1FF5">
        <w:t xml:space="preserve">creates a vibration between you and your clients and your customers. </w:t>
      </w:r>
      <w:proofErr w:type="gramStart"/>
      <w:r w:rsidRPr="007F1FF5">
        <w:t>So</w:t>
      </w:r>
      <w:proofErr w:type="gramEnd"/>
      <w:r w:rsidRPr="007F1FF5">
        <w:t xml:space="preserve"> you'll get to know me. </w:t>
      </w:r>
      <w:proofErr w:type="gramStart"/>
      <w:r w:rsidRPr="007F1FF5">
        <w:t>So</w:t>
      </w:r>
      <w:proofErr w:type="gramEnd"/>
      <w:r w:rsidRPr="007F1FF5">
        <w:t xml:space="preserve"> we're going to raise your money vibration each month. Now, if you add all of those amounts up, that totals 250 ,000 in year one. In year two, the amounts we're going to raise it by is like a hundred and, I think, 125 ,000, I think, per month and year, per every three months in year two.</w:t>
      </w:r>
    </w:p>
    <w:p w14:paraId="6A3601C6" w14:textId="77777777" w:rsidR="00042DFB" w:rsidRPr="007F1FF5" w:rsidRDefault="00042DFB" w:rsidP="00DD12AE">
      <w:pPr>
        <w:spacing w:line="276" w:lineRule="auto"/>
        <w:ind w:firstLine="720"/>
      </w:pPr>
    </w:p>
    <w:p w14:paraId="34EEFAF9" w14:textId="6C399E5D" w:rsidR="00042DFB" w:rsidRPr="007F1FF5" w:rsidRDefault="00042DFB" w:rsidP="00DD12AE">
      <w:pPr>
        <w:spacing w:line="276" w:lineRule="auto"/>
        <w:ind w:firstLine="720"/>
      </w:pPr>
      <w:proofErr w:type="gramStart"/>
      <w:r w:rsidRPr="007F1FF5">
        <w:t>So</w:t>
      </w:r>
      <w:proofErr w:type="gramEnd"/>
      <w:r w:rsidRPr="007F1FF5">
        <w:t xml:space="preserve"> it's about 500 ,000 in year two, we're </w:t>
      </w:r>
      <w:r w:rsidR="00311295">
        <w:t>going to</w:t>
      </w:r>
      <w:r w:rsidRPr="007F1FF5">
        <w:t xml:space="preserve"> increase it by. And in year three, it's 250 ,000 each time, so it's a million. </w:t>
      </w:r>
      <w:proofErr w:type="gramStart"/>
      <w:r w:rsidRPr="007F1FF5">
        <w:t>So</w:t>
      </w:r>
      <w:proofErr w:type="gramEnd"/>
      <w:r w:rsidRPr="007F1FF5">
        <w:t xml:space="preserve"> the goal is that in year one, from whether you are at zero now, or you're doing 50 grand a year or a month or whatever, you're </w:t>
      </w:r>
      <w:r w:rsidR="00311295">
        <w:t xml:space="preserve">going </w:t>
      </w:r>
      <w:r w:rsidR="00311295">
        <w:lastRenderedPageBreak/>
        <w:t>to</w:t>
      </w:r>
      <w:r w:rsidRPr="007F1FF5">
        <w:t xml:space="preserve"> add 250 ,000 to your income capacity, your maximum. </w:t>
      </w:r>
      <w:proofErr w:type="gramStart"/>
      <w:r w:rsidRPr="007F1FF5">
        <w:t>So</w:t>
      </w:r>
      <w:proofErr w:type="gramEnd"/>
      <w:r w:rsidRPr="007F1FF5">
        <w:t xml:space="preserve"> let's say it was here, you're </w:t>
      </w:r>
      <w:r w:rsidR="00311295">
        <w:t>going to</w:t>
      </w:r>
      <w:r w:rsidRPr="007F1FF5">
        <w:t xml:space="preserve"> add 250 ,000.</w:t>
      </w:r>
    </w:p>
    <w:p w14:paraId="4F1EE777" w14:textId="77777777" w:rsidR="00042DFB" w:rsidRPr="007F1FF5" w:rsidRDefault="00042DFB" w:rsidP="00DD12AE">
      <w:pPr>
        <w:spacing w:line="276" w:lineRule="auto"/>
        <w:ind w:firstLine="720"/>
      </w:pPr>
    </w:p>
    <w:p w14:paraId="4DA9C2F1" w14:textId="5CE3B877" w:rsidR="00042DFB" w:rsidRPr="007F1FF5" w:rsidRDefault="00042DFB" w:rsidP="00DD12AE">
      <w:pPr>
        <w:spacing w:line="276" w:lineRule="auto"/>
        <w:ind w:firstLine="720"/>
      </w:pPr>
      <w:r w:rsidRPr="007F1FF5">
        <w:t xml:space="preserve">so that your new level's here. </w:t>
      </w:r>
      <w:proofErr w:type="gramStart"/>
      <w:r w:rsidRPr="007F1FF5">
        <w:t>So</w:t>
      </w:r>
      <w:proofErr w:type="gramEnd"/>
      <w:r w:rsidRPr="007F1FF5">
        <w:t xml:space="preserve"> you go there, there, that's the goal. But in these increases. And then year two, you're </w:t>
      </w:r>
      <w:r w:rsidR="00311295">
        <w:t>going to</w:t>
      </w:r>
      <w:r w:rsidRPr="007F1FF5">
        <w:t xml:space="preserve"> add 500 ,000. Year three, you're </w:t>
      </w:r>
      <w:r w:rsidR="00311295">
        <w:t>going to</w:t>
      </w:r>
      <w:r w:rsidRPr="007F1FF5">
        <w:t xml:space="preserve"> add a million. And you can just keep going and going and going. You're </w:t>
      </w:r>
      <w:r w:rsidR="00311295">
        <w:t>going to</w:t>
      </w:r>
      <w:r w:rsidRPr="007F1FF5">
        <w:t xml:space="preserve"> get the idea with it. This is amounts that are over and above what you earn now. If you're feeling resistance to doing this, just release it, it's fine. It's just an exercise. There's...</w:t>
      </w:r>
    </w:p>
    <w:p w14:paraId="04A870CB" w14:textId="77777777" w:rsidR="00042DFB" w:rsidRPr="007F1FF5" w:rsidRDefault="00042DFB" w:rsidP="00DD12AE">
      <w:pPr>
        <w:spacing w:line="276" w:lineRule="auto"/>
        <w:ind w:firstLine="720"/>
      </w:pPr>
    </w:p>
    <w:p w14:paraId="4CFBDC09" w14:textId="77777777" w:rsidR="00042DFB" w:rsidRPr="007F1FF5" w:rsidRDefault="00042DFB" w:rsidP="00DD12AE">
      <w:pPr>
        <w:spacing w:line="276" w:lineRule="auto"/>
        <w:ind w:firstLine="720"/>
      </w:pPr>
      <w:r w:rsidRPr="007F1FF5">
        <w:t>You're not doing anything to any of your bank accounts, you're not doing anything to any services or career or anything. You are just doing an energetic exercise. You can replace it with any amounts you want. Just make sure if you're doing a larger amount that it is an amount that is a stretch that is beyond where you are now. And it is an amount that doesn't freak you the heck out because you're not trying to put weird vibrations out there. So...</w:t>
      </w:r>
    </w:p>
    <w:p w14:paraId="75351943" w14:textId="77777777" w:rsidR="00042DFB" w:rsidRPr="007F1FF5" w:rsidRDefault="00042DFB" w:rsidP="00DD12AE">
      <w:pPr>
        <w:spacing w:line="276" w:lineRule="auto"/>
        <w:ind w:firstLine="720"/>
      </w:pPr>
    </w:p>
    <w:p w14:paraId="111710EF" w14:textId="77777777" w:rsidR="00042DFB" w:rsidRPr="007F1FF5" w:rsidRDefault="00042DFB" w:rsidP="00DD12AE">
      <w:pPr>
        <w:spacing w:line="276" w:lineRule="auto"/>
        <w:ind w:firstLine="720"/>
      </w:pPr>
      <w:r w:rsidRPr="007F1FF5">
        <w:t xml:space="preserve">If you currently have zero per month and you have never earned any more than 200 per month then maybe increase it by 20. Like not 20 grand. Let's say you're in dollars. </w:t>
      </w:r>
      <w:proofErr w:type="gramStart"/>
      <w:r w:rsidRPr="007F1FF5">
        <w:t>So</w:t>
      </w:r>
      <w:proofErr w:type="gramEnd"/>
      <w:r w:rsidRPr="007F1FF5">
        <w:t xml:space="preserve"> let's say you've never earned more than 200 dollars per month. And </w:t>
      </w:r>
      <w:proofErr w:type="gramStart"/>
      <w:r w:rsidRPr="007F1FF5">
        <w:t>so</w:t>
      </w:r>
      <w:proofErr w:type="gramEnd"/>
      <w:r w:rsidRPr="007F1FF5">
        <w:t xml:space="preserve"> jumping straight in with increasing it by 25 grand is going to create all kinds of weird vibrations for you. So...</w:t>
      </w:r>
    </w:p>
    <w:p w14:paraId="3CF16263" w14:textId="77777777" w:rsidR="00042DFB" w:rsidRPr="007F1FF5" w:rsidRDefault="00042DFB" w:rsidP="00DD12AE">
      <w:pPr>
        <w:spacing w:line="276" w:lineRule="auto"/>
        <w:ind w:firstLine="720"/>
      </w:pPr>
    </w:p>
    <w:p w14:paraId="13584756" w14:textId="77777777" w:rsidR="00042DFB" w:rsidRPr="007F1FF5" w:rsidRDefault="00042DFB" w:rsidP="00DD12AE">
      <w:pPr>
        <w:spacing w:line="276" w:lineRule="auto"/>
        <w:ind w:firstLine="720"/>
      </w:pPr>
      <w:r w:rsidRPr="007F1FF5">
        <w:t xml:space="preserve">You then want to sway what is the amount that I can increase my money maximum by? Is it $50? Yes. Okay, great. </w:t>
      </w:r>
      <w:proofErr w:type="gramStart"/>
      <w:r w:rsidRPr="007F1FF5">
        <w:t>So</w:t>
      </w:r>
      <w:proofErr w:type="gramEnd"/>
      <w:r w:rsidRPr="007F1FF5">
        <w:t xml:space="preserve"> I'm ready to release any and all resistance to increasing my maximum by $50. And you just follow the same exercises that are in the workbook, but change it for your amount, okay? This is not </w:t>
      </w:r>
      <w:r w:rsidRPr="007F1FF5">
        <w:lastRenderedPageBreak/>
        <w:t>a competition. You are not trying to be the person who has the most income ever bought in, blah, blah, blah, blah, blah, like.</w:t>
      </w:r>
    </w:p>
    <w:p w14:paraId="3CB559C7" w14:textId="77777777" w:rsidR="00042DFB" w:rsidRPr="007F1FF5" w:rsidRDefault="00042DFB" w:rsidP="00DD12AE">
      <w:pPr>
        <w:spacing w:line="276" w:lineRule="auto"/>
        <w:ind w:firstLine="720"/>
      </w:pPr>
    </w:p>
    <w:p w14:paraId="1441EF3A" w14:textId="77777777" w:rsidR="00042DFB" w:rsidRPr="007F1FF5" w:rsidRDefault="00042DFB" w:rsidP="00DD12AE">
      <w:pPr>
        <w:spacing w:line="276" w:lineRule="auto"/>
        <w:ind w:firstLine="720"/>
      </w:pPr>
      <w:r w:rsidRPr="007F1FF5">
        <w:t xml:space="preserve">I would love it if you were. Come on, bring the money. Wonderful. I'm cheering you on. I'm like, </w:t>
      </w:r>
      <w:proofErr w:type="gramStart"/>
      <w:r w:rsidRPr="007F1FF5">
        <w:t>you so</w:t>
      </w:r>
      <w:proofErr w:type="gramEnd"/>
      <w:r w:rsidRPr="007F1FF5">
        <w:t xml:space="preserve"> should do that. And it's not a competition. Somebody who has not earned anything in five years bringing in a dollar more than the previous five years, that's a win, right? Somebody who has this massive </w:t>
      </w:r>
      <w:proofErr w:type="gramStart"/>
      <w:r w:rsidRPr="007F1FF5">
        <w:t>vision and</w:t>
      </w:r>
      <w:proofErr w:type="gramEnd"/>
      <w:r w:rsidRPr="007F1FF5">
        <w:t xml:space="preserve"> cannot afford </w:t>
      </w:r>
      <w:proofErr w:type="gramStart"/>
      <w:r w:rsidRPr="007F1FF5">
        <w:t>at the moment</w:t>
      </w:r>
      <w:proofErr w:type="gramEnd"/>
      <w:r w:rsidRPr="007F1FF5">
        <w:t xml:space="preserve"> to go out and</w:t>
      </w:r>
    </w:p>
    <w:p w14:paraId="408345EF" w14:textId="77777777" w:rsidR="00042DFB" w:rsidRPr="007F1FF5" w:rsidRDefault="00042DFB" w:rsidP="00DD12AE">
      <w:pPr>
        <w:spacing w:line="276" w:lineRule="auto"/>
        <w:ind w:firstLine="720"/>
      </w:pPr>
    </w:p>
    <w:p w14:paraId="3F20F0CE" w14:textId="58C14FFC" w:rsidR="00042DFB" w:rsidRPr="007F1FF5" w:rsidRDefault="00042DFB" w:rsidP="00DD12AE">
      <w:pPr>
        <w:spacing w:line="276" w:lineRule="auto"/>
        <w:ind w:firstLine="720"/>
      </w:pPr>
      <w:r w:rsidRPr="007F1FF5">
        <w:t xml:space="preserve">do this thing that's </w:t>
      </w:r>
      <w:r w:rsidR="00311295">
        <w:t>going to</w:t>
      </w:r>
      <w:r w:rsidRPr="007F1FF5">
        <w:t xml:space="preserve"> change </w:t>
      </w:r>
      <w:proofErr w:type="gramStart"/>
      <w:r w:rsidRPr="007F1FF5">
        <w:t>all of</w:t>
      </w:r>
      <w:proofErr w:type="gramEnd"/>
      <w:r w:rsidRPr="007F1FF5">
        <w:t xml:space="preserve"> these lives and create this business and </w:t>
      </w:r>
      <w:proofErr w:type="gramStart"/>
      <w:r w:rsidRPr="007F1FF5">
        <w:t>da</w:t>
      </w:r>
      <w:proofErr w:type="gramEnd"/>
      <w:r w:rsidRPr="007F1FF5">
        <w:t xml:space="preserve"> </w:t>
      </w:r>
      <w:proofErr w:type="spellStart"/>
      <w:r w:rsidRPr="007F1FF5">
        <w:t>da</w:t>
      </w:r>
      <w:proofErr w:type="spellEnd"/>
      <w:r w:rsidRPr="007F1FF5">
        <w:t xml:space="preserve"> </w:t>
      </w:r>
      <w:proofErr w:type="spellStart"/>
      <w:r w:rsidRPr="007F1FF5">
        <w:t>da</w:t>
      </w:r>
      <w:proofErr w:type="spellEnd"/>
      <w:r w:rsidRPr="007F1FF5">
        <w:t xml:space="preserve"> </w:t>
      </w:r>
      <w:proofErr w:type="spellStart"/>
      <w:r w:rsidRPr="007F1FF5">
        <w:t>da</w:t>
      </w:r>
      <w:proofErr w:type="spellEnd"/>
      <w:r w:rsidRPr="007F1FF5">
        <w:t xml:space="preserve"> </w:t>
      </w:r>
      <w:proofErr w:type="spellStart"/>
      <w:r w:rsidRPr="007F1FF5">
        <w:t>da</w:t>
      </w:r>
      <w:proofErr w:type="spellEnd"/>
      <w:r w:rsidRPr="007F1FF5">
        <w:t xml:space="preserve">. And they're currently in debt and they know they need an extra two grand to pay off their debt and until they've paid that off, they feel stuck and da </w:t>
      </w:r>
      <w:proofErr w:type="spellStart"/>
      <w:r w:rsidRPr="007F1FF5">
        <w:t>da</w:t>
      </w:r>
      <w:proofErr w:type="spellEnd"/>
      <w:r w:rsidRPr="007F1FF5">
        <w:t xml:space="preserve"> </w:t>
      </w:r>
      <w:proofErr w:type="spellStart"/>
      <w:r w:rsidRPr="007F1FF5">
        <w:t>da</w:t>
      </w:r>
      <w:proofErr w:type="spellEnd"/>
      <w:r w:rsidRPr="007F1FF5">
        <w:t xml:space="preserve"> </w:t>
      </w:r>
      <w:proofErr w:type="spellStart"/>
      <w:r w:rsidRPr="007F1FF5">
        <w:t>da</w:t>
      </w:r>
      <w:proofErr w:type="spellEnd"/>
      <w:r w:rsidRPr="007F1FF5">
        <w:t xml:space="preserve">. </w:t>
      </w:r>
      <w:proofErr w:type="gramStart"/>
      <w:r w:rsidRPr="007F1FF5">
        <w:t>Them</w:t>
      </w:r>
      <w:proofErr w:type="gramEnd"/>
      <w:r w:rsidRPr="007F1FF5">
        <w:t xml:space="preserve"> using </w:t>
      </w:r>
      <w:proofErr w:type="gramStart"/>
      <w:r w:rsidRPr="007F1FF5">
        <w:t>these exercise</w:t>
      </w:r>
      <w:proofErr w:type="gramEnd"/>
      <w:r w:rsidRPr="007F1FF5">
        <w:t xml:space="preserve"> to bring in that extra two grand, that's a win, right? Somebody who's got a business is already making a great profit, but they want this to be a household name, then bring an extra million.</w:t>
      </w:r>
    </w:p>
    <w:p w14:paraId="6DC2D843" w14:textId="77777777" w:rsidR="00042DFB" w:rsidRPr="007F1FF5" w:rsidRDefault="00042DFB" w:rsidP="00DD12AE">
      <w:pPr>
        <w:spacing w:line="276" w:lineRule="auto"/>
        <w:ind w:firstLine="720"/>
      </w:pPr>
    </w:p>
    <w:p w14:paraId="66EF82D7" w14:textId="77777777" w:rsidR="00042DFB" w:rsidRPr="007F1FF5" w:rsidRDefault="00042DFB" w:rsidP="00DD12AE">
      <w:pPr>
        <w:spacing w:line="276" w:lineRule="auto"/>
        <w:ind w:firstLine="720"/>
      </w:pPr>
      <w:r w:rsidRPr="007F1FF5">
        <w:t xml:space="preserve">That's a win. Please don't compare yourself. Everybody's at different stages. There are people in this program who are struggling and really want to make a massive difference in their lives or their loved ones or the world. Like the level of </w:t>
      </w:r>
      <w:proofErr w:type="gramStart"/>
      <w:r w:rsidRPr="007F1FF5">
        <w:t>difference</w:t>
      </w:r>
      <w:proofErr w:type="gramEnd"/>
      <w:r w:rsidRPr="007F1FF5">
        <w:t xml:space="preserve"> you want to make is also irrelevant. This is about raising. Okay, so let's just step back from money for a second. Let's not step back from money. I like being their money. Let's just talk about something else for a second. So.</w:t>
      </w:r>
    </w:p>
    <w:p w14:paraId="0D7B5FBB" w14:textId="77777777" w:rsidR="00042DFB" w:rsidRPr="007F1FF5" w:rsidRDefault="00042DFB" w:rsidP="00DD12AE">
      <w:pPr>
        <w:spacing w:line="276" w:lineRule="auto"/>
        <w:ind w:firstLine="720"/>
      </w:pPr>
    </w:p>
    <w:p w14:paraId="51143271" w14:textId="77777777" w:rsidR="00042DFB" w:rsidRPr="007F1FF5" w:rsidRDefault="00042DFB" w:rsidP="00DD12AE">
      <w:pPr>
        <w:spacing w:line="276" w:lineRule="auto"/>
        <w:ind w:firstLine="720"/>
      </w:pPr>
      <w:r w:rsidRPr="007F1FF5">
        <w:t xml:space="preserve">The difference you want to make might be a difference to you as a person. Like, I want to live in a bigger house. Now, that might sound selfish, but let's explore that for a second. Why do I want to live in a bigger house? Well, I want to live in a bigger house </w:t>
      </w:r>
      <w:r w:rsidRPr="007F1FF5">
        <w:lastRenderedPageBreak/>
        <w:t>because my children are falling all over each other and drive me flipping crazy when I get inside and they're already arguing because...</w:t>
      </w:r>
    </w:p>
    <w:p w14:paraId="0EE00B05" w14:textId="77777777" w:rsidR="00042DFB" w:rsidRPr="007F1FF5" w:rsidRDefault="00042DFB" w:rsidP="00DD12AE">
      <w:pPr>
        <w:spacing w:line="276" w:lineRule="auto"/>
        <w:ind w:firstLine="720"/>
      </w:pPr>
    </w:p>
    <w:p w14:paraId="44137CDB" w14:textId="77777777" w:rsidR="00042DFB" w:rsidRPr="007F1FF5" w:rsidRDefault="00042DFB" w:rsidP="00DD12AE">
      <w:pPr>
        <w:spacing w:line="276" w:lineRule="auto"/>
        <w:ind w:firstLine="720"/>
      </w:pPr>
      <w:r w:rsidRPr="007F1FF5">
        <w:t xml:space="preserve">One of </w:t>
      </w:r>
      <w:proofErr w:type="spellStart"/>
      <w:r w:rsidRPr="007F1FF5">
        <w:t>them's</w:t>
      </w:r>
      <w:proofErr w:type="spellEnd"/>
      <w:r w:rsidRPr="007F1FF5">
        <w:t xml:space="preserve"> put their bag down, the other </w:t>
      </w:r>
      <w:proofErr w:type="gramStart"/>
      <w:r w:rsidRPr="007F1FF5">
        <w:t>one's tripped</w:t>
      </w:r>
      <w:proofErr w:type="gramEnd"/>
      <w:r w:rsidRPr="007F1FF5">
        <w:t xml:space="preserve"> over it, that one can't get to the cupboard to get a snack, that one's grumpy because this, that, like, just, pfft. Now, why do I want that situation not to happen? Well, I want that situation not to happen because I want a happy, lovely vibe in my house. Why do I want a happy, lovely vibe in my house? So that my family's happier, so that everybody's vibration in the house is a happy one. Now, that alone is a great reason for me to earn enough money.</w:t>
      </w:r>
    </w:p>
    <w:p w14:paraId="3AA9C6AF" w14:textId="77777777" w:rsidR="00042DFB" w:rsidRPr="007F1FF5" w:rsidRDefault="00042DFB" w:rsidP="00DD12AE">
      <w:pPr>
        <w:spacing w:line="276" w:lineRule="auto"/>
        <w:ind w:firstLine="720"/>
      </w:pPr>
    </w:p>
    <w:p w14:paraId="1E37FB59" w14:textId="77777777" w:rsidR="00042DFB" w:rsidRPr="007F1FF5" w:rsidRDefault="00042DFB" w:rsidP="00DD12AE">
      <w:pPr>
        <w:spacing w:line="276" w:lineRule="auto"/>
        <w:ind w:firstLine="720"/>
      </w:pPr>
      <w:r w:rsidRPr="007F1FF5">
        <w:t xml:space="preserve">to go get a bigger house. But you can also take it further. You can go, well, but why do I want everybody in my house to be happier? Well, I want everyone in my house to be happier so that when I'm doing this with you, I am at my most lit up and I </w:t>
      </w:r>
      <w:proofErr w:type="gramStart"/>
      <w:r w:rsidRPr="007F1FF5">
        <w:t>am able to</w:t>
      </w:r>
      <w:proofErr w:type="gramEnd"/>
      <w:r w:rsidRPr="007F1FF5">
        <w:t xml:space="preserve"> communicate this to you in a way where you get what you want. </w:t>
      </w:r>
      <w:proofErr w:type="gramStart"/>
      <w:r w:rsidRPr="007F1FF5">
        <w:t>So</w:t>
      </w:r>
      <w:proofErr w:type="gramEnd"/>
      <w:r w:rsidRPr="007F1FF5">
        <w:t xml:space="preserve"> I am lifting the vibration of the planet.</w:t>
      </w:r>
    </w:p>
    <w:p w14:paraId="64B23BA7" w14:textId="77777777" w:rsidR="00042DFB" w:rsidRPr="007F1FF5" w:rsidRDefault="00042DFB" w:rsidP="00DD12AE">
      <w:pPr>
        <w:spacing w:line="276" w:lineRule="auto"/>
        <w:ind w:firstLine="720"/>
      </w:pPr>
    </w:p>
    <w:p w14:paraId="4598B23F" w14:textId="77777777" w:rsidR="00042DFB" w:rsidRPr="007F1FF5" w:rsidRDefault="00042DFB" w:rsidP="00DD12AE">
      <w:pPr>
        <w:spacing w:line="276" w:lineRule="auto"/>
        <w:ind w:firstLine="720"/>
      </w:pPr>
      <w:proofErr w:type="gramStart"/>
      <w:r w:rsidRPr="007F1FF5">
        <w:t>just</w:t>
      </w:r>
      <w:proofErr w:type="gramEnd"/>
      <w:r w:rsidRPr="007F1FF5">
        <w:t xml:space="preserve"> by virtue of the fact I'm sharing this with you guys and you guys are going out into your lives and your cousin, mother, brother, sister, whatever, neighbor, friend, whoever is having a tough </w:t>
      </w:r>
      <w:proofErr w:type="gramStart"/>
      <w:r w:rsidRPr="007F1FF5">
        <w:t>day</w:t>
      </w:r>
      <w:proofErr w:type="gramEnd"/>
      <w:r w:rsidRPr="007F1FF5">
        <w:t xml:space="preserve"> and you now know how to lift their vibration, help them lift their vibration. You now know how to earn more money to help that person over there. You know how to earn more money or attract more money so that you can get your invention or product.</w:t>
      </w:r>
    </w:p>
    <w:p w14:paraId="0DFAF75A" w14:textId="77777777" w:rsidR="00042DFB" w:rsidRPr="007F1FF5" w:rsidRDefault="00042DFB" w:rsidP="00DD12AE">
      <w:pPr>
        <w:spacing w:line="276" w:lineRule="auto"/>
        <w:ind w:firstLine="720"/>
      </w:pPr>
    </w:p>
    <w:p w14:paraId="6FEFF0B7" w14:textId="77777777" w:rsidR="00042DFB" w:rsidRPr="007F1FF5" w:rsidRDefault="00042DFB" w:rsidP="00DD12AE">
      <w:pPr>
        <w:spacing w:line="276" w:lineRule="auto"/>
        <w:ind w:firstLine="720"/>
      </w:pPr>
      <w:r w:rsidRPr="007F1FF5">
        <w:t xml:space="preserve">or service out in the world, whatever. It doesn't matter if you're just lifting your own vibration or if you're lifting the vibration of millions. Vibration lifting is still contributing to the planet, the whole vibration of the planet. </w:t>
      </w:r>
      <w:proofErr w:type="gramStart"/>
      <w:r w:rsidRPr="007F1FF5">
        <w:t>So</w:t>
      </w:r>
      <w:proofErr w:type="gramEnd"/>
      <w:r w:rsidRPr="007F1FF5">
        <w:t xml:space="preserve"> you might think you </w:t>
      </w:r>
      <w:proofErr w:type="gramStart"/>
      <w:r w:rsidRPr="007F1FF5">
        <w:t>wanting</w:t>
      </w:r>
      <w:proofErr w:type="gramEnd"/>
      <w:r w:rsidRPr="007F1FF5">
        <w:t xml:space="preserve"> a </w:t>
      </w:r>
      <w:r w:rsidRPr="007F1FF5">
        <w:lastRenderedPageBreak/>
        <w:t>new house or a kitchen extension or paying off that debt or being able to buy your children nourishing food.</w:t>
      </w:r>
    </w:p>
    <w:p w14:paraId="62F27F16" w14:textId="77777777" w:rsidR="00042DFB" w:rsidRPr="007F1FF5" w:rsidRDefault="00042DFB" w:rsidP="00DD12AE">
      <w:pPr>
        <w:spacing w:line="276" w:lineRule="auto"/>
        <w:ind w:firstLine="720"/>
      </w:pPr>
    </w:p>
    <w:p w14:paraId="0C024A55" w14:textId="77777777" w:rsidR="00042DFB" w:rsidRPr="007F1FF5" w:rsidRDefault="00042DFB" w:rsidP="00DD12AE">
      <w:pPr>
        <w:spacing w:line="276" w:lineRule="auto"/>
        <w:ind w:firstLine="720"/>
      </w:pPr>
      <w:r w:rsidRPr="007F1FF5">
        <w:t xml:space="preserve">Like I don't know what it is for you. It's going to be something. It might be you want a Porsche. I don't know. Like could be any end of the spectrum I've just said or anywhere in between or anywhere off the spectrum. Like it could be anything. If you are up to something which is </w:t>
      </w:r>
      <w:proofErr w:type="gramStart"/>
      <w:r w:rsidRPr="007F1FF5">
        <w:t>inspiring</w:t>
      </w:r>
      <w:proofErr w:type="gramEnd"/>
      <w:r w:rsidRPr="007F1FF5">
        <w:t xml:space="preserve"> others, it might just be you buy a new car and people see it, go buy it. They go, wow, that was cool. That was so inspiring. I want one of them. Maybe that's the difference you're here to make. I don't know.</w:t>
      </w:r>
    </w:p>
    <w:p w14:paraId="4EEA6277" w14:textId="77777777" w:rsidR="00042DFB" w:rsidRPr="007F1FF5" w:rsidRDefault="00042DFB" w:rsidP="00DD12AE">
      <w:pPr>
        <w:spacing w:line="276" w:lineRule="auto"/>
        <w:ind w:firstLine="720"/>
      </w:pPr>
    </w:p>
    <w:p w14:paraId="10D042EE" w14:textId="77777777" w:rsidR="00042DFB" w:rsidRPr="007F1FF5" w:rsidRDefault="00042DFB" w:rsidP="00DD12AE">
      <w:pPr>
        <w:spacing w:line="276" w:lineRule="auto"/>
        <w:ind w:firstLine="720"/>
      </w:pPr>
      <w:r w:rsidRPr="007F1FF5">
        <w:t xml:space="preserve">You know, okay? </w:t>
      </w:r>
      <w:proofErr w:type="gramStart"/>
      <w:r w:rsidRPr="007F1FF5">
        <w:t>So</w:t>
      </w:r>
      <w:proofErr w:type="gramEnd"/>
      <w:r w:rsidRPr="007F1FF5">
        <w:t xml:space="preserve"> you will have whatever difference you want to make. That is why we're doing this. That is why we're lifting it up. It's not just so that you can get the </w:t>
      </w:r>
      <w:proofErr w:type="gramStart"/>
      <w:r w:rsidRPr="007F1FF5">
        <w:t>house</w:t>
      </w:r>
      <w:proofErr w:type="gramEnd"/>
      <w:r w:rsidRPr="007F1FF5">
        <w:t xml:space="preserve"> or you can get the car. It's the inspiration that causes the space and freedom in your life to make the difference you want to make. It's bigger than that. And if you can get yourself aware of that, all of this is going to be so much easier, okay? Because you've then got something </w:t>
      </w:r>
      <w:proofErr w:type="gramStart"/>
      <w:r w:rsidRPr="007F1FF5">
        <w:t>bigger</w:t>
      </w:r>
      <w:proofErr w:type="gramEnd"/>
      <w:r w:rsidRPr="007F1FF5">
        <w:t xml:space="preserve"> you're up to.</w:t>
      </w:r>
    </w:p>
    <w:p w14:paraId="20A453D1" w14:textId="77777777" w:rsidR="00042DFB" w:rsidRPr="007F1FF5" w:rsidRDefault="00042DFB" w:rsidP="00DD12AE">
      <w:pPr>
        <w:spacing w:line="276" w:lineRule="auto"/>
        <w:ind w:firstLine="720"/>
      </w:pPr>
    </w:p>
    <w:p w14:paraId="5B304AF9" w14:textId="77777777" w:rsidR="00042DFB" w:rsidRPr="007F1FF5" w:rsidRDefault="00042DFB" w:rsidP="00DD12AE">
      <w:pPr>
        <w:spacing w:line="276" w:lineRule="auto"/>
        <w:ind w:firstLine="720"/>
      </w:pPr>
      <w:r w:rsidRPr="007F1FF5">
        <w:t xml:space="preserve">And it's pretty flipping exciting when you think of getting a new car or getting a bigger house or being able to buy so and so this or do that or put that out into the world. Like that's </w:t>
      </w:r>
      <w:proofErr w:type="gramStart"/>
      <w:r w:rsidRPr="007F1FF5">
        <w:t>really cool</w:t>
      </w:r>
      <w:proofErr w:type="gramEnd"/>
      <w:r w:rsidRPr="007F1FF5">
        <w:t xml:space="preserve">, you know. Now, let's get back to the money exercise. </w:t>
      </w:r>
      <w:proofErr w:type="gramStart"/>
      <w:r w:rsidRPr="007F1FF5">
        <w:t>So</w:t>
      </w:r>
      <w:proofErr w:type="gramEnd"/>
      <w:r w:rsidRPr="007F1FF5">
        <w:t xml:space="preserve"> the raising your money maximum. Your maximum is here, let's say during these exercises, you're going to identify whatever your current energetic maximum is and you're going to raise it up. If you find, pardon me, that during this, your income starts to vary wildly,</w:t>
      </w:r>
    </w:p>
    <w:p w14:paraId="66B90853" w14:textId="77777777" w:rsidR="00042DFB" w:rsidRPr="007F1FF5" w:rsidRDefault="00042DFB" w:rsidP="00DD12AE">
      <w:pPr>
        <w:spacing w:line="276" w:lineRule="auto"/>
        <w:ind w:firstLine="720"/>
      </w:pPr>
    </w:p>
    <w:p w14:paraId="6F536457" w14:textId="77777777" w:rsidR="00042DFB" w:rsidRPr="007F1FF5" w:rsidRDefault="00042DFB" w:rsidP="00DD12AE">
      <w:pPr>
        <w:spacing w:line="276" w:lineRule="auto"/>
        <w:ind w:firstLine="720"/>
      </w:pPr>
      <w:r w:rsidRPr="007F1FF5">
        <w:t xml:space="preserve">You're also going to want to raise your financial minimum, release resistance to it being where it is and move it up. And that </w:t>
      </w:r>
      <w:r w:rsidRPr="007F1FF5">
        <w:lastRenderedPageBreak/>
        <w:t xml:space="preserve">way you don't get those massive variations. It's moving up. </w:t>
      </w:r>
      <w:proofErr w:type="gramStart"/>
      <w:r w:rsidRPr="007F1FF5">
        <w:t>So</w:t>
      </w:r>
      <w:proofErr w:type="gramEnd"/>
      <w:r w:rsidRPr="007F1FF5">
        <w:t xml:space="preserve"> you're bringing the tail up with it. Now, am I saying that you are going to earn 250 ,000 the first year, all of that? No, no, I'm not. I am not saying that. Okay.</w:t>
      </w:r>
    </w:p>
    <w:p w14:paraId="6D3D3E56" w14:textId="77777777" w:rsidR="00042DFB" w:rsidRPr="007F1FF5" w:rsidRDefault="00042DFB" w:rsidP="00DD12AE">
      <w:pPr>
        <w:spacing w:line="276" w:lineRule="auto"/>
        <w:ind w:firstLine="720"/>
      </w:pPr>
    </w:p>
    <w:p w14:paraId="618D5643" w14:textId="77777777" w:rsidR="00042DFB" w:rsidRPr="007F1FF5" w:rsidRDefault="00042DFB" w:rsidP="00DD12AE">
      <w:pPr>
        <w:spacing w:line="276" w:lineRule="auto"/>
        <w:ind w:firstLine="720"/>
      </w:pPr>
      <w:r w:rsidRPr="007F1FF5">
        <w:t>Fairly clear. Am I saying it? No. I'm not promising that. This is going to be individual for every person in the program.</w:t>
      </w:r>
    </w:p>
    <w:p w14:paraId="06332D46" w14:textId="77777777" w:rsidR="00042DFB" w:rsidRPr="007F1FF5" w:rsidRDefault="00042DFB" w:rsidP="00DD12AE">
      <w:pPr>
        <w:spacing w:line="276" w:lineRule="auto"/>
        <w:ind w:firstLine="720"/>
      </w:pPr>
    </w:p>
    <w:p w14:paraId="745C7D3D" w14:textId="77777777" w:rsidR="00042DFB" w:rsidRPr="007F1FF5" w:rsidRDefault="00042DFB" w:rsidP="00DD12AE">
      <w:pPr>
        <w:spacing w:line="276" w:lineRule="auto"/>
        <w:ind w:firstLine="720"/>
      </w:pPr>
      <w:r w:rsidRPr="007F1FF5">
        <w:t xml:space="preserve">Is this exercise going to lift your energetic maximum? Apps are flipping </w:t>
      </w:r>
      <w:proofErr w:type="spellStart"/>
      <w:r w:rsidRPr="007F1FF5">
        <w:t>lootily</w:t>
      </w:r>
      <w:proofErr w:type="spellEnd"/>
      <w:r w:rsidRPr="007F1FF5">
        <w:t>. Is it going to shift your energy and your vibration? Flipping, yes it will. Will more ideas come to you? Probably yes. Will you feel more inspired to act on those ideas? Probably. Will you get ideas and concepts and the ways of making it easier and will the actions feel easier? Almost, almost certainly.</w:t>
      </w:r>
    </w:p>
    <w:p w14:paraId="1B3D90D0" w14:textId="77777777" w:rsidR="00042DFB" w:rsidRPr="007F1FF5" w:rsidRDefault="00042DFB" w:rsidP="00DD12AE">
      <w:pPr>
        <w:spacing w:line="276" w:lineRule="auto"/>
        <w:ind w:firstLine="720"/>
      </w:pPr>
    </w:p>
    <w:p w14:paraId="23E93496" w14:textId="77777777" w:rsidR="00042DFB" w:rsidRPr="007F1FF5" w:rsidRDefault="00042DFB" w:rsidP="00DD12AE">
      <w:pPr>
        <w:spacing w:line="276" w:lineRule="auto"/>
        <w:ind w:firstLine="720"/>
      </w:pPr>
      <w:r w:rsidRPr="007F1FF5">
        <w:t xml:space="preserve">Is more money likely to come </w:t>
      </w:r>
      <w:proofErr w:type="gramStart"/>
      <w:r w:rsidRPr="007F1FF5">
        <w:t>as a result of</w:t>
      </w:r>
      <w:proofErr w:type="gramEnd"/>
      <w:r w:rsidRPr="007F1FF5">
        <w:t xml:space="preserve"> all of that? Probably yes. Can I guarantee that? No. Your journey is your journey. It's going to be unique to you. And as you see sharing in the group, remember what I said at the very beginning, when you see people sharing, listen for the absolute best you can and...</w:t>
      </w:r>
    </w:p>
    <w:p w14:paraId="44931ABC" w14:textId="77777777" w:rsidR="00042DFB" w:rsidRPr="007F1FF5" w:rsidRDefault="00042DFB" w:rsidP="00DD12AE">
      <w:pPr>
        <w:spacing w:line="276" w:lineRule="auto"/>
        <w:ind w:firstLine="720"/>
      </w:pPr>
    </w:p>
    <w:p w14:paraId="5A7579A2" w14:textId="5B8A0DBC" w:rsidR="00042DFB" w:rsidRPr="007F1FF5" w:rsidRDefault="00042DFB" w:rsidP="00DD12AE">
      <w:pPr>
        <w:spacing w:line="276" w:lineRule="auto"/>
        <w:ind w:firstLine="720"/>
      </w:pPr>
      <w:r w:rsidRPr="007F1FF5">
        <w:t xml:space="preserve">Be excited for them. The more excited you can be for others, the more it's </w:t>
      </w:r>
      <w:r w:rsidR="00311295">
        <w:t>going to</w:t>
      </w:r>
      <w:r w:rsidRPr="007F1FF5">
        <w:t xml:space="preserve"> lift your vibration. If you're feeling that </w:t>
      </w:r>
      <w:proofErr w:type="gramStart"/>
      <w:r w:rsidRPr="007F1FF5">
        <w:t>little green -eyed</w:t>
      </w:r>
      <w:proofErr w:type="gramEnd"/>
      <w:r w:rsidRPr="007F1FF5">
        <w:t xml:space="preserve"> jealous monster, whatever the saying is, getting words on </w:t>
      </w:r>
      <w:proofErr w:type="gramStart"/>
      <w:r w:rsidRPr="007F1FF5">
        <w:t>my</w:t>
      </w:r>
      <w:proofErr w:type="gramEnd"/>
      <w:r w:rsidRPr="007F1FF5">
        <w:t xml:space="preserve">, whatever that saying is, if you're feeling that, just let it go. Use the release, do the release. I'm ready to release whatever this jealousy feeling is I've got. I release it now, release it now, release it now, do it three times. I'm ready to allow. Feeling great and excited for other people as they get things. I allow it </w:t>
      </w:r>
      <w:proofErr w:type="gramStart"/>
      <w:r w:rsidRPr="007F1FF5">
        <w:t>now,</w:t>
      </w:r>
      <w:proofErr w:type="gramEnd"/>
      <w:r w:rsidRPr="007F1FF5">
        <w:t xml:space="preserve"> I allow it now.</w:t>
      </w:r>
    </w:p>
    <w:p w14:paraId="67C825CC" w14:textId="77777777" w:rsidR="00042DFB" w:rsidRPr="007F1FF5" w:rsidRDefault="00042DFB" w:rsidP="00DD12AE">
      <w:pPr>
        <w:spacing w:line="276" w:lineRule="auto"/>
        <w:ind w:firstLine="720"/>
      </w:pPr>
    </w:p>
    <w:p w14:paraId="4B233057" w14:textId="77777777" w:rsidR="00042DFB" w:rsidRPr="007F1FF5" w:rsidRDefault="00042DFB" w:rsidP="00DD12AE">
      <w:pPr>
        <w:spacing w:line="276" w:lineRule="auto"/>
        <w:ind w:firstLine="720"/>
      </w:pPr>
      <w:proofErr w:type="gramStart"/>
      <w:r w:rsidRPr="007F1FF5">
        <w:lastRenderedPageBreak/>
        <w:t>So</w:t>
      </w:r>
      <w:proofErr w:type="gramEnd"/>
      <w:r w:rsidRPr="007F1FF5">
        <w:t xml:space="preserve"> are all those things likely? Are you likely to get more income coming in or money coming to you or your business growth or whatever it is by doing this? Possible and likely in my opinion, but that is my opinion. Is it likely based on </w:t>
      </w:r>
      <w:proofErr w:type="gramStart"/>
      <w:r w:rsidRPr="007F1FF5">
        <w:t>all of</w:t>
      </w:r>
      <w:proofErr w:type="gramEnd"/>
      <w:r w:rsidRPr="007F1FF5">
        <w:t xml:space="preserve"> the people I've done this with before? Yes, I've seen a lot of people increase their income using this exercise, but it's dependent on your energy, okay? </w:t>
      </w:r>
      <w:proofErr w:type="gramStart"/>
      <w:r w:rsidRPr="007F1FF5">
        <w:t>So</w:t>
      </w:r>
      <w:proofErr w:type="gramEnd"/>
      <w:r w:rsidRPr="007F1FF5">
        <w:t xml:space="preserve"> there might be things for you to work through. Do not be like...</w:t>
      </w:r>
    </w:p>
    <w:p w14:paraId="20024BA7" w14:textId="77777777" w:rsidR="00042DFB" w:rsidRPr="007F1FF5" w:rsidRDefault="00042DFB" w:rsidP="00DD12AE">
      <w:pPr>
        <w:spacing w:line="276" w:lineRule="auto"/>
        <w:ind w:firstLine="720"/>
      </w:pPr>
    </w:p>
    <w:p w14:paraId="131D1B8A" w14:textId="77777777" w:rsidR="00042DFB" w:rsidRPr="007F1FF5" w:rsidRDefault="00042DFB" w:rsidP="00DD12AE">
      <w:pPr>
        <w:spacing w:line="276" w:lineRule="auto"/>
        <w:ind w:firstLine="720"/>
      </w:pPr>
      <w:r w:rsidRPr="007F1FF5">
        <w:t>making yourself wrong or feeling bad about it. Just be like, okay, great. That's one more layer of the onion gone. I'm ready for the next bit. Let's raise it again. Let's raise it again. You might be in such a sludgy vibration with regards to money that you've been going backwards, that you're getting more and more into debt. That's okay. It's like, it's just a vibration. Money is just energy. It's just a vibration. We make it mean a lot of things, especially in the West, but...</w:t>
      </w:r>
    </w:p>
    <w:p w14:paraId="5EB636C0" w14:textId="77777777" w:rsidR="00042DFB" w:rsidRPr="007F1FF5" w:rsidRDefault="00042DFB" w:rsidP="00DD12AE">
      <w:pPr>
        <w:spacing w:line="276" w:lineRule="auto"/>
        <w:ind w:firstLine="720"/>
      </w:pPr>
    </w:p>
    <w:p w14:paraId="0F5F57BE" w14:textId="77777777" w:rsidR="00042DFB" w:rsidRPr="007F1FF5" w:rsidRDefault="00042DFB" w:rsidP="00DD12AE">
      <w:pPr>
        <w:spacing w:line="276" w:lineRule="auto"/>
        <w:ind w:firstLine="720"/>
      </w:pPr>
      <w:r w:rsidRPr="007F1FF5">
        <w:t xml:space="preserve">Does it mean you're bad and wrong if you're in loads of debt or you made mistakes and this has happened and that's happened and now you owe loads of money and you can't pay it and you're in default and blah, like none of it, it doesn't mean any of that. All it means is that you're in debt. Debt just means </w:t>
      </w:r>
      <w:proofErr w:type="gramStart"/>
      <w:r w:rsidRPr="007F1FF5">
        <w:t>it's</w:t>
      </w:r>
      <w:proofErr w:type="gramEnd"/>
      <w:r w:rsidRPr="007F1FF5">
        <w:t xml:space="preserve"> debt. You just owe money to someone. And the vibration of debt</w:t>
      </w:r>
      <w:proofErr w:type="gramStart"/>
      <w:r w:rsidRPr="007F1FF5">
        <w:t>, by the way, is</w:t>
      </w:r>
      <w:proofErr w:type="gramEnd"/>
      <w:r w:rsidRPr="007F1FF5">
        <w:t xml:space="preserve"> not a low vibration, it's a neutral.</w:t>
      </w:r>
    </w:p>
    <w:p w14:paraId="57B5CE64" w14:textId="77777777" w:rsidR="00042DFB" w:rsidRPr="007F1FF5" w:rsidRDefault="00042DFB" w:rsidP="00DD12AE">
      <w:pPr>
        <w:spacing w:line="276" w:lineRule="auto"/>
        <w:ind w:firstLine="720"/>
      </w:pPr>
    </w:p>
    <w:p w14:paraId="74BBBF45" w14:textId="77777777" w:rsidR="00042DFB" w:rsidRPr="007F1FF5" w:rsidRDefault="00042DFB" w:rsidP="00DD12AE">
      <w:pPr>
        <w:spacing w:line="276" w:lineRule="auto"/>
        <w:ind w:firstLine="720"/>
      </w:pPr>
      <w:r w:rsidRPr="007F1FF5">
        <w:t xml:space="preserve">vibration. It's right in the middle somewhere. It doesn't have a positive or a negative vibration until you associate positive or negative emotions, thoughts and feelings about it. If you go into debt </w:t>
      </w:r>
      <w:proofErr w:type="gramStart"/>
      <w:r w:rsidRPr="007F1FF5">
        <w:t>in order to</w:t>
      </w:r>
      <w:proofErr w:type="gramEnd"/>
      <w:r w:rsidRPr="007F1FF5">
        <w:t xml:space="preserve"> do something amazing, that is going to have a positive vibration. If you go into debt to do stuff that's not aligned with who you are, it's going to pull you down. Okay?</w:t>
      </w:r>
    </w:p>
    <w:p w14:paraId="61A5BE50" w14:textId="77777777" w:rsidR="00042DFB" w:rsidRPr="007F1FF5" w:rsidRDefault="00042DFB" w:rsidP="00DD12AE">
      <w:pPr>
        <w:spacing w:line="276" w:lineRule="auto"/>
        <w:ind w:firstLine="720"/>
      </w:pPr>
    </w:p>
    <w:p w14:paraId="2E82F3D5" w14:textId="77777777" w:rsidR="00042DFB" w:rsidRPr="007F1FF5" w:rsidRDefault="00042DFB" w:rsidP="00DD12AE">
      <w:pPr>
        <w:spacing w:line="276" w:lineRule="auto"/>
        <w:ind w:firstLine="720"/>
      </w:pPr>
      <w:r w:rsidRPr="007F1FF5">
        <w:t xml:space="preserve">This raising your vibration, raising your money maximum, you might not be able to go to the amounts that I've put there. Make it up, put something different. Put a number that you can get your energy to shift to. All you're doing is moving your vibration in relation to money up and up and up and up and up. It's the same as the other stuff. It's just a different method that gets generally slightly different results. </w:t>
      </w:r>
      <w:proofErr w:type="gramStart"/>
      <w:r w:rsidRPr="007F1FF5">
        <w:t>So</w:t>
      </w:r>
      <w:proofErr w:type="gramEnd"/>
      <w:r w:rsidRPr="007F1FF5">
        <w:t xml:space="preserve"> it's just going to take some people longer than others. There's nothing wrong. Just...</w:t>
      </w:r>
    </w:p>
    <w:p w14:paraId="70D0F403" w14:textId="77777777" w:rsidR="00042DFB" w:rsidRPr="007F1FF5" w:rsidRDefault="00042DFB" w:rsidP="00DD12AE">
      <w:pPr>
        <w:spacing w:line="276" w:lineRule="auto"/>
        <w:ind w:firstLine="720"/>
      </w:pPr>
    </w:p>
    <w:p w14:paraId="52ECE23C" w14:textId="77777777" w:rsidR="00042DFB" w:rsidRPr="007F1FF5" w:rsidRDefault="00042DFB" w:rsidP="00DD12AE">
      <w:pPr>
        <w:spacing w:line="276" w:lineRule="auto"/>
        <w:ind w:firstLine="720"/>
      </w:pPr>
      <w:r w:rsidRPr="007F1FF5">
        <w:t xml:space="preserve">work at your pace. If </w:t>
      </w:r>
      <w:proofErr w:type="gramStart"/>
      <w:r w:rsidRPr="007F1FF5">
        <w:t>you're finding</w:t>
      </w:r>
      <w:proofErr w:type="gramEnd"/>
      <w:r w:rsidRPr="007F1FF5">
        <w:t xml:space="preserve"> it's moving too fast, go slower through the modules. If you're it's moving too slowly, go faster through the modules. You might have more money coming immediately. You might not have any money coming during the program, but it's shifting other stuff in your life and you're looking around at your life and going, wow, look at all this other stuff. I cannot say it's your journey.</w:t>
      </w:r>
    </w:p>
    <w:p w14:paraId="64AFE712" w14:textId="77777777" w:rsidR="00042DFB" w:rsidRPr="007F1FF5" w:rsidRDefault="00042DFB" w:rsidP="00DD12AE">
      <w:pPr>
        <w:spacing w:line="276" w:lineRule="auto"/>
        <w:ind w:firstLine="720"/>
      </w:pPr>
    </w:p>
    <w:p w14:paraId="4B407E1F" w14:textId="77777777" w:rsidR="00042DFB" w:rsidRPr="007F1FF5" w:rsidRDefault="00042DFB" w:rsidP="00DD12AE">
      <w:pPr>
        <w:spacing w:line="276" w:lineRule="auto"/>
        <w:ind w:firstLine="720"/>
      </w:pPr>
      <w:r w:rsidRPr="007F1FF5">
        <w:t>Now when you move your maximum you also do need to be checking for your own limiting beliefs, thoughts, patterns, feelings about those new amounts of money and that is why we mix them, why I mix the moving your maximum topics in with all of the other ones so that in between moving your maximums you're also letting go the other stuff that's been holding that maximum down. Now you might find your maximum moves up and then it</w:t>
      </w:r>
    </w:p>
    <w:p w14:paraId="04334A46" w14:textId="77777777" w:rsidR="00042DFB" w:rsidRPr="007F1FF5" w:rsidRDefault="00042DFB" w:rsidP="00DD12AE">
      <w:pPr>
        <w:spacing w:line="276" w:lineRule="auto"/>
        <w:ind w:firstLine="720"/>
      </w:pPr>
    </w:p>
    <w:p w14:paraId="3EB51F32" w14:textId="0EE8A73C" w:rsidR="00042DFB" w:rsidRPr="007F1FF5" w:rsidRDefault="00042DFB" w:rsidP="00DD12AE">
      <w:pPr>
        <w:spacing w:line="276" w:lineRule="auto"/>
        <w:ind w:firstLine="720"/>
      </w:pPr>
      <w:r w:rsidRPr="007F1FF5">
        <w:t xml:space="preserve">Slides back down again over time moves up, slides back down again over time. All it means is there's some other stuff underneath for you to release. Ask the question, is there a reason why my maximum keeps dropping? Yes. Do I need to know what that is? No. Can I release it now? Yes. I release whatever the reason is that keeps moving my maximum down. I release it now, I </w:t>
      </w:r>
      <w:r w:rsidRPr="007F1FF5">
        <w:lastRenderedPageBreak/>
        <w:t xml:space="preserve">release it now, I release it now. Do that slower, not quite so fast. What else was I just </w:t>
      </w:r>
      <w:r w:rsidR="00311295">
        <w:t>going to</w:t>
      </w:r>
      <w:r w:rsidRPr="007F1FF5">
        <w:t xml:space="preserve"> say?</w:t>
      </w:r>
    </w:p>
    <w:p w14:paraId="457A8ABE" w14:textId="77777777" w:rsidR="00042DFB" w:rsidRPr="007F1FF5" w:rsidRDefault="00042DFB" w:rsidP="00DD12AE">
      <w:pPr>
        <w:spacing w:line="276" w:lineRule="auto"/>
        <w:ind w:firstLine="720"/>
      </w:pPr>
    </w:p>
    <w:p w14:paraId="0929831A" w14:textId="77777777" w:rsidR="00042DFB" w:rsidRPr="007F1FF5" w:rsidRDefault="00042DFB" w:rsidP="00DD12AE">
      <w:pPr>
        <w:spacing w:line="276" w:lineRule="auto"/>
        <w:ind w:firstLine="720"/>
      </w:pPr>
      <w:r w:rsidRPr="007F1FF5">
        <w:t xml:space="preserve">Or you might find, do I need to know what this reason is why my maximum keeps dropping down? </w:t>
      </w:r>
      <w:proofErr w:type="gramStart"/>
      <w:r w:rsidRPr="007F1FF5">
        <w:t>Yes</w:t>
      </w:r>
      <w:proofErr w:type="gramEnd"/>
      <w:r w:rsidRPr="007F1FF5">
        <w:t xml:space="preserve"> I do. Okay great. Is there something I can work out now? No. Is there something I might get in the next few months? Yes. Okay fine. Is this because of some limiting money belief I've got? Yes. Okay great. Do I need to know what the belief is? No. Okay good. Let me release it now. Get the idea? If you're not sure what questions to ask, just...</w:t>
      </w:r>
    </w:p>
    <w:p w14:paraId="18973B63" w14:textId="77777777" w:rsidR="00042DFB" w:rsidRPr="007F1FF5" w:rsidRDefault="00042DFB" w:rsidP="00DD12AE">
      <w:pPr>
        <w:spacing w:line="276" w:lineRule="auto"/>
        <w:ind w:firstLine="720"/>
      </w:pPr>
    </w:p>
    <w:p w14:paraId="7CCE0E9E" w14:textId="77777777" w:rsidR="00042DFB" w:rsidRPr="007F1FF5" w:rsidRDefault="00042DFB" w:rsidP="00DD12AE">
      <w:pPr>
        <w:spacing w:line="276" w:lineRule="auto"/>
        <w:ind w:firstLine="720"/>
      </w:pPr>
      <w:r w:rsidRPr="007F1FF5">
        <w:t xml:space="preserve">ask in the group, we will help you work them out. </w:t>
      </w:r>
      <w:proofErr w:type="gramStart"/>
      <w:r w:rsidRPr="007F1FF5">
        <w:t>So</w:t>
      </w:r>
      <w:proofErr w:type="gramEnd"/>
      <w:r w:rsidRPr="007F1FF5">
        <w:t xml:space="preserve"> it is possible as well that your vibration will raise up with the amounts I'm suggesting or whatever amounts you're putting in, higher and </w:t>
      </w:r>
      <w:proofErr w:type="gramStart"/>
      <w:r w:rsidRPr="007F1FF5">
        <w:t>faster</w:t>
      </w:r>
      <w:proofErr w:type="gramEnd"/>
      <w:r w:rsidRPr="007F1FF5">
        <w:t xml:space="preserve"> and your reality is not quite catching up with it. Celebrate that. It will create massive shifts in your life. If you are at a maximum where you are allowing</w:t>
      </w:r>
    </w:p>
    <w:p w14:paraId="0813B272" w14:textId="77777777" w:rsidR="00042DFB" w:rsidRPr="007F1FF5" w:rsidRDefault="00042DFB" w:rsidP="00DD12AE">
      <w:pPr>
        <w:spacing w:line="276" w:lineRule="auto"/>
        <w:ind w:firstLine="720"/>
      </w:pPr>
    </w:p>
    <w:p w14:paraId="11B0D992" w14:textId="233A2D9D" w:rsidR="00042DFB" w:rsidRPr="007F1FF5" w:rsidRDefault="00042DFB" w:rsidP="00DD12AE">
      <w:pPr>
        <w:spacing w:line="276" w:lineRule="auto"/>
        <w:ind w:firstLine="720"/>
      </w:pPr>
      <w:r w:rsidRPr="007F1FF5">
        <w:t xml:space="preserve">500 ,000 a year and your reality </w:t>
      </w:r>
      <w:proofErr w:type="gramStart"/>
      <w:r w:rsidRPr="007F1FF5">
        <w:t>is</w:t>
      </w:r>
      <w:proofErr w:type="gramEnd"/>
      <w:r w:rsidRPr="007F1FF5">
        <w:t xml:space="preserve"> you're getting 10 grand a year. Like, but if your vibration is up here and your reality is here, nature abhors a vacuum. Like, it's </w:t>
      </w:r>
      <w:r w:rsidR="00311295">
        <w:t>going to</w:t>
      </w:r>
      <w:r w:rsidRPr="007F1FF5">
        <w:t xml:space="preserve"> try and suck that up to it. So, or it's </w:t>
      </w:r>
      <w:r w:rsidR="00311295">
        <w:t>going to</w:t>
      </w:r>
      <w:r w:rsidRPr="007F1FF5">
        <w:t xml:space="preserve"> create some other positive, amazing vibration somewhere else in your life. Something wonderful will happen or is happening.</w:t>
      </w:r>
    </w:p>
    <w:p w14:paraId="4897731B" w14:textId="77777777" w:rsidR="00042DFB" w:rsidRPr="007F1FF5" w:rsidRDefault="00042DFB" w:rsidP="00DD12AE">
      <w:pPr>
        <w:spacing w:line="276" w:lineRule="auto"/>
        <w:ind w:firstLine="720"/>
      </w:pPr>
    </w:p>
    <w:p w14:paraId="7527AE11" w14:textId="77777777" w:rsidR="00042DFB" w:rsidRPr="007F1FF5" w:rsidRDefault="00042DFB" w:rsidP="00DD12AE">
      <w:pPr>
        <w:spacing w:line="276" w:lineRule="auto"/>
        <w:ind w:firstLine="720"/>
      </w:pPr>
      <w:r w:rsidRPr="007F1FF5">
        <w:t xml:space="preserve">instead of money. And ultimately, this is a little controversial to say in a money topic, it's not the money we want, it's the amazing life. And it's the feeling great and </w:t>
      </w:r>
      <w:proofErr w:type="gramStart"/>
      <w:r w:rsidRPr="007F1FF5">
        <w:t>all of</w:t>
      </w:r>
      <w:proofErr w:type="gramEnd"/>
      <w:r w:rsidRPr="007F1FF5">
        <w:t xml:space="preserve"> the things that money brings. Money is just paper, coins, metals. It's not a thing. We've made it have a reason. We've made it have a thing. </w:t>
      </w:r>
      <w:proofErr w:type="gramStart"/>
      <w:r w:rsidRPr="007F1FF5">
        <w:t>So</w:t>
      </w:r>
      <w:proofErr w:type="gramEnd"/>
      <w:r w:rsidRPr="007F1FF5">
        <w:t xml:space="preserve"> I know you want more money or you wouldn't be here and I...</w:t>
      </w:r>
    </w:p>
    <w:p w14:paraId="0E4DCB86" w14:textId="77777777" w:rsidR="00042DFB" w:rsidRPr="007F1FF5" w:rsidRDefault="00042DFB" w:rsidP="00DD12AE">
      <w:pPr>
        <w:spacing w:line="276" w:lineRule="auto"/>
        <w:ind w:firstLine="720"/>
      </w:pPr>
    </w:p>
    <w:p w14:paraId="59858535" w14:textId="77777777" w:rsidR="00042DFB" w:rsidRPr="007F1FF5" w:rsidRDefault="00042DFB" w:rsidP="00DD12AE">
      <w:pPr>
        <w:spacing w:line="276" w:lineRule="auto"/>
        <w:ind w:firstLine="720"/>
      </w:pPr>
      <w:r w:rsidRPr="007F1FF5">
        <w:lastRenderedPageBreak/>
        <w:t xml:space="preserve">I trust and I know more money is coming for you and </w:t>
      </w:r>
      <w:proofErr w:type="gramStart"/>
      <w:r w:rsidRPr="007F1FF5">
        <w:t>celebrate</w:t>
      </w:r>
      <w:proofErr w:type="gramEnd"/>
      <w:r w:rsidRPr="007F1FF5">
        <w:t xml:space="preserve"> </w:t>
      </w:r>
      <w:proofErr w:type="gramStart"/>
      <w:r w:rsidRPr="007F1FF5">
        <w:t>all of</w:t>
      </w:r>
      <w:proofErr w:type="gramEnd"/>
      <w:r w:rsidRPr="007F1FF5">
        <w:t xml:space="preserve"> the wins. When you post your wins on the group, celebrate </w:t>
      </w:r>
      <w:proofErr w:type="gramStart"/>
      <w:r w:rsidRPr="007F1FF5">
        <w:t>all of</w:t>
      </w:r>
      <w:proofErr w:type="gramEnd"/>
      <w:r w:rsidRPr="007F1FF5">
        <w:t xml:space="preserve"> the shifts in your life because letting go of all of this resistance, letting go of that maximum, bringing it up, it's going to create shifts everywhere. </w:t>
      </w:r>
      <w:proofErr w:type="gramStart"/>
      <w:r w:rsidRPr="007F1FF5">
        <w:t>So</w:t>
      </w:r>
      <w:proofErr w:type="gramEnd"/>
      <w:r w:rsidRPr="007F1FF5">
        <w:t xml:space="preserve"> celebrate all of them. If there's a gap, celebrate the gap. How amazing. Just enjoy it. Stop worrying about how much, when, where.</w:t>
      </w:r>
    </w:p>
    <w:p w14:paraId="72541E90" w14:textId="77777777" w:rsidR="00042DFB" w:rsidRPr="007F1FF5" w:rsidRDefault="00042DFB" w:rsidP="00DD12AE">
      <w:pPr>
        <w:spacing w:line="276" w:lineRule="auto"/>
        <w:ind w:firstLine="720"/>
      </w:pPr>
    </w:p>
    <w:p w14:paraId="20257220" w14:textId="77777777" w:rsidR="00042DFB" w:rsidRPr="007F1FF5" w:rsidRDefault="00042DFB" w:rsidP="00DD12AE">
      <w:pPr>
        <w:spacing w:line="276" w:lineRule="auto"/>
        <w:ind w:firstLine="720"/>
      </w:pPr>
      <w:r w:rsidRPr="007F1FF5">
        <w:t xml:space="preserve">All of that, that's just resistance. If you feel yourself getting to that, release it. </w:t>
      </w:r>
      <w:proofErr w:type="gramStart"/>
      <w:r w:rsidRPr="007F1FF5">
        <w:t>So</w:t>
      </w:r>
      <w:proofErr w:type="gramEnd"/>
      <w:r w:rsidRPr="007F1FF5">
        <w:t xml:space="preserve"> something to think about is if you could see the future and you knew without a shadow of a doubt that what you wanted was coming. Let's say you had </w:t>
      </w:r>
      <w:proofErr w:type="gramStart"/>
      <w:r w:rsidRPr="007F1FF5">
        <w:t>some kind of out</w:t>
      </w:r>
      <w:proofErr w:type="gramEnd"/>
      <w:r w:rsidRPr="007F1FF5">
        <w:t xml:space="preserve"> of body experience and you for </w:t>
      </w:r>
      <w:proofErr w:type="gramStart"/>
      <w:r w:rsidRPr="007F1FF5">
        <w:t>reals</w:t>
      </w:r>
      <w:proofErr w:type="gramEnd"/>
      <w:r w:rsidRPr="007F1FF5">
        <w:t xml:space="preserve"> went five years into the future and you saw everything you wanted there. Would you care if you got it six months before </w:t>
      </w:r>
      <w:proofErr w:type="gramStart"/>
      <w:r w:rsidRPr="007F1FF5">
        <w:t>that five years</w:t>
      </w:r>
      <w:proofErr w:type="gramEnd"/>
      <w:r w:rsidRPr="007F1FF5">
        <w:t xml:space="preserve"> or if you got it</w:t>
      </w:r>
    </w:p>
    <w:p w14:paraId="5797FA2F" w14:textId="77777777" w:rsidR="00042DFB" w:rsidRPr="007F1FF5" w:rsidRDefault="00042DFB" w:rsidP="00DD12AE">
      <w:pPr>
        <w:spacing w:line="276" w:lineRule="auto"/>
        <w:ind w:firstLine="720"/>
      </w:pPr>
    </w:p>
    <w:p w14:paraId="7C65BEA1" w14:textId="0B3E270D" w:rsidR="00042DFB" w:rsidRPr="007F1FF5" w:rsidRDefault="00042DFB" w:rsidP="00DD12AE">
      <w:pPr>
        <w:spacing w:line="276" w:lineRule="auto"/>
        <w:ind w:firstLine="720"/>
      </w:pPr>
      <w:r w:rsidRPr="007F1FF5">
        <w:t xml:space="preserve">three seconds from now. You're </w:t>
      </w:r>
      <w:r w:rsidR="00311295">
        <w:t>going to</w:t>
      </w:r>
      <w:r w:rsidRPr="007F1FF5">
        <w:t xml:space="preserve"> say I want it three seconds from now, probably, but the reality is, is if you knew, like, </w:t>
      </w:r>
      <w:proofErr w:type="gramStart"/>
      <w:r w:rsidRPr="007F1FF5">
        <w:t>you</w:t>
      </w:r>
      <w:proofErr w:type="gramEnd"/>
      <w:r w:rsidRPr="007F1FF5">
        <w:t xml:space="preserve"> knew like you knew like you knew like you knew it was coming, you wouldn't care so much how fast it came or didn't come. You'd just enjoy the ride. So,</w:t>
      </w:r>
    </w:p>
    <w:p w14:paraId="664F135B" w14:textId="77777777" w:rsidR="00042DFB" w:rsidRPr="007F1FF5" w:rsidRDefault="00042DFB" w:rsidP="00DD12AE">
      <w:pPr>
        <w:spacing w:line="276" w:lineRule="auto"/>
        <w:ind w:firstLine="720"/>
      </w:pPr>
    </w:p>
    <w:p w14:paraId="49A5C2ED" w14:textId="77777777" w:rsidR="00042DFB" w:rsidRPr="007F1FF5" w:rsidRDefault="00042DFB" w:rsidP="00DD12AE">
      <w:pPr>
        <w:spacing w:line="276" w:lineRule="auto"/>
        <w:ind w:firstLine="720"/>
      </w:pPr>
      <w:r w:rsidRPr="007F1FF5">
        <w:t xml:space="preserve">My advice to you, my suggestion is just </w:t>
      </w:r>
      <w:proofErr w:type="gramStart"/>
      <w:r w:rsidRPr="007F1FF5">
        <w:t>enjoy</w:t>
      </w:r>
      <w:proofErr w:type="gramEnd"/>
      <w:r w:rsidRPr="007F1FF5">
        <w:t xml:space="preserve"> the ride because enjoyment is a high vibrational frequency and so is money. So let </w:t>
      </w:r>
      <w:proofErr w:type="gramStart"/>
      <w:r w:rsidRPr="007F1FF5">
        <w:t>all of</w:t>
      </w:r>
      <w:proofErr w:type="gramEnd"/>
      <w:r w:rsidRPr="007F1FF5">
        <w:t xml:space="preserve"> that resistance go. Ride the wave, enjoy the wave and just do the exercises. So.</w:t>
      </w:r>
    </w:p>
    <w:p w14:paraId="7733DAA2" w14:textId="77777777" w:rsidR="00042DFB" w:rsidRPr="007F1FF5" w:rsidRDefault="00042DFB" w:rsidP="00DD12AE">
      <w:pPr>
        <w:spacing w:line="276" w:lineRule="auto"/>
        <w:ind w:firstLine="720"/>
      </w:pPr>
    </w:p>
    <w:p w14:paraId="3EE32F49" w14:textId="3556384F" w:rsidR="00DD12AE" w:rsidRDefault="00042DFB" w:rsidP="00DD12AE">
      <w:pPr>
        <w:spacing w:line="276" w:lineRule="auto"/>
        <w:ind w:firstLine="720"/>
      </w:pPr>
      <w:r w:rsidRPr="007F1FF5">
        <w:t xml:space="preserve">That's it for this one. Next up is the Gold Zone. </w:t>
      </w:r>
      <w:proofErr w:type="gramStart"/>
      <w:r w:rsidRPr="007F1FF5">
        <w:t>So</w:t>
      </w:r>
      <w:proofErr w:type="gramEnd"/>
      <w:r w:rsidRPr="007F1FF5">
        <w:t xml:space="preserve"> we'll get into that in a second. And then after that, we're diving straight into the months. And you're </w:t>
      </w:r>
      <w:r w:rsidR="00311295">
        <w:t>going to</w:t>
      </w:r>
      <w:r w:rsidRPr="007F1FF5">
        <w:t xml:space="preserve"> start doing a meditation each week and an exercise each week. 20 minutes, half an hour. It might be a bit longer to begin with, but it's </w:t>
      </w:r>
      <w:r w:rsidR="00311295">
        <w:t>going to</w:t>
      </w:r>
      <w:r w:rsidRPr="007F1FF5">
        <w:t xml:space="preserve"> be </w:t>
      </w:r>
      <w:proofErr w:type="gramStart"/>
      <w:r w:rsidRPr="007F1FF5">
        <w:t>15 minute</w:t>
      </w:r>
      <w:proofErr w:type="gramEnd"/>
      <w:r w:rsidRPr="007F1FF5">
        <w:t xml:space="preserve"> meditation </w:t>
      </w:r>
      <w:r w:rsidRPr="007F1FF5">
        <w:lastRenderedPageBreak/>
        <w:t xml:space="preserve">roughly and 15 minutes </w:t>
      </w:r>
      <w:proofErr w:type="spellStart"/>
      <w:r w:rsidRPr="007F1FF5">
        <w:t>ish</w:t>
      </w:r>
      <w:proofErr w:type="spellEnd"/>
      <w:r w:rsidRPr="007F1FF5">
        <w:t xml:space="preserve"> doing an exercise every week to get you in the money zone, baby. Right, I will see you in the next bit, which is all about the Gold Zone.</w:t>
      </w:r>
    </w:p>
    <w:p w14:paraId="7AE36B94" w14:textId="04FB7C7B" w:rsidR="0046152C" w:rsidRPr="007F1FF5" w:rsidRDefault="0046152C" w:rsidP="00B871FD">
      <w:pPr>
        <w:ind w:firstLine="720"/>
      </w:pPr>
      <w:r w:rsidRPr="007F1FF5">
        <w:br w:type="page"/>
      </w:r>
    </w:p>
    <w:p w14:paraId="1C926E63" w14:textId="77777777" w:rsidR="00DC533C" w:rsidRPr="007F1FF5" w:rsidRDefault="00DC533C" w:rsidP="00B871FD">
      <w:pPr>
        <w:pStyle w:val="Heading2"/>
        <w:ind w:firstLine="720"/>
        <w:rPr>
          <w:rFonts w:ascii="Baskerville Old Face" w:hAnsi="Baskerville Old Face"/>
        </w:rPr>
        <w:sectPr w:rsidR="00DC533C" w:rsidRPr="007F1FF5" w:rsidSect="00C32C58">
          <w:headerReference w:type="even" r:id="rId35"/>
          <w:headerReference w:type="default" r:id="rId36"/>
          <w:type w:val="continuous"/>
          <w:pgSz w:w="8280" w:h="12600"/>
          <w:pgMar w:top="720" w:right="720" w:bottom="720" w:left="720" w:header="720" w:footer="720" w:gutter="432"/>
          <w:cols w:space="720"/>
          <w:titlePg/>
          <w:docGrid w:linePitch="360"/>
        </w:sectPr>
      </w:pPr>
    </w:p>
    <w:p w14:paraId="723488CC" w14:textId="77777777" w:rsidR="009112B7" w:rsidRPr="007F1FF5" w:rsidRDefault="009112B7" w:rsidP="009112B7"/>
    <w:p w14:paraId="6470E9FA" w14:textId="77777777" w:rsidR="009112B7" w:rsidRPr="007F1FF5" w:rsidRDefault="009112B7" w:rsidP="009112B7"/>
    <w:p w14:paraId="5ACCFD00" w14:textId="77777777" w:rsidR="009112B7" w:rsidRPr="007F1FF5" w:rsidRDefault="009112B7" w:rsidP="009112B7"/>
    <w:p w14:paraId="0512D965" w14:textId="77777777" w:rsidR="009112B7" w:rsidRPr="007F1FF5" w:rsidRDefault="009112B7" w:rsidP="009112B7"/>
    <w:p w14:paraId="3F2ABCDA" w14:textId="77777777" w:rsidR="009112B7" w:rsidRPr="007F1FF5" w:rsidRDefault="009112B7" w:rsidP="009112B7"/>
    <w:p w14:paraId="659BC3C5" w14:textId="77777777" w:rsidR="009112B7" w:rsidRPr="007F1FF5" w:rsidRDefault="009112B7" w:rsidP="009112B7"/>
    <w:p w14:paraId="23B24ED6" w14:textId="77777777" w:rsidR="009112B7" w:rsidRPr="007F1FF5" w:rsidRDefault="009112B7" w:rsidP="009112B7"/>
    <w:p w14:paraId="0A871B4C" w14:textId="77777777" w:rsidR="009112B7" w:rsidRPr="007F1FF5" w:rsidRDefault="009112B7" w:rsidP="009112B7"/>
    <w:p w14:paraId="7C2EE4E2" w14:textId="739B8E40" w:rsidR="009112B7" w:rsidRPr="007F1FF5" w:rsidRDefault="009112B7" w:rsidP="009112B7">
      <w:pPr>
        <w:pStyle w:val="Heading2"/>
        <w:rPr>
          <w:rFonts w:cs="Dubai Light"/>
        </w:rPr>
      </w:pPr>
      <w:r>
        <w:rPr>
          <w:rFonts w:cs="Dubai Light"/>
        </w:rPr>
        <w:t>CHAPTER 9</w:t>
      </w:r>
    </w:p>
    <w:p w14:paraId="2E0FADBC" w14:textId="77777777" w:rsidR="009112B7" w:rsidRPr="007F1FF5" w:rsidRDefault="00000000" w:rsidP="009112B7">
      <w:pPr>
        <w:jc w:val="center"/>
        <w:rPr>
          <w:lang w:eastAsia="ar-SA"/>
        </w:rPr>
      </w:pPr>
      <w:r>
        <w:rPr>
          <w:lang w:eastAsia="ar-SA"/>
        </w:rPr>
        <w:pict w14:anchorId="3A5F39AE">
          <v:rect id="_x0000_i1034" style="width:0;height:1.5pt" o:hralign="center" o:hrstd="t" o:hr="t" fillcolor="#a0a0a0" stroked="f"/>
        </w:pict>
      </w:r>
    </w:p>
    <w:p w14:paraId="2A88D40C" w14:textId="77777777" w:rsidR="009112B7" w:rsidRPr="007F1FF5" w:rsidRDefault="009112B7" w:rsidP="009112B7">
      <w:pPr>
        <w:jc w:val="center"/>
      </w:pPr>
    </w:p>
    <w:p w14:paraId="5E3BA687" w14:textId="6E93967C" w:rsidR="009112B7" w:rsidRPr="0065279E" w:rsidRDefault="009112B7" w:rsidP="006C6C52">
      <w:pPr>
        <w:pStyle w:val="Heading3"/>
        <w:rPr>
          <w:bCs/>
        </w:rPr>
      </w:pPr>
      <w:r>
        <w:t>The Gold Z</w:t>
      </w:r>
      <w:r w:rsidRPr="0065279E">
        <w:t>one</w:t>
      </w:r>
    </w:p>
    <w:p w14:paraId="358E6034" w14:textId="77777777" w:rsidR="00B26A52" w:rsidRPr="0065279E" w:rsidRDefault="00B26A52" w:rsidP="00B26A52"/>
    <w:p w14:paraId="08A21DEB" w14:textId="77777777" w:rsidR="0065279E" w:rsidRPr="0065279E" w:rsidRDefault="00B26A52" w:rsidP="00B26A52">
      <w:pPr>
        <w:spacing w:line="276" w:lineRule="auto"/>
        <w:jc w:val="center"/>
        <w:rPr>
          <w:i/>
          <w:iCs/>
        </w:rPr>
      </w:pPr>
      <w:r w:rsidRPr="0065279E">
        <w:rPr>
          <w:i/>
          <w:iCs/>
        </w:rPr>
        <w:t>“</w:t>
      </w:r>
      <w:r w:rsidR="0065279E" w:rsidRPr="0065279E">
        <w:rPr>
          <w:i/>
          <w:iCs/>
        </w:rPr>
        <w:t xml:space="preserve">Intuition is a very powerful thing, more powerful than intellect, </w:t>
      </w:r>
    </w:p>
    <w:p w14:paraId="320D8122" w14:textId="12FCD5C8" w:rsidR="00B26A52" w:rsidRPr="0065279E" w:rsidRDefault="0065279E" w:rsidP="00B26A52">
      <w:pPr>
        <w:spacing w:line="276" w:lineRule="auto"/>
        <w:jc w:val="center"/>
        <w:rPr>
          <w:i/>
          <w:iCs/>
        </w:rPr>
      </w:pPr>
      <w:r w:rsidRPr="0065279E">
        <w:rPr>
          <w:i/>
          <w:iCs/>
        </w:rPr>
        <w:t>in my opinion</w:t>
      </w:r>
      <w:r w:rsidR="00B26A52" w:rsidRPr="0065279E">
        <w:rPr>
          <w:i/>
          <w:iCs/>
        </w:rPr>
        <w:t>”</w:t>
      </w:r>
    </w:p>
    <w:p w14:paraId="4B1FD1D0" w14:textId="43F77EDF" w:rsidR="00B26A52" w:rsidRDefault="00B26A52" w:rsidP="00B26A52">
      <w:pPr>
        <w:spacing w:line="276" w:lineRule="auto"/>
        <w:jc w:val="center"/>
      </w:pPr>
      <w:r w:rsidRPr="0065279E">
        <w:t xml:space="preserve">- </w:t>
      </w:r>
      <w:r w:rsidR="0065279E" w:rsidRPr="0065279E">
        <w:t>Steve Jobs</w:t>
      </w:r>
    </w:p>
    <w:p w14:paraId="1EC0F7F3" w14:textId="77777777" w:rsidR="00B26A52" w:rsidRPr="007F1FF5" w:rsidRDefault="00B26A52" w:rsidP="00B26A52"/>
    <w:p w14:paraId="6BF4E184" w14:textId="77777777" w:rsidR="00B26A52" w:rsidRPr="007F1FF5" w:rsidRDefault="00B26A52" w:rsidP="00B26A52"/>
    <w:p w14:paraId="1BBB565C" w14:textId="6B8B9B97" w:rsidR="00042DFB" w:rsidRPr="007F1FF5" w:rsidRDefault="00042DFB" w:rsidP="00DD12AE">
      <w:pPr>
        <w:spacing w:line="276" w:lineRule="auto"/>
        <w:ind w:firstLine="720"/>
        <w:rPr>
          <w:lang w:eastAsia="ar-SA"/>
        </w:rPr>
      </w:pPr>
      <w:r w:rsidRPr="007F1FF5">
        <w:rPr>
          <w:lang w:eastAsia="ar-SA"/>
        </w:rPr>
        <w:t xml:space="preserve">Welcome to lesson nine. This is the last lesson in the series and it's all about the gold zone. And then after that, you're </w:t>
      </w:r>
      <w:r w:rsidR="00311295">
        <w:rPr>
          <w:lang w:eastAsia="ar-SA"/>
        </w:rPr>
        <w:t>going to</w:t>
      </w:r>
      <w:r w:rsidRPr="007F1FF5">
        <w:rPr>
          <w:lang w:eastAsia="ar-SA"/>
        </w:rPr>
        <w:t xml:space="preserve"> move into the different months. </w:t>
      </w:r>
      <w:proofErr w:type="gramStart"/>
      <w:r w:rsidRPr="007F1FF5">
        <w:rPr>
          <w:lang w:eastAsia="ar-SA"/>
        </w:rPr>
        <w:t>So</w:t>
      </w:r>
      <w:proofErr w:type="gramEnd"/>
      <w:r w:rsidRPr="007F1FF5">
        <w:rPr>
          <w:lang w:eastAsia="ar-SA"/>
        </w:rPr>
        <w:t xml:space="preserve"> a little recap that I like to do. You've got it now, you're made of energy, you give off vibration and where you are not achieving the monetary things you want and not attracting the money you want or causing the money you want has nothing to do with your knowledge, your experience.</w:t>
      </w:r>
    </w:p>
    <w:p w14:paraId="7CECC456" w14:textId="77777777" w:rsidR="00042DFB" w:rsidRPr="007F1FF5" w:rsidRDefault="00042DFB" w:rsidP="00DD12AE">
      <w:pPr>
        <w:spacing w:line="276" w:lineRule="auto"/>
        <w:ind w:firstLine="720"/>
        <w:rPr>
          <w:lang w:eastAsia="ar-SA"/>
        </w:rPr>
      </w:pPr>
    </w:p>
    <w:p w14:paraId="22350AEF" w14:textId="77777777" w:rsidR="00042DFB" w:rsidRPr="007F1FF5" w:rsidRDefault="00042DFB" w:rsidP="00DD12AE">
      <w:pPr>
        <w:spacing w:line="276" w:lineRule="auto"/>
        <w:ind w:firstLine="720"/>
        <w:rPr>
          <w:lang w:eastAsia="ar-SA"/>
        </w:rPr>
      </w:pPr>
      <w:r w:rsidRPr="007F1FF5">
        <w:rPr>
          <w:lang w:eastAsia="ar-SA"/>
        </w:rPr>
        <w:t xml:space="preserve">or necessarily even the actions you're taking, it's to do with the vibration usually in your field and whether that is matching that of money. And when you can release that resistance, it comes up and then you match the vibration of money. And then </w:t>
      </w:r>
      <w:proofErr w:type="gramStart"/>
      <w:r w:rsidRPr="007F1FF5">
        <w:rPr>
          <w:lang w:eastAsia="ar-SA"/>
        </w:rPr>
        <w:t>all of</w:t>
      </w:r>
      <w:proofErr w:type="gramEnd"/>
      <w:r w:rsidRPr="007F1FF5">
        <w:rPr>
          <w:lang w:eastAsia="ar-SA"/>
        </w:rPr>
        <w:t xml:space="preserve"> those awesome things that you're doing actually then make a difference and the money comes in. And in our example of the two different </w:t>
      </w:r>
      <w:r w:rsidRPr="007F1FF5">
        <w:rPr>
          <w:lang w:eastAsia="ar-SA"/>
        </w:rPr>
        <w:lastRenderedPageBreak/>
        <w:t>entrepreneurs, you become the one that's doing the same thing as everyone else's, but in your great way. And...</w:t>
      </w:r>
    </w:p>
    <w:p w14:paraId="67F137AE" w14:textId="77777777" w:rsidR="00042DFB" w:rsidRPr="007F1FF5" w:rsidRDefault="00042DFB" w:rsidP="00DD12AE">
      <w:pPr>
        <w:spacing w:line="276" w:lineRule="auto"/>
        <w:ind w:firstLine="720"/>
        <w:rPr>
          <w:lang w:eastAsia="ar-SA"/>
        </w:rPr>
      </w:pPr>
    </w:p>
    <w:p w14:paraId="2BF20BA4" w14:textId="77777777" w:rsidR="00042DFB" w:rsidRPr="007F1FF5" w:rsidRDefault="00042DFB" w:rsidP="00DD12AE">
      <w:pPr>
        <w:spacing w:line="276" w:lineRule="auto"/>
        <w:ind w:firstLine="720"/>
        <w:rPr>
          <w:lang w:eastAsia="ar-SA"/>
        </w:rPr>
      </w:pPr>
      <w:r w:rsidRPr="007F1FF5">
        <w:rPr>
          <w:lang w:eastAsia="ar-SA"/>
        </w:rPr>
        <w:t xml:space="preserve">money comes versus it being difficult and you're going, why? I thought this was </w:t>
      </w:r>
      <w:proofErr w:type="gramStart"/>
      <w:r w:rsidRPr="007F1FF5">
        <w:rPr>
          <w:lang w:eastAsia="ar-SA"/>
        </w:rPr>
        <w:t>really good</w:t>
      </w:r>
      <w:proofErr w:type="gramEnd"/>
      <w:r w:rsidRPr="007F1FF5">
        <w:rPr>
          <w:lang w:eastAsia="ar-SA"/>
        </w:rPr>
        <w:t xml:space="preserve">. I don't know why people aren't buying it. That's the difference. </w:t>
      </w:r>
      <w:proofErr w:type="gramStart"/>
      <w:r w:rsidRPr="007F1FF5">
        <w:rPr>
          <w:lang w:eastAsia="ar-SA"/>
        </w:rPr>
        <w:t>So</w:t>
      </w:r>
      <w:proofErr w:type="gramEnd"/>
      <w:r w:rsidRPr="007F1FF5">
        <w:rPr>
          <w:lang w:eastAsia="ar-SA"/>
        </w:rPr>
        <w:t xml:space="preserve"> we also talked about your sway. We talked about the </w:t>
      </w:r>
      <w:proofErr w:type="gramStart"/>
      <w:r w:rsidRPr="007F1FF5">
        <w:rPr>
          <w:lang w:eastAsia="ar-SA"/>
        </w:rPr>
        <w:t>five step</w:t>
      </w:r>
      <w:proofErr w:type="gramEnd"/>
      <w:r w:rsidRPr="007F1FF5">
        <w:rPr>
          <w:lang w:eastAsia="ar-SA"/>
        </w:rPr>
        <w:t xml:space="preserve"> quest, the five step zone method, ask questioned, check you can release it, release it, confirm it's gone, allow something new. And then we talked about the money zone because there are so many things about money and that's where we deep dive.</w:t>
      </w:r>
    </w:p>
    <w:p w14:paraId="7FB56EF6" w14:textId="77777777" w:rsidR="00042DFB" w:rsidRPr="007F1FF5" w:rsidRDefault="00042DFB" w:rsidP="00DD12AE">
      <w:pPr>
        <w:spacing w:line="276" w:lineRule="auto"/>
        <w:ind w:firstLine="720"/>
        <w:rPr>
          <w:lang w:eastAsia="ar-SA"/>
        </w:rPr>
      </w:pPr>
    </w:p>
    <w:p w14:paraId="6E6ED225" w14:textId="32763814" w:rsidR="00042DFB" w:rsidRPr="007F1FF5" w:rsidRDefault="00042DFB" w:rsidP="00DD12AE">
      <w:pPr>
        <w:spacing w:line="276" w:lineRule="auto"/>
        <w:ind w:firstLine="720"/>
        <w:rPr>
          <w:lang w:eastAsia="ar-SA"/>
        </w:rPr>
      </w:pPr>
      <w:r w:rsidRPr="007F1FF5">
        <w:rPr>
          <w:lang w:eastAsia="ar-SA"/>
        </w:rPr>
        <w:t xml:space="preserve">and you're </w:t>
      </w:r>
      <w:r w:rsidR="00311295">
        <w:rPr>
          <w:lang w:eastAsia="ar-SA"/>
        </w:rPr>
        <w:t>going to</w:t>
      </w:r>
      <w:r w:rsidRPr="007F1FF5">
        <w:rPr>
          <w:lang w:eastAsia="ar-SA"/>
        </w:rPr>
        <w:t xml:space="preserve"> be supported over the next three years or so, however long you stay a member. And we're </w:t>
      </w:r>
      <w:r w:rsidR="00311295">
        <w:rPr>
          <w:lang w:eastAsia="ar-SA"/>
        </w:rPr>
        <w:t>going to</w:t>
      </w:r>
      <w:r w:rsidRPr="007F1FF5">
        <w:rPr>
          <w:lang w:eastAsia="ar-SA"/>
        </w:rPr>
        <w:t xml:space="preserve"> systematically clear the F out of everything so that your money vibe is so high, so clear, you're achieving the things you want. And we also talked about raising your maximum so that your energetic maximum is going higher and higher and you're able to create that overflow and abundance to do the stuff you </w:t>
      </w:r>
      <w:proofErr w:type="spellStart"/>
      <w:r w:rsidRPr="007F1FF5">
        <w:rPr>
          <w:lang w:eastAsia="ar-SA"/>
        </w:rPr>
        <w:t>wanna</w:t>
      </w:r>
      <w:proofErr w:type="spellEnd"/>
      <w:r w:rsidRPr="007F1FF5">
        <w:rPr>
          <w:lang w:eastAsia="ar-SA"/>
        </w:rPr>
        <w:t xml:space="preserve"> do. Now, the gold zone, this is about...</w:t>
      </w:r>
    </w:p>
    <w:p w14:paraId="2C80BC2B" w14:textId="77777777" w:rsidR="00042DFB" w:rsidRPr="007F1FF5" w:rsidRDefault="00042DFB" w:rsidP="00DD12AE">
      <w:pPr>
        <w:spacing w:line="276" w:lineRule="auto"/>
        <w:ind w:firstLine="720"/>
        <w:rPr>
          <w:lang w:eastAsia="ar-SA"/>
        </w:rPr>
      </w:pPr>
    </w:p>
    <w:p w14:paraId="61BF98A8" w14:textId="77777777" w:rsidR="00042DFB" w:rsidRPr="007F1FF5" w:rsidRDefault="00042DFB" w:rsidP="00DD12AE">
      <w:pPr>
        <w:spacing w:line="276" w:lineRule="auto"/>
        <w:ind w:firstLine="720"/>
        <w:rPr>
          <w:lang w:eastAsia="ar-SA"/>
        </w:rPr>
      </w:pPr>
      <w:r w:rsidRPr="007F1FF5">
        <w:rPr>
          <w:lang w:eastAsia="ar-SA"/>
        </w:rPr>
        <w:t xml:space="preserve">business. </w:t>
      </w:r>
      <w:proofErr w:type="gramStart"/>
      <w:r w:rsidRPr="007F1FF5">
        <w:rPr>
          <w:lang w:eastAsia="ar-SA"/>
        </w:rPr>
        <w:t>So</w:t>
      </w:r>
      <w:proofErr w:type="gramEnd"/>
      <w:r w:rsidRPr="007F1FF5">
        <w:rPr>
          <w:lang w:eastAsia="ar-SA"/>
        </w:rPr>
        <w:t xml:space="preserve"> if you have a business, a business idea, so that might be something you haven't necessarily even started, you've just been thinking about it for a while. </w:t>
      </w:r>
      <w:proofErr w:type="gramStart"/>
      <w:r w:rsidRPr="007F1FF5">
        <w:rPr>
          <w:lang w:eastAsia="ar-SA"/>
        </w:rPr>
        <w:t>So</w:t>
      </w:r>
      <w:proofErr w:type="gramEnd"/>
      <w:r w:rsidRPr="007F1FF5">
        <w:rPr>
          <w:lang w:eastAsia="ar-SA"/>
        </w:rPr>
        <w:t xml:space="preserve"> an existing business, a business that you're thinking about starting or a side hustle, there are a lot more layers to this. And this is where this starts to get a wee bit like, oh my God, there's so much to it. </w:t>
      </w:r>
      <w:proofErr w:type="gramStart"/>
      <w:r w:rsidRPr="007F1FF5">
        <w:rPr>
          <w:lang w:eastAsia="ar-SA"/>
        </w:rPr>
        <w:t>So</w:t>
      </w:r>
      <w:proofErr w:type="gramEnd"/>
      <w:r w:rsidRPr="007F1FF5">
        <w:rPr>
          <w:lang w:eastAsia="ar-SA"/>
        </w:rPr>
        <w:t xml:space="preserve"> I'm going to say a lot during this lesson.</w:t>
      </w:r>
    </w:p>
    <w:p w14:paraId="0E505979" w14:textId="77777777" w:rsidR="00042DFB" w:rsidRPr="007F1FF5" w:rsidRDefault="00042DFB" w:rsidP="00DD12AE">
      <w:pPr>
        <w:spacing w:line="276" w:lineRule="auto"/>
        <w:ind w:firstLine="720"/>
        <w:rPr>
          <w:lang w:eastAsia="ar-SA"/>
        </w:rPr>
      </w:pPr>
    </w:p>
    <w:p w14:paraId="00466427" w14:textId="77777777" w:rsidR="00042DFB" w:rsidRPr="007F1FF5" w:rsidRDefault="00042DFB" w:rsidP="00DD12AE">
      <w:pPr>
        <w:spacing w:line="276" w:lineRule="auto"/>
        <w:ind w:firstLine="720"/>
        <w:rPr>
          <w:lang w:eastAsia="ar-SA"/>
        </w:rPr>
      </w:pPr>
      <w:r w:rsidRPr="007F1FF5">
        <w:rPr>
          <w:lang w:eastAsia="ar-SA"/>
        </w:rPr>
        <w:t xml:space="preserve">Probably quite fast because this is the thing I'm most excited about. If there was something I'm more excited about than money, it's business. I've had businesses since I was like seven, I think I </w:t>
      </w:r>
      <w:r w:rsidRPr="007F1FF5">
        <w:rPr>
          <w:lang w:eastAsia="ar-SA"/>
        </w:rPr>
        <w:lastRenderedPageBreak/>
        <w:t>started my first one and I've very rarely not had a business and I just love, just gives you so much freedom. It puts your ideas and concepts and things out into the world. You get to make a difference. I just love the whole thing about it. Anyway, let's come back to it.</w:t>
      </w:r>
    </w:p>
    <w:p w14:paraId="277CE5F1" w14:textId="77777777" w:rsidR="00042DFB" w:rsidRPr="007F1FF5" w:rsidRDefault="00042DFB" w:rsidP="00DD12AE">
      <w:pPr>
        <w:spacing w:line="276" w:lineRule="auto"/>
        <w:ind w:firstLine="720"/>
        <w:rPr>
          <w:lang w:eastAsia="ar-SA"/>
        </w:rPr>
      </w:pPr>
    </w:p>
    <w:p w14:paraId="7D8E03BF" w14:textId="768C1D7D" w:rsidR="00042DFB" w:rsidRPr="007F1FF5" w:rsidRDefault="00042DFB" w:rsidP="00DD12AE">
      <w:pPr>
        <w:spacing w:line="276" w:lineRule="auto"/>
        <w:ind w:firstLine="720"/>
        <w:rPr>
          <w:lang w:eastAsia="ar-SA"/>
        </w:rPr>
      </w:pPr>
      <w:r w:rsidRPr="007F1FF5">
        <w:rPr>
          <w:lang w:eastAsia="ar-SA"/>
        </w:rPr>
        <w:t xml:space="preserve">We've talked about how everything has a vibrate. Oh, hang on. What was I just saying? Before that, oh, I'm </w:t>
      </w:r>
      <w:r w:rsidR="00311295">
        <w:rPr>
          <w:lang w:eastAsia="ar-SA"/>
        </w:rPr>
        <w:t>going to</w:t>
      </w:r>
      <w:r w:rsidRPr="007F1FF5">
        <w:rPr>
          <w:lang w:eastAsia="ar-SA"/>
        </w:rPr>
        <w:t xml:space="preserve"> say a lot of different things about where you can clean the money vibration in your business and where you can clear the resistance in your business so that it makes more money. And this is a hell of a lot of detail. You might </w:t>
      </w:r>
      <w:proofErr w:type="spellStart"/>
      <w:r w:rsidRPr="007F1FF5">
        <w:rPr>
          <w:lang w:eastAsia="ar-SA"/>
        </w:rPr>
        <w:t>wanna</w:t>
      </w:r>
      <w:proofErr w:type="spellEnd"/>
      <w:r w:rsidRPr="007F1FF5">
        <w:rPr>
          <w:lang w:eastAsia="ar-SA"/>
        </w:rPr>
        <w:t xml:space="preserve"> listen to this lesson a couple of times, okay? That's okay. It's fine.</w:t>
      </w:r>
    </w:p>
    <w:p w14:paraId="4C32C3A0" w14:textId="77777777" w:rsidR="00042DFB" w:rsidRPr="007F1FF5" w:rsidRDefault="00042DFB" w:rsidP="00DD12AE">
      <w:pPr>
        <w:spacing w:line="276" w:lineRule="auto"/>
        <w:ind w:firstLine="720"/>
        <w:rPr>
          <w:lang w:eastAsia="ar-SA"/>
        </w:rPr>
      </w:pPr>
    </w:p>
    <w:p w14:paraId="5287BA19" w14:textId="77777777" w:rsidR="00042DFB" w:rsidRPr="007F1FF5" w:rsidRDefault="00042DFB" w:rsidP="00DD12AE">
      <w:pPr>
        <w:spacing w:line="276" w:lineRule="auto"/>
        <w:ind w:firstLine="720"/>
        <w:rPr>
          <w:lang w:eastAsia="ar-SA"/>
        </w:rPr>
      </w:pPr>
      <w:r w:rsidRPr="007F1FF5">
        <w:rPr>
          <w:lang w:eastAsia="ar-SA"/>
        </w:rPr>
        <w:t xml:space="preserve">You don't need to scribble it all out the first time. Just maybe take it </w:t>
      </w:r>
      <w:proofErr w:type="gramStart"/>
      <w:r w:rsidRPr="007F1FF5">
        <w:rPr>
          <w:lang w:eastAsia="ar-SA"/>
        </w:rPr>
        <w:t>in</w:t>
      </w:r>
      <w:proofErr w:type="gramEnd"/>
      <w:r w:rsidRPr="007F1FF5">
        <w:rPr>
          <w:lang w:eastAsia="ar-SA"/>
        </w:rPr>
        <w:t xml:space="preserve"> the first time and then if you want to come back and take loads of notes. </w:t>
      </w:r>
      <w:proofErr w:type="gramStart"/>
      <w:r w:rsidRPr="007F1FF5">
        <w:rPr>
          <w:lang w:eastAsia="ar-SA"/>
        </w:rPr>
        <w:t>So</w:t>
      </w:r>
      <w:proofErr w:type="gramEnd"/>
      <w:r w:rsidRPr="007F1FF5">
        <w:rPr>
          <w:lang w:eastAsia="ar-SA"/>
        </w:rPr>
        <w:t xml:space="preserve"> everything has a vibration. We talked about this before, your bank account, your various money containers, your income streams, paths, all of that has its own vibration. Each individual one has its own vibration and you've got your own. And then how you can be holding vibration from others, your past, generational vibrations, societal, cultural, limiting beliefs, all of that.</w:t>
      </w:r>
    </w:p>
    <w:p w14:paraId="3BFB3D47" w14:textId="77777777" w:rsidR="00042DFB" w:rsidRPr="007F1FF5" w:rsidRDefault="00042DFB" w:rsidP="00DD12AE">
      <w:pPr>
        <w:spacing w:line="276" w:lineRule="auto"/>
        <w:ind w:firstLine="720"/>
        <w:rPr>
          <w:lang w:eastAsia="ar-SA"/>
        </w:rPr>
      </w:pPr>
    </w:p>
    <w:p w14:paraId="306AB1B9" w14:textId="77777777" w:rsidR="00042DFB" w:rsidRPr="007F1FF5" w:rsidRDefault="00042DFB" w:rsidP="00DD12AE">
      <w:pPr>
        <w:spacing w:line="276" w:lineRule="auto"/>
        <w:ind w:firstLine="720"/>
        <w:rPr>
          <w:lang w:eastAsia="ar-SA"/>
        </w:rPr>
      </w:pPr>
      <w:r w:rsidRPr="007F1FF5">
        <w:rPr>
          <w:lang w:eastAsia="ar-SA"/>
        </w:rPr>
        <w:t xml:space="preserve">It goes on and on and on. And the Money Zone Club </w:t>
      </w:r>
      <w:proofErr w:type="gramStart"/>
      <w:r w:rsidRPr="007F1FF5">
        <w:rPr>
          <w:lang w:eastAsia="ar-SA"/>
        </w:rPr>
        <w:t>deep dives</w:t>
      </w:r>
      <w:proofErr w:type="gramEnd"/>
      <w:r w:rsidRPr="007F1FF5">
        <w:rPr>
          <w:lang w:eastAsia="ar-SA"/>
        </w:rPr>
        <w:t xml:space="preserve"> into all of that so that you can raise your vibration in relation to money in </w:t>
      </w:r>
      <w:proofErr w:type="gramStart"/>
      <w:r w:rsidRPr="007F1FF5">
        <w:rPr>
          <w:lang w:eastAsia="ar-SA"/>
        </w:rPr>
        <w:t>all of</w:t>
      </w:r>
      <w:proofErr w:type="gramEnd"/>
      <w:r w:rsidRPr="007F1FF5">
        <w:rPr>
          <w:lang w:eastAsia="ar-SA"/>
        </w:rPr>
        <w:t xml:space="preserve"> those different places. And then raise your maximum so you can earn more. Now, if you've got a business or you're thinking about one, whether it's a side hustle or a full -time business, it doesn't matter. Any size business at all, there are many more layers. And you can be earning a dollar a year from your business or...</w:t>
      </w:r>
    </w:p>
    <w:p w14:paraId="0830D363" w14:textId="77777777" w:rsidR="00042DFB" w:rsidRPr="007F1FF5" w:rsidRDefault="00042DFB" w:rsidP="00DD12AE">
      <w:pPr>
        <w:spacing w:line="276" w:lineRule="auto"/>
        <w:ind w:firstLine="720"/>
        <w:rPr>
          <w:lang w:eastAsia="ar-SA"/>
        </w:rPr>
      </w:pPr>
    </w:p>
    <w:p w14:paraId="542A33E3" w14:textId="77777777" w:rsidR="00042DFB" w:rsidRPr="007F1FF5" w:rsidRDefault="00042DFB" w:rsidP="00DD12AE">
      <w:pPr>
        <w:spacing w:line="276" w:lineRule="auto"/>
        <w:ind w:firstLine="720"/>
        <w:rPr>
          <w:lang w:eastAsia="ar-SA"/>
        </w:rPr>
      </w:pPr>
      <w:r w:rsidRPr="007F1FF5">
        <w:rPr>
          <w:lang w:eastAsia="ar-SA"/>
        </w:rPr>
        <w:t xml:space="preserve">hundreds of millions, it's still the same processes, it's the same principles. </w:t>
      </w:r>
      <w:proofErr w:type="gramStart"/>
      <w:r w:rsidRPr="007F1FF5">
        <w:rPr>
          <w:lang w:eastAsia="ar-SA"/>
        </w:rPr>
        <w:t>So</w:t>
      </w:r>
      <w:proofErr w:type="gramEnd"/>
      <w:r w:rsidRPr="007F1FF5">
        <w:rPr>
          <w:lang w:eastAsia="ar-SA"/>
        </w:rPr>
        <w:t xml:space="preserve"> the first layer of it is you have this nice little business idea, your side hustle, your existing business, your idea, whatever it is, it has a vibration. It's just like, you know, this phone, that pen, it's just like any other thing. It has a vibration because it exists.</w:t>
      </w:r>
    </w:p>
    <w:p w14:paraId="72156AC5" w14:textId="77777777" w:rsidR="00042DFB" w:rsidRPr="007F1FF5" w:rsidRDefault="00042DFB" w:rsidP="00DD12AE">
      <w:pPr>
        <w:spacing w:line="276" w:lineRule="auto"/>
        <w:ind w:firstLine="720"/>
        <w:rPr>
          <w:lang w:eastAsia="ar-SA"/>
        </w:rPr>
      </w:pPr>
    </w:p>
    <w:p w14:paraId="41B1DF36" w14:textId="77777777" w:rsidR="00042DFB" w:rsidRPr="007F1FF5" w:rsidRDefault="00042DFB" w:rsidP="00DD12AE">
      <w:pPr>
        <w:spacing w:line="276" w:lineRule="auto"/>
        <w:ind w:firstLine="720"/>
        <w:rPr>
          <w:lang w:eastAsia="ar-SA"/>
        </w:rPr>
      </w:pPr>
      <w:r w:rsidRPr="007F1FF5">
        <w:rPr>
          <w:lang w:eastAsia="ar-SA"/>
        </w:rPr>
        <w:t xml:space="preserve">By virtue of the fact something existing has a vibration. It doesn't have to have a physical </w:t>
      </w:r>
      <w:proofErr w:type="gramStart"/>
      <w:r w:rsidRPr="007F1FF5">
        <w:rPr>
          <w:lang w:eastAsia="ar-SA"/>
        </w:rPr>
        <w:t>form,</w:t>
      </w:r>
      <w:proofErr w:type="gramEnd"/>
      <w:r w:rsidRPr="007F1FF5">
        <w:rPr>
          <w:lang w:eastAsia="ar-SA"/>
        </w:rPr>
        <w:t xml:space="preserve"> it has a vibration.</w:t>
      </w:r>
    </w:p>
    <w:p w14:paraId="5FCCE4CB" w14:textId="77777777" w:rsidR="00042DFB" w:rsidRPr="007F1FF5" w:rsidRDefault="00042DFB" w:rsidP="00DD12AE">
      <w:pPr>
        <w:spacing w:line="276" w:lineRule="auto"/>
        <w:ind w:firstLine="720"/>
        <w:rPr>
          <w:lang w:eastAsia="ar-SA"/>
        </w:rPr>
      </w:pPr>
    </w:p>
    <w:p w14:paraId="52723934" w14:textId="77777777" w:rsidR="00042DFB" w:rsidRPr="007F1FF5" w:rsidRDefault="00042DFB" w:rsidP="00DD12AE">
      <w:pPr>
        <w:spacing w:line="276" w:lineRule="auto"/>
        <w:ind w:firstLine="720"/>
        <w:rPr>
          <w:lang w:eastAsia="ar-SA"/>
        </w:rPr>
      </w:pPr>
      <w:r w:rsidRPr="007F1FF5">
        <w:rPr>
          <w:lang w:eastAsia="ar-SA"/>
        </w:rPr>
        <w:t xml:space="preserve">And if you have a location, like a physical location, again, that has a location. But even if it's a virtual business, it still has a vibration. </w:t>
      </w:r>
      <w:proofErr w:type="gramStart"/>
      <w:r w:rsidRPr="007F1FF5">
        <w:rPr>
          <w:lang w:eastAsia="ar-SA"/>
        </w:rPr>
        <w:t>So</w:t>
      </w:r>
      <w:proofErr w:type="gramEnd"/>
      <w:r w:rsidRPr="007F1FF5">
        <w:rPr>
          <w:lang w:eastAsia="ar-SA"/>
        </w:rPr>
        <w:t xml:space="preserve"> your business has a vibration, then you have a vibration out in your space in relation to that business. </w:t>
      </w:r>
      <w:proofErr w:type="gramStart"/>
      <w:r w:rsidRPr="007F1FF5">
        <w:rPr>
          <w:lang w:eastAsia="ar-SA"/>
        </w:rPr>
        <w:t>So</w:t>
      </w:r>
      <w:proofErr w:type="gramEnd"/>
      <w:r w:rsidRPr="007F1FF5">
        <w:rPr>
          <w:lang w:eastAsia="ar-SA"/>
        </w:rPr>
        <w:t xml:space="preserve"> whenever you think about it, interact with it, you will have a vibration shift in the space around you. Then, just like there's a...</w:t>
      </w:r>
    </w:p>
    <w:p w14:paraId="03096A98" w14:textId="77777777" w:rsidR="00042DFB" w:rsidRPr="007F1FF5" w:rsidRDefault="00042DFB" w:rsidP="00DD12AE">
      <w:pPr>
        <w:spacing w:line="276" w:lineRule="auto"/>
        <w:ind w:firstLine="720"/>
        <w:rPr>
          <w:lang w:eastAsia="ar-SA"/>
        </w:rPr>
      </w:pPr>
    </w:p>
    <w:p w14:paraId="1B4AEF82" w14:textId="77777777" w:rsidR="00042DFB" w:rsidRPr="007F1FF5" w:rsidRDefault="00042DFB" w:rsidP="00DD12AE">
      <w:pPr>
        <w:spacing w:line="276" w:lineRule="auto"/>
        <w:ind w:firstLine="720"/>
        <w:rPr>
          <w:lang w:eastAsia="ar-SA"/>
        </w:rPr>
      </w:pPr>
      <w:r w:rsidRPr="007F1FF5">
        <w:rPr>
          <w:lang w:eastAsia="ar-SA"/>
        </w:rPr>
        <w:t>energetic pipe connecting you and your bank account and your bank account and your income path, your income stream, there's a connection between you and the business. Okay? Think about it again like a pipe or a stream. Then, so hang on, you've got...</w:t>
      </w:r>
    </w:p>
    <w:p w14:paraId="24D3211A" w14:textId="77777777" w:rsidR="00042DFB" w:rsidRPr="007F1FF5" w:rsidRDefault="00042DFB" w:rsidP="00DD12AE">
      <w:pPr>
        <w:spacing w:line="276" w:lineRule="auto"/>
        <w:ind w:firstLine="720"/>
        <w:rPr>
          <w:lang w:eastAsia="ar-SA"/>
        </w:rPr>
      </w:pPr>
    </w:p>
    <w:p w14:paraId="52A9A8E1" w14:textId="77777777" w:rsidR="00042DFB" w:rsidRPr="007F1FF5" w:rsidRDefault="00042DFB" w:rsidP="00DD12AE">
      <w:pPr>
        <w:spacing w:line="276" w:lineRule="auto"/>
        <w:ind w:firstLine="720"/>
        <w:rPr>
          <w:lang w:eastAsia="ar-SA"/>
        </w:rPr>
      </w:pPr>
      <w:proofErr w:type="gramStart"/>
      <w:r w:rsidRPr="007F1FF5">
        <w:rPr>
          <w:lang w:eastAsia="ar-SA"/>
        </w:rPr>
        <w:t>So</w:t>
      </w:r>
      <w:proofErr w:type="gramEnd"/>
      <w:r w:rsidRPr="007F1FF5">
        <w:rPr>
          <w:lang w:eastAsia="ar-SA"/>
        </w:rPr>
        <w:t xml:space="preserve"> there's three things, checking my notes here that I get these right. Your business vibration, your vibration in relation to the business and the connection between the two of you. </w:t>
      </w:r>
      <w:proofErr w:type="gramStart"/>
      <w:r w:rsidRPr="007F1FF5">
        <w:rPr>
          <w:lang w:eastAsia="ar-SA"/>
        </w:rPr>
        <w:t>So</w:t>
      </w:r>
      <w:proofErr w:type="gramEnd"/>
      <w:r w:rsidRPr="007F1FF5">
        <w:rPr>
          <w:lang w:eastAsia="ar-SA"/>
        </w:rPr>
        <w:t xml:space="preserve"> three things. Next layer, your customers, clients, potential clients, they all have a vibration. Your business is connected to </w:t>
      </w:r>
      <w:proofErr w:type="gramStart"/>
      <w:r w:rsidRPr="007F1FF5">
        <w:rPr>
          <w:lang w:eastAsia="ar-SA"/>
        </w:rPr>
        <w:t>all of</w:t>
      </w:r>
      <w:proofErr w:type="gramEnd"/>
      <w:r w:rsidRPr="007F1FF5">
        <w:rPr>
          <w:lang w:eastAsia="ar-SA"/>
        </w:rPr>
        <w:t xml:space="preserve"> those people. </w:t>
      </w:r>
      <w:proofErr w:type="gramStart"/>
      <w:r w:rsidRPr="007F1FF5">
        <w:rPr>
          <w:lang w:eastAsia="ar-SA"/>
        </w:rPr>
        <w:t>So</w:t>
      </w:r>
      <w:proofErr w:type="gramEnd"/>
      <w:r w:rsidRPr="007F1FF5">
        <w:rPr>
          <w:lang w:eastAsia="ar-SA"/>
        </w:rPr>
        <w:t xml:space="preserve"> think of it again, like there's a pipe in between the business and the customers and there's that connection between them.</w:t>
      </w:r>
    </w:p>
    <w:p w14:paraId="51C08FB0" w14:textId="77777777" w:rsidR="00042DFB" w:rsidRPr="007F1FF5" w:rsidRDefault="00042DFB" w:rsidP="00DD12AE">
      <w:pPr>
        <w:spacing w:line="276" w:lineRule="auto"/>
        <w:ind w:firstLine="720"/>
        <w:rPr>
          <w:lang w:eastAsia="ar-SA"/>
        </w:rPr>
      </w:pPr>
    </w:p>
    <w:p w14:paraId="63552582" w14:textId="77777777" w:rsidR="00042DFB" w:rsidRPr="007F1FF5" w:rsidRDefault="00042DFB" w:rsidP="00DD12AE">
      <w:pPr>
        <w:spacing w:line="276" w:lineRule="auto"/>
        <w:ind w:firstLine="720"/>
        <w:rPr>
          <w:lang w:eastAsia="ar-SA"/>
        </w:rPr>
      </w:pPr>
      <w:r w:rsidRPr="007F1FF5">
        <w:rPr>
          <w:lang w:eastAsia="ar-SA"/>
        </w:rPr>
        <w:lastRenderedPageBreak/>
        <w:t xml:space="preserve">And then every interaction your business has with that customer, every communication, the emails, the newsletters, whatever. Next layer. Don't get freaked out by this. You can just systematically work through this </w:t>
      </w:r>
      <w:proofErr w:type="gramStart"/>
      <w:r w:rsidRPr="007F1FF5">
        <w:rPr>
          <w:lang w:eastAsia="ar-SA"/>
        </w:rPr>
        <w:t>stuff</w:t>
      </w:r>
      <w:proofErr w:type="gramEnd"/>
      <w:r w:rsidRPr="007F1FF5">
        <w:rPr>
          <w:lang w:eastAsia="ar-SA"/>
        </w:rPr>
        <w:t xml:space="preserve"> and it transforms your business </w:t>
      </w:r>
      <w:proofErr w:type="gramStart"/>
      <w:r w:rsidRPr="007F1FF5">
        <w:rPr>
          <w:lang w:eastAsia="ar-SA"/>
        </w:rPr>
        <w:t>in</w:t>
      </w:r>
      <w:proofErr w:type="gramEnd"/>
      <w:r w:rsidRPr="007F1FF5">
        <w:rPr>
          <w:lang w:eastAsia="ar-SA"/>
        </w:rPr>
        <w:t xml:space="preserve"> some, like it's just mental. This is the stuff beyond just the money that I've done to go from there to there in </w:t>
      </w:r>
      <w:proofErr w:type="gramStart"/>
      <w:r w:rsidRPr="007F1FF5">
        <w:rPr>
          <w:lang w:eastAsia="ar-SA"/>
        </w:rPr>
        <w:t>all of</w:t>
      </w:r>
      <w:proofErr w:type="gramEnd"/>
      <w:r w:rsidRPr="007F1FF5">
        <w:rPr>
          <w:lang w:eastAsia="ar-SA"/>
        </w:rPr>
        <w:t xml:space="preserve"> these businesses.</w:t>
      </w:r>
    </w:p>
    <w:p w14:paraId="548CCC82" w14:textId="77777777" w:rsidR="00042DFB" w:rsidRPr="007F1FF5" w:rsidRDefault="00042DFB" w:rsidP="00DD12AE">
      <w:pPr>
        <w:spacing w:line="276" w:lineRule="auto"/>
        <w:ind w:firstLine="720"/>
        <w:rPr>
          <w:lang w:eastAsia="ar-SA"/>
        </w:rPr>
      </w:pPr>
    </w:p>
    <w:p w14:paraId="4DED2FD1" w14:textId="77777777" w:rsidR="00042DFB" w:rsidRPr="007F1FF5" w:rsidRDefault="00042DFB" w:rsidP="00DD12AE">
      <w:pPr>
        <w:spacing w:line="276" w:lineRule="auto"/>
        <w:ind w:firstLine="720"/>
        <w:rPr>
          <w:lang w:eastAsia="ar-SA"/>
        </w:rPr>
      </w:pPr>
      <w:r w:rsidRPr="007F1FF5">
        <w:rPr>
          <w:lang w:eastAsia="ar-SA"/>
        </w:rPr>
        <w:t xml:space="preserve">When I wanted a million social media followers in one of my </w:t>
      </w:r>
      <w:proofErr w:type="gramStart"/>
      <w:r w:rsidRPr="007F1FF5">
        <w:rPr>
          <w:lang w:eastAsia="ar-SA"/>
        </w:rPr>
        <w:t>business</w:t>
      </w:r>
      <w:proofErr w:type="gramEnd"/>
      <w:r w:rsidRPr="007F1FF5">
        <w:rPr>
          <w:lang w:eastAsia="ar-SA"/>
        </w:rPr>
        <w:t xml:space="preserve">, I cleared the resistance to me personally having it, to the business having a million followers. I cleared resistance between me and the business and </w:t>
      </w:r>
      <w:proofErr w:type="gramStart"/>
      <w:r w:rsidRPr="007F1FF5">
        <w:rPr>
          <w:lang w:eastAsia="ar-SA"/>
        </w:rPr>
        <w:t>all of</w:t>
      </w:r>
      <w:proofErr w:type="gramEnd"/>
      <w:r w:rsidRPr="007F1FF5">
        <w:rPr>
          <w:lang w:eastAsia="ar-SA"/>
        </w:rPr>
        <w:t xml:space="preserve"> those followers. I cleared resistance to </w:t>
      </w:r>
      <w:proofErr w:type="gramStart"/>
      <w:r w:rsidRPr="007F1FF5">
        <w:rPr>
          <w:lang w:eastAsia="ar-SA"/>
        </w:rPr>
        <w:t>all of</w:t>
      </w:r>
      <w:proofErr w:type="gramEnd"/>
      <w:r w:rsidRPr="007F1FF5">
        <w:rPr>
          <w:lang w:eastAsia="ar-SA"/>
        </w:rPr>
        <w:t xml:space="preserve"> the different posts I had to make to do it. Like, it sounds nuts, but you can set a </w:t>
      </w:r>
      <w:proofErr w:type="gramStart"/>
      <w:r w:rsidRPr="007F1FF5">
        <w:rPr>
          <w:lang w:eastAsia="ar-SA"/>
        </w:rPr>
        <w:t>goal</w:t>
      </w:r>
      <w:proofErr w:type="gramEnd"/>
      <w:r w:rsidRPr="007F1FF5">
        <w:rPr>
          <w:lang w:eastAsia="ar-SA"/>
        </w:rPr>
        <w:t xml:space="preserve"> and you can just systematically go through and clear resistance in all of these things once you understand.</w:t>
      </w:r>
    </w:p>
    <w:p w14:paraId="1F50535F" w14:textId="77777777" w:rsidR="00042DFB" w:rsidRPr="007F1FF5" w:rsidRDefault="00042DFB" w:rsidP="00DD12AE">
      <w:pPr>
        <w:spacing w:line="276" w:lineRule="auto"/>
        <w:ind w:firstLine="720"/>
        <w:rPr>
          <w:lang w:eastAsia="ar-SA"/>
        </w:rPr>
      </w:pPr>
    </w:p>
    <w:p w14:paraId="679B334F" w14:textId="77777777" w:rsidR="00042DFB" w:rsidRPr="007F1FF5" w:rsidRDefault="00042DFB" w:rsidP="00DD12AE">
      <w:pPr>
        <w:spacing w:line="276" w:lineRule="auto"/>
        <w:ind w:firstLine="720"/>
        <w:rPr>
          <w:lang w:eastAsia="ar-SA"/>
        </w:rPr>
      </w:pPr>
      <w:r w:rsidRPr="007F1FF5">
        <w:rPr>
          <w:lang w:eastAsia="ar-SA"/>
        </w:rPr>
        <w:t xml:space="preserve">that </w:t>
      </w:r>
      <w:proofErr w:type="gramStart"/>
      <w:r w:rsidRPr="007F1FF5">
        <w:rPr>
          <w:lang w:eastAsia="ar-SA"/>
        </w:rPr>
        <w:t>every single thing</w:t>
      </w:r>
      <w:proofErr w:type="gramEnd"/>
      <w:r w:rsidRPr="007F1FF5">
        <w:rPr>
          <w:lang w:eastAsia="ar-SA"/>
        </w:rPr>
        <w:t xml:space="preserve"> and the connections between those all have their own vibration. And there can be resistance in any of those vibrations. So then if you've got team members, it might just be you and your business. Maybe you </w:t>
      </w:r>
      <w:proofErr w:type="spellStart"/>
      <w:r w:rsidRPr="007F1FF5">
        <w:rPr>
          <w:lang w:eastAsia="ar-SA"/>
        </w:rPr>
        <w:t>wanna</w:t>
      </w:r>
      <w:proofErr w:type="spellEnd"/>
      <w:r w:rsidRPr="007F1FF5">
        <w:rPr>
          <w:lang w:eastAsia="ar-SA"/>
        </w:rPr>
        <w:t xml:space="preserve"> have </w:t>
      </w:r>
      <w:proofErr w:type="gramStart"/>
      <w:r w:rsidRPr="007F1FF5">
        <w:rPr>
          <w:lang w:eastAsia="ar-SA"/>
        </w:rPr>
        <w:t>team</w:t>
      </w:r>
      <w:proofErr w:type="gramEnd"/>
      <w:r w:rsidRPr="007F1FF5">
        <w:rPr>
          <w:lang w:eastAsia="ar-SA"/>
        </w:rPr>
        <w:t xml:space="preserve"> in the future. Maybe you already have some staff or some team members. Every one of those has their own vibration. They have their own vibration in relation to money as well. Your business has the connection between your business and the team member, it's the pipe. And then,</w:t>
      </w:r>
    </w:p>
    <w:p w14:paraId="480C48B2" w14:textId="77777777" w:rsidR="00042DFB" w:rsidRPr="007F1FF5" w:rsidRDefault="00042DFB" w:rsidP="00DD12AE">
      <w:pPr>
        <w:spacing w:line="276" w:lineRule="auto"/>
        <w:ind w:firstLine="720"/>
        <w:rPr>
          <w:lang w:eastAsia="ar-SA"/>
        </w:rPr>
      </w:pPr>
    </w:p>
    <w:p w14:paraId="1A4DBD31" w14:textId="77777777" w:rsidR="00042DFB" w:rsidRPr="007F1FF5" w:rsidRDefault="00042DFB" w:rsidP="00DD12AE">
      <w:pPr>
        <w:spacing w:line="276" w:lineRule="auto"/>
        <w:ind w:firstLine="720"/>
        <w:rPr>
          <w:lang w:eastAsia="ar-SA"/>
        </w:rPr>
      </w:pPr>
      <w:r w:rsidRPr="007F1FF5">
        <w:rPr>
          <w:lang w:eastAsia="ar-SA"/>
        </w:rPr>
        <w:t xml:space="preserve">You, as an individual, will also have a connection </w:t>
      </w:r>
      <w:proofErr w:type="gramStart"/>
      <w:r w:rsidRPr="007F1FF5">
        <w:rPr>
          <w:lang w:eastAsia="ar-SA"/>
        </w:rPr>
        <w:t>to</w:t>
      </w:r>
      <w:proofErr w:type="gramEnd"/>
      <w:r w:rsidRPr="007F1FF5">
        <w:rPr>
          <w:lang w:eastAsia="ar-SA"/>
        </w:rPr>
        <w:t xml:space="preserve"> the team member if you are one of the owners or the people running the business.</w:t>
      </w:r>
    </w:p>
    <w:p w14:paraId="335FC330" w14:textId="77777777" w:rsidR="00042DFB" w:rsidRPr="007F1FF5" w:rsidRDefault="00042DFB" w:rsidP="00DD12AE">
      <w:pPr>
        <w:spacing w:line="276" w:lineRule="auto"/>
        <w:ind w:firstLine="720"/>
        <w:rPr>
          <w:lang w:eastAsia="ar-SA"/>
        </w:rPr>
      </w:pPr>
    </w:p>
    <w:p w14:paraId="70C6D3DC" w14:textId="52971B44" w:rsidR="00042DFB" w:rsidRPr="007F1FF5" w:rsidRDefault="00042DFB" w:rsidP="00DD12AE">
      <w:pPr>
        <w:spacing w:line="276" w:lineRule="auto"/>
        <w:ind w:firstLine="720"/>
        <w:rPr>
          <w:lang w:eastAsia="ar-SA"/>
        </w:rPr>
      </w:pPr>
      <w:r w:rsidRPr="007F1FF5">
        <w:rPr>
          <w:lang w:eastAsia="ar-SA"/>
        </w:rPr>
        <w:lastRenderedPageBreak/>
        <w:t xml:space="preserve">Don't panic, you're </w:t>
      </w:r>
      <w:r w:rsidR="00311295">
        <w:rPr>
          <w:lang w:eastAsia="ar-SA"/>
        </w:rPr>
        <w:t>going to</w:t>
      </w:r>
      <w:r w:rsidRPr="007F1FF5">
        <w:rPr>
          <w:lang w:eastAsia="ar-SA"/>
        </w:rPr>
        <w:t xml:space="preserve"> be able to do all of this. It's really, </w:t>
      </w:r>
      <w:proofErr w:type="gramStart"/>
      <w:r w:rsidRPr="007F1FF5">
        <w:rPr>
          <w:lang w:eastAsia="ar-SA"/>
        </w:rPr>
        <w:t>really easy</w:t>
      </w:r>
      <w:proofErr w:type="gramEnd"/>
      <w:r w:rsidRPr="007F1FF5">
        <w:rPr>
          <w:lang w:eastAsia="ar-SA"/>
        </w:rPr>
        <w:t xml:space="preserve">. I'm ready to release </w:t>
      </w:r>
      <w:proofErr w:type="gramStart"/>
      <w:r w:rsidRPr="007F1FF5">
        <w:rPr>
          <w:lang w:eastAsia="ar-SA"/>
        </w:rPr>
        <w:t>any and all</w:t>
      </w:r>
      <w:proofErr w:type="gramEnd"/>
      <w:r w:rsidRPr="007F1FF5">
        <w:rPr>
          <w:lang w:eastAsia="ar-SA"/>
        </w:rPr>
        <w:t xml:space="preserve"> resistance between me and all of those customers over there. I release it now, I release it now, I release it now. </w:t>
      </w:r>
      <w:proofErr w:type="gramStart"/>
      <w:r w:rsidRPr="007F1FF5">
        <w:rPr>
          <w:lang w:eastAsia="ar-SA"/>
        </w:rPr>
        <w:t>It's really,</w:t>
      </w:r>
      <w:proofErr w:type="gramEnd"/>
      <w:r w:rsidRPr="007F1FF5">
        <w:rPr>
          <w:lang w:eastAsia="ar-SA"/>
        </w:rPr>
        <w:t xml:space="preserve"> don't over -complicate it. It's </w:t>
      </w:r>
      <w:proofErr w:type="gramStart"/>
      <w:r w:rsidRPr="007F1FF5">
        <w:rPr>
          <w:lang w:eastAsia="ar-SA"/>
        </w:rPr>
        <w:t>really simple</w:t>
      </w:r>
      <w:proofErr w:type="gramEnd"/>
      <w:r w:rsidRPr="007F1FF5">
        <w:rPr>
          <w:lang w:eastAsia="ar-SA"/>
        </w:rPr>
        <w:t xml:space="preserve">. Then you've got every piece of marketing. </w:t>
      </w:r>
      <w:proofErr w:type="gramStart"/>
      <w:r w:rsidRPr="007F1FF5">
        <w:rPr>
          <w:lang w:eastAsia="ar-SA"/>
        </w:rPr>
        <w:t>So</w:t>
      </w:r>
      <w:proofErr w:type="gramEnd"/>
      <w:r w:rsidRPr="007F1FF5">
        <w:rPr>
          <w:lang w:eastAsia="ar-SA"/>
        </w:rPr>
        <w:t xml:space="preserve"> I like to think of the business as a funnel and I don't mean that traditional.</w:t>
      </w:r>
    </w:p>
    <w:p w14:paraId="16BA9157" w14:textId="77777777" w:rsidR="00042DFB" w:rsidRPr="007F1FF5" w:rsidRDefault="00042DFB" w:rsidP="00DD12AE">
      <w:pPr>
        <w:spacing w:line="276" w:lineRule="auto"/>
        <w:ind w:firstLine="720"/>
        <w:rPr>
          <w:lang w:eastAsia="ar-SA"/>
        </w:rPr>
      </w:pPr>
    </w:p>
    <w:p w14:paraId="0E66782C" w14:textId="77777777" w:rsidR="00042DFB" w:rsidRPr="007F1FF5" w:rsidRDefault="00042DFB" w:rsidP="00DD12AE">
      <w:pPr>
        <w:spacing w:line="276" w:lineRule="auto"/>
        <w:ind w:firstLine="720"/>
        <w:rPr>
          <w:lang w:eastAsia="ar-SA"/>
        </w:rPr>
      </w:pPr>
      <w:r w:rsidRPr="007F1FF5">
        <w:rPr>
          <w:lang w:eastAsia="ar-SA"/>
        </w:rPr>
        <w:t xml:space="preserve">thing, drawing that you used to see people draw where you put all your leads in the top and then you get to some lead magnet and then da </w:t>
      </w:r>
      <w:proofErr w:type="spellStart"/>
      <w:r w:rsidRPr="007F1FF5">
        <w:rPr>
          <w:lang w:eastAsia="ar-SA"/>
        </w:rPr>
        <w:t>da</w:t>
      </w:r>
      <w:proofErr w:type="spellEnd"/>
      <w:r w:rsidRPr="007F1FF5">
        <w:rPr>
          <w:lang w:eastAsia="ar-SA"/>
        </w:rPr>
        <w:t xml:space="preserve"> </w:t>
      </w:r>
      <w:proofErr w:type="spellStart"/>
      <w:r w:rsidRPr="007F1FF5">
        <w:rPr>
          <w:lang w:eastAsia="ar-SA"/>
        </w:rPr>
        <w:t>da</w:t>
      </w:r>
      <w:proofErr w:type="spellEnd"/>
      <w:r w:rsidRPr="007F1FF5">
        <w:rPr>
          <w:lang w:eastAsia="ar-SA"/>
        </w:rPr>
        <w:t xml:space="preserve"> </w:t>
      </w:r>
      <w:proofErr w:type="spellStart"/>
      <w:r w:rsidRPr="007F1FF5">
        <w:rPr>
          <w:lang w:eastAsia="ar-SA"/>
        </w:rPr>
        <w:t>da</w:t>
      </w:r>
      <w:proofErr w:type="spellEnd"/>
      <w:r w:rsidRPr="007F1FF5">
        <w:rPr>
          <w:lang w:eastAsia="ar-SA"/>
        </w:rPr>
        <w:t>. Businesses are more complex and not organic, that's not the right word, but there's many more things to them than just that thing and usually there's multiple different ways people might find out about you. Referrals, this, that, whatever, and they don't all come to one free download or one free digital PDF that you do.</w:t>
      </w:r>
    </w:p>
    <w:p w14:paraId="0C1CE0FE" w14:textId="77777777" w:rsidR="00042DFB" w:rsidRPr="007F1FF5" w:rsidRDefault="00042DFB" w:rsidP="00DD12AE">
      <w:pPr>
        <w:spacing w:line="276" w:lineRule="auto"/>
        <w:ind w:firstLine="720"/>
        <w:rPr>
          <w:lang w:eastAsia="ar-SA"/>
        </w:rPr>
      </w:pPr>
    </w:p>
    <w:p w14:paraId="4AF01BCE" w14:textId="77777777" w:rsidR="00042DFB" w:rsidRPr="007F1FF5" w:rsidRDefault="00042DFB" w:rsidP="00DD12AE">
      <w:pPr>
        <w:spacing w:line="276" w:lineRule="auto"/>
        <w:ind w:firstLine="720"/>
        <w:rPr>
          <w:lang w:eastAsia="ar-SA"/>
        </w:rPr>
      </w:pPr>
      <w:proofErr w:type="gramStart"/>
      <w:r w:rsidRPr="007F1FF5">
        <w:rPr>
          <w:lang w:eastAsia="ar-SA"/>
        </w:rPr>
        <w:t>they'll</w:t>
      </w:r>
      <w:proofErr w:type="gramEnd"/>
      <w:r w:rsidRPr="007F1FF5">
        <w:rPr>
          <w:lang w:eastAsia="ar-SA"/>
        </w:rPr>
        <w:t xml:space="preserve"> come in via different ways. They'll see you on social media. If you've got a location, they might see your sign painted car or your retail shop or your whatever. They might see a video someone shared with them. </w:t>
      </w:r>
      <w:proofErr w:type="gramStart"/>
      <w:r w:rsidRPr="007F1FF5">
        <w:rPr>
          <w:lang w:eastAsia="ar-SA"/>
        </w:rPr>
        <w:t>So</w:t>
      </w:r>
      <w:proofErr w:type="gramEnd"/>
      <w:r w:rsidRPr="007F1FF5">
        <w:rPr>
          <w:lang w:eastAsia="ar-SA"/>
        </w:rPr>
        <w:t xml:space="preserve"> there's different ways people come in and then there'll be different products and services they buy. </w:t>
      </w:r>
      <w:proofErr w:type="gramStart"/>
      <w:r w:rsidRPr="007F1FF5">
        <w:rPr>
          <w:lang w:eastAsia="ar-SA"/>
        </w:rPr>
        <w:t>So</w:t>
      </w:r>
      <w:proofErr w:type="gramEnd"/>
      <w:r w:rsidRPr="007F1FF5">
        <w:rPr>
          <w:lang w:eastAsia="ar-SA"/>
        </w:rPr>
        <w:t xml:space="preserve"> I think of it more like a mind map, right? But you will have a different ideal customer. You'll have a couple of different ideal customers usually. </w:t>
      </w:r>
      <w:proofErr w:type="gramStart"/>
      <w:r w:rsidRPr="007F1FF5">
        <w:rPr>
          <w:lang w:eastAsia="ar-SA"/>
        </w:rPr>
        <w:t>So</w:t>
      </w:r>
      <w:proofErr w:type="gramEnd"/>
      <w:r w:rsidRPr="007F1FF5">
        <w:rPr>
          <w:lang w:eastAsia="ar-SA"/>
        </w:rPr>
        <w:t xml:space="preserve"> my ideal customers,</w:t>
      </w:r>
    </w:p>
    <w:p w14:paraId="78679C21" w14:textId="77777777" w:rsidR="00042DFB" w:rsidRPr="007F1FF5" w:rsidRDefault="00042DFB" w:rsidP="00DD12AE">
      <w:pPr>
        <w:spacing w:line="276" w:lineRule="auto"/>
        <w:ind w:firstLine="720"/>
        <w:rPr>
          <w:lang w:eastAsia="ar-SA"/>
        </w:rPr>
      </w:pPr>
    </w:p>
    <w:p w14:paraId="39DD8637" w14:textId="77777777" w:rsidR="00042DFB" w:rsidRPr="007F1FF5" w:rsidRDefault="00042DFB" w:rsidP="00DD12AE">
      <w:pPr>
        <w:spacing w:line="276" w:lineRule="auto"/>
        <w:ind w:firstLine="720"/>
        <w:rPr>
          <w:lang w:eastAsia="ar-SA"/>
        </w:rPr>
      </w:pPr>
      <w:r w:rsidRPr="007F1FF5">
        <w:rPr>
          <w:lang w:eastAsia="ar-SA"/>
        </w:rPr>
        <w:t>in relation to this as people who want more money.</w:t>
      </w:r>
    </w:p>
    <w:p w14:paraId="0272B8F0" w14:textId="77777777" w:rsidR="00042DFB" w:rsidRPr="007F1FF5" w:rsidRDefault="00042DFB" w:rsidP="00DD12AE">
      <w:pPr>
        <w:spacing w:line="276" w:lineRule="auto"/>
        <w:ind w:firstLine="720"/>
        <w:rPr>
          <w:lang w:eastAsia="ar-SA"/>
        </w:rPr>
      </w:pPr>
    </w:p>
    <w:p w14:paraId="062D7135" w14:textId="77777777" w:rsidR="00042DFB" w:rsidRPr="007F1FF5" w:rsidRDefault="00042DFB" w:rsidP="00DD12AE">
      <w:pPr>
        <w:spacing w:line="276" w:lineRule="auto"/>
        <w:ind w:firstLine="720"/>
        <w:rPr>
          <w:lang w:eastAsia="ar-SA"/>
        </w:rPr>
      </w:pPr>
      <w:r w:rsidRPr="007F1FF5">
        <w:rPr>
          <w:lang w:eastAsia="ar-SA"/>
        </w:rPr>
        <w:t xml:space="preserve">business owners, aspiring business owners, people with side hustles. Probably a few more. If you don't fit in one of them, don't worry. I still love you. I still welcome all of you. I welcome you all the time. If you're up to big things and you want more money, this </w:t>
      </w:r>
      <w:r w:rsidRPr="007F1FF5">
        <w:rPr>
          <w:lang w:eastAsia="ar-SA"/>
        </w:rPr>
        <w:lastRenderedPageBreak/>
        <w:t xml:space="preserve">is your place. And I have my different client avatars. And when I think of my business structure now, </w:t>
      </w:r>
      <w:proofErr w:type="gramStart"/>
      <w:r w:rsidRPr="007F1FF5">
        <w:rPr>
          <w:lang w:eastAsia="ar-SA"/>
        </w:rPr>
        <w:t>all of</w:t>
      </w:r>
      <w:proofErr w:type="gramEnd"/>
      <w:r w:rsidRPr="007F1FF5">
        <w:rPr>
          <w:lang w:eastAsia="ar-SA"/>
        </w:rPr>
        <w:t xml:space="preserve"> these different memberships and products and...</w:t>
      </w:r>
    </w:p>
    <w:p w14:paraId="185CC391" w14:textId="77777777" w:rsidR="00042DFB" w:rsidRPr="007F1FF5" w:rsidRDefault="00042DFB" w:rsidP="00DD12AE">
      <w:pPr>
        <w:spacing w:line="276" w:lineRule="auto"/>
        <w:ind w:firstLine="720"/>
        <w:rPr>
          <w:lang w:eastAsia="ar-SA"/>
        </w:rPr>
      </w:pPr>
    </w:p>
    <w:p w14:paraId="3040B600" w14:textId="77777777" w:rsidR="00042DFB" w:rsidRPr="007F1FF5" w:rsidRDefault="00042DFB" w:rsidP="00DD12AE">
      <w:pPr>
        <w:spacing w:line="276" w:lineRule="auto"/>
        <w:ind w:firstLine="720"/>
        <w:rPr>
          <w:lang w:eastAsia="ar-SA"/>
        </w:rPr>
      </w:pPr>
      <w:r w:rsidRPr="007F1FF5">
        <w:rPr>
          <w:lang w:eastAsia="ar-SA"/>
        </w:rPr>
        <w:t xml:space="preserve">mentoring if you're interested in </w:t>
      </w:r>
      <w:proofErr w:type="gramStart"/>
      <w:r w:rsidRPr="007F1FF5">
        <w:rPr>
          <w:lang w:eastAsia="ar-SA"/>
        </w:rPr>
        <w:t>all of</w:t>
      </w:r>
      <w:proofErr w:type="gramEnd"/>
      <w:r w:rsidRPr="007F1FF5">
        <w:rPr>
          <w:lang w:eastAsia="ar-SA"/>
        </w:rPr>
        <w:t xml:space="preserve"> that look it up on the website so I different products and stuff.</w:t>
      </w:r>
    </w:p>
    <w:p w14:paraId="3D92E7BB" w14:textId="77777777" w:rsidR="00042DFB" w:rsidRPr="007F1FF5" w:rsidRDefault="00042DFB" w:rsidP="00DD12AE">
      <w:pPr>
        <w:spacing w:line="276" w:lineRule="auto"/>
        <w:ind w:firstLine="720"/>
        <w:rPr>
          <w:lang w:eastAsia="ar-SA"/>
        </w:rPr>
      </w:pPr>
    </w:p>
    <w:p w14:paraId="47D0C095" w14:textId="6BBA6DB7" w:rsidR="00042DFB" w:rsidRPr="007F1FF5" w:rsidRDefault="00042DFB" w:rsidP="00DD12AE">
      <w:pPr>
        <w:spacing w:line="276" w:lineRule="auto"/>
        <w:ind w:firstLine="720"/>
        <w:rPr>
          <w:lang w:eastAsia="ar-SA"/>
        </w:rPr>
      </w:pPr>
      <w:r w:rsidRPr="007F1FF5">
        <w:rPr>
          <w:lang w:eastAsia="ar-SA"/>
        </w:rPr>
        <w:t xml:space="preserve">And those customers, those different ideal customers flow through these different things in different ways. </w:t>
      </w:r>
      <w:proofErr w:type="gramStart"/>
      <w:r w:rsidRPr="007F1FF5">
        <w:rPr>
          <w:lang w:eastAsia="ar-SA"/>
        </w:rPr>
        <w:t>So</w:t>
      </w:r>
      <w:proofErr w:type="gramEnd"/>
      <w:r w:rsidRPr="007F1FF5">
        <w:rPr>
          <w:lang w:eastAsia="ar-SA"/>
        </w:rPr>
        <w:t xml:space="preserve"> someone who's likely to come from my high end, one -to -one, let's sort your business the heck out, let's get your energy vibe high, let's do all of this personally, you and me, one -to -one. Someone who does that is likely to come in via these ways, but they may well hear about me from over here. And they're </w:t>
      </w:r>
      <w:r w:rsidR="00311295">
        <w:rPr>
          <w:lang w:eastAsia="ar-SA"/>
        </w:rPr>
        <w:t>going to</w:t>
      </w:r>
      <w:r w:rsidRPr="007F1FF5">
        <w:rPr>
          <w:lang w:eastAsia="ar-SA"/>
        </w:rPr>
        <w:t xml:space="preserve"> find their way through to the mentoring down here.</w:t>
      </w:r>
    </w:p>
    <w:p w14:paraId="2E78F131" w14:textId="77777777" w:rsidR="00042DFB" w:rsidRPr="007F1FF5" w:rsidRDefault="00042DFB" w:rsidP="00DD12AE">
      <w:pPr>
        <w:spacing w:line="276" w:lineRule="auto"/>
        <w:ind w:firstLine="720"/>
        <w:rPr>
          <w:lang w:eastAsia="ar-SA"/>
        </w:rPr>
      </w:pPr>
    </w:p>
    <w:p w14:paraId="70C9AF34" w14:textId="77777777" w:rsidR="00042DFB" w:rsidRPr="007F1FF5" w:rsidRDefault="00042DFB" w:rsidP="00DD12AE">
      <w:pPr>
        <w:spacing w:line="276" w:lineRule="auto"/>
        <w:ind w:firstLine="720"/>
        <w:rPr>
          <w:lang w:eastAsia="ar-SA"/>
        </w:rPr>
      </w:pPr>
      <w:proofErr w:type="gramStart"/>
      <w:r w:rsidRPr="007F1FF5">
        <w:rPr>
          <w:lang w:eastAsia="ar-SA"/>
        </w:rPr>
        <w:t>someone</w:t>
      </w:r>
      <w:proofErr w:type="gramEnd"/>
      <w:r w:rsidRPr="007F1FF5">
        <w:rPr>
          <w:lang w:eastAsia="ar-SA"/>
        </w:rPr>
        <w:t xml:space="preserve"> else who wants to </w:t>
      </w:r>
      <w:proofErr w:type="spellStart"/>
      <w:r w:rsidRPr="007F1FF5">
        <w:rPr>
          <w:lang w:eastAsia="ar-SA"/>
        </w:rPr>
        <w:t>self study</w:t>
      </w:r>
      <w:proofErr w:type="spellEnd"/>
      <w:r w:rsidRPr="007F1FF5">
        <w:rPr>
          <w:lang w:eastAsia="ar-SA"/>
        </w:rPr>
        <w:t xml:space="preserve">, who doesn't want to invest a lot of money in </w:t>
      </w:r>
      <w:proofErr w:type="gramStart"/>
      <w:r w:rsidRPr="007F1FF5">
        <w:rPr>
          <w:lang w:eastAsia="ar-SA"/>
        </w:rPr>
        <w:t>this, but</w:t>
      </w:r>
      <w:proofErr w:type="gramEnd"/>
      <w:r w:rsidRPr="007F1FF5">
        <w:rPr>
          <w:lang w:eastAsia="ar-SA"/>
        </w:rPr>
        <w:t xml:space="preserve"> wants to cause some shifts in their life are going to find about me, maybe the same ways, maybe another way. And they're going to funnel through and they're going to end up over here, where you are right now in the gold zone, not the gold zone, the money zone club. </w:t>
      </w:r>
      <w:proofErr w:type="gramStart"/>
      <w:r w:rsidRPr="007F1FF5">
        <w:rPr>
          <w:lang w:eastAsia="ar-SA"/>
        </w:rPr>
        <w:t>So</w:t>
      </w:r>
      <w:proofErr w:type="gramEnd"/>
      <w:r w:rsidRPr="007F1FF5">
        <w:rPr>
          <w:lang w:eastAsia="ar-SA"/>
        </w:rPr>
        <w:t xml:space="preserve"> you get the idea right. Apply that to your business idea. You're going to have different, or your business, you're going to have different products, different services, different ways people find out about you.</w:t>
      </w:r>
    </w:p>
    <w:p w14:paraId="045345E5" w14:textId="77777777" w:rsidR="00042DFB" w:rsidRPr="007F1FF5" w:rsidRDefault="00042DFB" w:rsidP="00DD12AE">
      <w:pPr>
        <w:spacing w:line="276" w:lineRule="auto"/>
        <w:ind w:firstLine="720"/>
        <w:rPr>
          <w:lang w:eastAsia="ar-SA"/>
        </w:rPr>
      </w:pPr>
    </w:p>
    <w:p w14:paraId="09AD1A2B" w14:textId="02A8A87B" w:rsidR="00042DFB" w:rsidRPr="007F1FF5" w:rsidRDefault="00042DFB" w:rsidP="00DD12AE">
      <w:pPr>
        <w:spacing w:line="276" w:lineRule="auto"/>
        <w:ind w:firstLine="720"/>
        <w:rPr>
          <w:lang w:eastAsia="ar-SA"/>
        </w:rPr>
      </w:pPr>
      <w:proofErr w:type="gramStart"/>
      <w:r w:rsidRPr="007F1FF5">
        <w:rPr>
          <w:lang w:eastAsia="ar-SA"/>
        </w:rPr>
        <w:t>All of</w:t>
      </w:r>
      <w:proofErr w:type="gramEnd"/>
      <w:r w:rsidRPr="007F1FF5">
        <w:rPr>
          <w:lang w:eastAsia="ar-SA"/>
        </w:rPr>
        <w:t xml:space="preserve"> those different things, the different products, the different ways that people find out about you, all of them have their own vibration. And then I like to think of them like a pipe or a slide when I think about a funnel. I like to think of you guys sliding down the slides to the different bits, to wherever serves you the most. The goal is not to get everybody at the bottom. The goal is </w:t>
      </w:r>
      <w:r w:rsidRPr="007F1FF5">
        <w:rPr>
          <w:lang w:eastAsia="ar-SA"/>
        </w:rPr>
        <w:lastRenderedPageBreak/>
        <w:t xml:space="preserve">not to get everybody into mentoring. That doesn't work for everybody. I don't have enough time to mentor every single </w:t>
      </w:r>
      <w:proofErr w:type="gramStart"/>
      <w:r w:rsidRPr="007F1FF5">
        <w:rPr>
          <w:lang w:eastAsia="ar-SA"/>
        </w:rPr>
        <w:t>person in</w:t>
      </w:r>
      <w:proofErr w:type="gramEnd"/>
      <w:r w:rsidRPr="007F1FF5">
        <w:rPr>
          <w:lang w:eastAsia="ar-SA"/>
        </w:rPr>
        <w:t xml:space="preserve"> here. Just not </w:t>
      </w:r>
      <w:r w:rsidR="00311295">
        <w:rPr>
          <w:lang w:eastAsia="ar-SA"/>
        </w:rPr>
        <w:t>going to</w:t>
      </w:r>
      <w:r w:rsidRPr="007F1FF5">
        <w:rPr>
          <w:lang w:eastAsia="ar-SA"/>
        </w:rPr>
        <w:t xml:space="preserve"> happen.</w:t>
      </w:r>
    </w:p>
    <w:p w14:paraId="50D18B08" w14:textId="77777777" w:rsidR="00042DFB" w:rsidRPr="007F1FF5" w:rsidRDefault="00042DFB" w:rsidP="00DD12AE">
      <w:pPr>
        <w:spacing w:line="276" w:lineRule="auto"/>
        <w:ind w:firstLine="720"/>
        <w:rPr>
          <w:lang w:eastAsia="ar-SA"/>
        </w:rPr>
      </w:pPr>
    </w:p>
    <w:p w14:paraId="11CFA094" w14:textId="086C06DB" w:rsidR="00042DFB" w:rsidRPr="007F1FF5" w:rsidRDefault="00042DFB" w:rsidP="00DD12AE">
      <w:pPr>
        <w:spacing w:line="276" w:lineRule="auto"/>
        <w:ind w:firstLine="720"/>
        <w:rPr>
          <w:lang w:eastAsia="ar-SA"/>
        </w:rPr>
      </w:pPr>
      <w:r w:rsidRPr="007F1FF5">
        <w:rPr>
          <w:lang w:eastAsia="ar-SA"/>
        </w:rPr>
        <w:t xml:space="preserve">But for some people, it's perfect. For others, not so much, right? You're </w:t>
      </w:r>
      <w:r w:rsidR="00311295">
        <w:rPr>
          <w:lang w:eastAsia="ar-SA"/>
        </w:rPr>
        <w:t>going to</w:t>
      </w:r>
      <w:r w:rsidRPr="007F1FF5">
        <w:rPr>
          <w:lang w:eastAsia="ar-SA"/>
        </w:rPr>
        <w:t xml:space="preserve"> have, for your ideal customer, for whatever your business or business idea is, different products and services and different ways for each ideal customer that they are served best. And the way they move through every one of those connections between the different points has its own vibration. Every one of them could have resistance in.</w:t>
      </w:r>
    </w:p>
    <w:p w14:paraId="65500C1B" w14:textId="77777777" w:rsidR="00042DFB" w:rsidRPr="007F1FF5" w:rsidRDefault="00042DFB" w:rsidP="00DD12AE">
      <w:pPr>
        <w:spacing w:line="276" w:lineRule="auto"/>
        <w:ind w:firstLine="720"/>
        <w:rPr>
          <w:lang w:eastAsia="ar-SA"/>
        </w:rPr>
      </w:pPr>
    </w:p>
    <w:p w14:paraId="0BB446B4" w14:textId="77777777" w:rsidR="00042DFB" w:rsidRPr="007F1FF5" w:rsidRDefault="00042DFB" w:rsidP="00DD12AE">
      <w:pPr>
        <w:spacing w:line="276" w:lineRule="auto"/>
        <w:ind w:firstLine="720"/>
        <w:rPr>
          <w:lang w:eastAsia="ar-SA"/>
        </w:rPr>
      </w:pPr>
      <w:r w:rsidRPr="007F1FF5">
        <w:rPr>
          <w:lang w:eastAsia="ar-SA"/>
        </w:rPr>
        <w:t xml:space="preserve">And if you find you're getting a load of these </w:t>
      </w:r>
      <w:proofErr w:type="gramStart"/>
      <w:r w:rsidRPr="007F1FF5">
        <w:rPr>
          <w:lang w:eastAsia="ar-SA"/>
        </w:rPr>
        <w:t>type</w:t>
      </w:r>
      <w:proofErr w:type="gramEnd"/>
      <w:r w:rsidRPr="007F1FF5">
        <w:rPr>
          <w:lang w:eastAsia="ar-SA"/>
        </w:rPr>
        <w:t xml:space="preserve"> of clients, but not a lot of these, there's probably resistance going on somewhere.</w:t>
      </w:r>
    </w:p>
    <w:p w14:paraId="1E091F37" w14:textId="77777777" w:rsidR="00042DFB" w:rsidRPr="007F1FF5" w:rsidRDefault="00042DFB" w:rsidP="00DD12AE">
      <w:pPr>
        <w:spacing w:line="276" w:lineRule="auto"/>
        <w:ind w:firstLine="720"/>
        <w:rPr>
          <w:lang w:eastAsia="ar-SA"/>
        </w:rPr>
      </w:pPr>
    </w:p>
    <w:p w14:paraId="016688D7" w14:textId="77777777" w:rsidR="00042DFB" w:rsidRPr="007F1FF5" w:rsidRDefault="00042DFB" w:rsidP="00DD12AE">
      <w:pPr>
        <w:spacing w:line="276" w:lineRule="auto"/>
        <w:ind w:firstLine="720"/>
        <w:rPr>
          <w:lang w:eastAsia="ar-SA"/>
        </w:rPr>
      </w:pPr>
      <w:r w:rsidRPr="007F1FF5">
        <w:rPr>
          <w:lang w:eastAsia="ar-SA"/>
        </w:rPr>
        <w:t xml:space="preserve">You get the idea, I hope. So how I do it, I systematically clear resistance. First off, I like to draw out my funnel. I like to draw out how my business looks because usually you can put every social media, every this, every that on a drawing and you can see it in front of you. And then I will clear resistance to every single one of those things, to every single one of the pipes. And then I'll clear the </w:t>
      </w:r>
      <w:proofErr w:type="gramStart"/>
      <w:r w:rsidRPr="007F1FF5">
        <w:rPr>
          <w:lang w:eastAsia="ar-SA"/>
        </w:rPr>
        <w:t>funnel as a whole</w:t>
      </w:r>
      <w:proofErr w:type="gramEnd"/>
      <w:r w:rsidRPr="007F1FF5">
        <w:rPr>
          <w:lang w:eastAsia="ar-SA"/>
        </w:rPr>
        <w:t>. I'll clear resistance between me and the ideal customer, me.</w:t>
      </w:r>
    </w:p>
    <w:p w14:paraId="559C5DB2" w14:textId="77777777" w:rsidR="00042DFB" w:rsidRPr="007F1FF5" w:rsidRDefault="00042DFB" w:rsidP="00DD12AE">
      <w:pPr>
        <w:spacing w:line="276" w:lineRule="auto"/>
        <w:ind w:firstLine="720"/>
        <w:rPr>
          <w:lang w:eastAsia="ar-SA"/>
        </w:rPr>
      </w:pPr>
    </w:p>
    <w:p w14:paraId="6AC35B57" w14:textId="77777777" w:rsidR="00042DFB" w:rsidRPr="007F1FF5" w:rsidRDefault="00042DFB" w:rsidP="00DD12AE">
      <w:pPr>
        <w:spacing w:line="276" w:lineRule="auto"/>
        <w:ind w:firstLine="720"/>
        <w:rPr>
          <w:lang w:eastAsia="ar-SA"/>
        </w:rPr>
      </w:pPr>
      <w:r w:rsidRPr="007F1FF5">
        <w:rPr>
          <w:lang w:eastAsia="ar-SA"/>
        </w:rPr>
        <w:t xml:space="preserve">and the team member, me and the business. And I just work through all of it. And then every time I do anything in the business, I will then check, am I aligned to whatever I'm doing? Is the business aligned? Is the business aligned to my goals? Is there any resistance anywhere in this process? </w:t>
      </w:r>
      <w:proofErr w:type="gramStart"/>
      <w:r w:rsidRPr="007F1FF5">
        <w:rPr>
          <w:lang w:eastAsia="ar-SA"/>
        </w:rPr>
        <w:t>So</w:t>
      </w:r>
      <w:proofErr w:type="gramEnd"/>
      <w:r w:rsidRPr="007F1FF5">
        <w:rPr>
          <w:lang w:eastAsia="ar-SA"/>
        </w:rPr>
        <w:t xml:space="preserve"> let's say I'm about to post something on social media.</w:t>
      </w:r>
    </w:p>
    <w:p w14:paraId="63941090" w14:textId="77777777" w:rsidR="00042DFB" w:rsidRPr="007F1FF5" w:rsidRDefault="00042DFB" w:rsidP="00DD12AE">
      <w:pPr>
        <w:spacing w:line="276" w:lineRule="auto"/>
        <w:ind w:firstLine="720"/>
        <w:rPr>
          <w:lang w:eastAsia="ar-SA"/>
        </w:rPr>
      </w:pPr>
    </w:p>
    <w:p w14:paraId="424C5D19" w14:textId="77777777" w:rsidR="00042DFB" w:rsidRPr="007F1FF5" w:rsidRDefault="00042DFB" w:rsidP="00DD12AE">
      <w:pPr>
        <w:spacing w:line="276" w:lineRule="auto"/>
        <w:ind w:firstLine="720"/>
        <w:rPr>
          <w:lang w:eastAsia="ar-SA"/>
        </w:rPr>
      </w:pPr>
      <w:r w:rsidRPr="007F1FF5">
        <w:rPr>
          <w:lang w:eastAsia="ar-SA"/>
        </w:rPr>
        <w:lastRenderedPageBreak/>
        <w:t xml:space="preserve">Have I edited this in a way where it is for my customers highest good? Is this going, is this got any resistance anywhere around it? Can I release that resistance now? Have I used wording where there's resistance in it? Is this going to connect with my ideal customer? </w:t>
      </w:r>
      <w:proofErr w:type="gramStart"/>
      <w:r w:rsidRPr="007F1FF5">
        <w:rPr>
          <w:lang w:eastAsia="ar-SA"/>
        </w:rPr>
        <w:t>So</w:t>
      </w:r>
      <w:proofErr w:type="gramEnd"/>
      <w:r w:rsidRPr="007F1FF5">
        <w:rPr>
          <w:lang w:eastAsia="ar-SA"/>
        </w:rPr>
        <w:t xml:space="preserve"> you can do 5 million courses about how to set up a funnel, how to make a membership, how to...</w:t>
      </w:r>
    </w:p>
    <w:p w14:paraId="069C5A6F" w14:textId="77777777" w:rsidR="00042DFB" w:rsidRPr="007F1FF5" w:rsidRDefault="00042DFB" w:rsidP="00DD12AE">
      <w:pPr>
        <w:spacing w:line="276" w:lineRule="auto"/>
        <w:ind w:firstLine="720"/>
        <w:rPr>
          <w:lang w:eastAsia="ar-SA"/>
        </w:rPr>
      </w:pPr>
    </w:p>
    <w:p w14:paraId="3745F957" w14:textId="77777777" w:rsidR="00042DFB" w:rsidRPr="007F1FF5" w:rsidRDefault="00042DFB" w:rsidP="00DD12AE">
      <w:pPr>
        <w:spacing w:line="276" w:lineRule="auto"/>
        <w:ind w:firstLine="720"/>
        <w:rPr>
          <w:lang w:eastAsia="ar-SA"/>
        </w:rPr>
      </w:pPr>
      <w:r w:rsidRPr="007F1FF5">
        <w:rPr>
          <w:lang w:eastAsia="ar-SA"/>
        </w:rPr>
        <w:t xml:space="preserve">make an online challenge, how to make a lead magnet, how to do this, how to do that, how to upsell, how to have higher average sale, blah blah blah blah blah. There are so many things and people have done a lot of studies, not studies, done a lot of practical </w:t>
      </w:r>
      <w:proofErr w:type="gramStart"/>
      <w:r w:rsidRPr="007F1FF5">
        <w:rPr>
          <w:lang w:eastAsia="ar-SA"/>
        </w:rPr>
        <w:t>real life</w:t>
      </w:r>
      <w:proofErr w:type="gramEnd"/>
      <w:r w:rsidRPr="007F1FF5">
        <w:rPr>
          <w:lang w:eastAsia="ar-SA"/>
        </w:rPr>
        <w:t xml:space="preserve"> learning of how you're going to get the best results from all of these things. And you can go follow somebody else's structure and you're going to get some results right.</w:t>
      </w:r>
    </w:p>
    <w:p w14:paraId="127B4E1C" w14:textId="77777777" w:rsidR="00042DFB" w:rsidRPr="007F1FF5" w:rsidRDefault="00042DFB" w:rsidP="00DD12AE">
      <w:pPr>
        <w:spacing w:line="276" w:lineRule="auto"/>
        <w:ind w:firstLine="720"/>
        <w:rPr>
          <w:lang w:eastAsia="ar-SA"/>
        </w:rPr>
      </w:pPr>
    </w:p>
    <w:p w14:paraId="1F7030EF" w14:textId="77777777" w:rsidR="00042DFB" w:rsidRPr="007F1FF5" w:rsidRDefault="00042DFB" w:rsidP="00DD12AE">
      <w:pPr>
        <w:spacing w:line="276" w:lineRule="auto"/>
        <w:ind w:firstLine="720"/>
        <w:rPr>
          <w:lang w:eastAsia="ar-SA"/>
        </w:rPr>
      </w:pPr>
      <w:r w:rsidRPr="007F1FF5">
        <w:rPr>
          <w:lang w:eastAsia="ar-SA"/>
        </w:rPr>
        <w:t>But the likelihood is you will have resistance in your energy because you're following someone else's structure. Does that mean that the stuff you've learned in the courses you've done is crap? Absolutely flipping not. I totally recommend having free things, having a membership, having summits and challenges and ways that people find out about you and then upsells and one -click upsells and order bumps and a membership. I recommend all of that because this works.</w:t>
      </w:r>
    </w:p>
    <w:p w14:paraId="2E121379" w14:textId="77777777" w:rsidR="00042DFB" w:rsidRPr="007F1FF5" w:rsidRDefault="00042DFB" w:rsidP="00DD12AE">
      <w:pPr>
        <w:spacing w:line="276" w:lineRule="auto"/>
        <w:ind w:firstLine="720"/>
        <w:rPr>
          <w:lang w:eastAsia="ar-SA"/>
        </w:rPr>
      </w:pPr>
    </w:p>
    <w:p w14:paraId="3C2948D9" w14:textId="77777777" w:rsidR="00042DFB" w:rsidRPr="007F1FF5" w:rsidRDefault="00042DFB" w:rsidP="00DD12AE">
      <w:pPr>
        <w:spacing w:line="276" w:lineRule="auto"/>
        <w:ind w:firstLine="720"/>
        <w:rPr>
          <w:lang w:eastAsia="ar-SA"/>
        </w:rPr>
      </w:pPr>
      <w:r w:rsidRPr="007F1FF5">
        <w:rPr>
          <w:lang w:eastAsia="ar-SA"/>
        </w:rPr>
        <w:t xml:space="preserve">Thousands of business owners have figured this out over many years so that we are selling to people in a way that lands with them. Now, if you've got resistance to selling, please work on that. Please go ask, have I got resistance to being sold </w:t>
      </w:r>
      <w:proofErr w:type="gramStart"/>
      <w:r w:rsidRPr="007F1FF5">
        <w:rPr>
          <w:lang w:eastAsia="ar-SA"/>
        </w:rPr>
        <w:t>to</w:t>
      </w:r>
      <w:proofErr w:type="gramEnd"/>
      <w:r w:rsidRPr="007F1FF5">
        <w:rPr>
          <w:lang w:eastAsia="ar-SA"/>
        </w:rPr>
        <w:t>? Have I got resistance to selling to other people? Check that. Can I release that? I'm ready to release it because here's the thing, and you might have heard people ...</w:t>
      </w:r>
    </w:p>
    <w:p w14:paraId="16DC7D75" w14:textId="77777777" w:rsidR="00042DFB" w:rsidRPr="007F1FF5" w:rsidRDefault="00042DFB" w:rsidP="00DD12AE">
      <w:pPr>
        <w:spacing w:line="276" w:lineRule="auto"/>
        <w:ind w:firstLine="720"/>
        <w:rPr>
          <w:lang w:eastAsia="ar-SA"/>
        </w:rPr>
      </w:pPr>
    </w:p>
    <w:p w14:paraId="23C5B611" w14:textId="77777777" w:rsidR="00042DFB" w:rsidRPr="007F1FF5" w:rsidRDefault="00042DFB" w:rsidP="00DD12AE">
      <w:pPr>
        <w:spacing w:line="276" w:lineRule="auto"/>
        <w:ind w:firstLine="720"/>
        <w:rPr>
          <w:lang w:eastAsia="ar-SA"/>
        </w:rPr>
      </w:pPr>
      <w:r w:rsidRPr="007F1FF5">
        <w:rPr>
          <w:lang w:eastAsia="ar-SA"/>
        </w:rPr>
        <w:lastRenderedPageBreak/>
        <w:t>say this before but coming back to I cannot remember if it was this lesson or the last one now they're running together coming back to what I was saying about like uplifting the world and serving people and actually making a difference in people's lives whether that is you your loved ones other people whatever if you are selling stuff which is going to make a difference in some way to someone else.</w:t>
      </w:r>
    </w:p>
    <w:p w14:paraId="72E6655E" w14:textId="77777777" w:rsidR="00042DFB" w:rsidRPr="007F1FF5" w:rsidRDefault="00042DFB" w:rsidP="00DD12AE">
      <w:pPr>
        <w:spacing w:line="276" w:lineRule="auto"/>
        <w:ind w:firstLine="720"/>
        <w:rPr>
          <w:lang w:eastAsia="ar-SA"/>
        </w:rPr>
      </w:pPr>
    </w:p>
    <w:p w14:paraId="0BCBB406" w14:textId="12D67A7B" w:rsidR="00042DFB" w:rsidRPr="007F1FF5" w:rsidRDefault="00042DFB" w:rsidP="00DD12AE">
      <w:pPr>
        <w:spacing w:line="276" w:lineRule="auto"/>
        <w:ind w:firstLine="720"/>
        <w:rPr>
          <w:lang w:eastAsia="ar-SA"/>
        </w:rPr>
      </w:pPr>
      <w:r w:rsidRPr="007F1FF5">
        <w:rPr>
          <w:lang w:eastAsia="ar-SA"/>
        </w:rPr>
        <w:t xml:space="preserve">that is going to increase their vibration in some way, that's going to improve their life in some way, whether it just makes them happier, whether it fixes a problem, it doesn't matter. If you are selling something, it's </w:t>
      </w:r>
      <w:r w:rsidR="00311295">
        <w:rPr>
          <w:lang w:eastAsia="ar-SA"/>
        </w:rPr>
        <w:t>going to</w:t>
      </w:r>
      <w:r w:rsidRPr="007F1FF5">
        <w:rPr>
          <w:lang w:eastAsia="ar-SA"/>
        </w:rPr>
        <w:t xml:space="preserve"> make a difference to someone else in some way. Happier, more time with their family, make more money, get healthier, whatever it is, right? You are doing them a disservice if you do not sell it to them.</w:t>
      </w:r>
    </w:p>
    <w:p w14:paraId="20C5FACF" w14:textId="77777777" w:rsidR="00042DFB" w:rsidRPr="007F1FF5" w:rsidRDefault="00042DFB" w:rsidP="00DD12AE">
      <w:pPr>
        <w:spacing w:line="276" w:lineRule="auto"/>
        <w:ind w:firstLine="720"/>
        <w:rPr>
          <w:lang w:eastAsia="ar-SA"/>
        </w:rPr>
      </w:pPr>
    </w:p>
    <w:p w14:paraId="6633AC9E" w14:textId="77777777" w:rsidR="00042DFB" w:rsidRPr="007F1FF5" w:rsidRDefault="00042DFB" w:rsidP="00DD12AE">
      <w:pPr>
        <w:spacing w:line="276" w:lineRule="auto"/>
        <w:ind w:firstLine="720"/>
        <w:rPr>
          <w:lang w:eastAsia="ar-SA"/>
        </w:rPr>
      </w:pPr>
      <w:r w:rsidRPr="007F1FF5">
        <w:rPr>
          <w:lang w:eastAsia="ar-SA"/>
        </w:rPr>
        <w:t>in its best possible light. I'm not talking about lying, don't do that. Do not be covering up problems with your products. Get your products, work on them so that they are the best they can possibly be for people. Put the effort in and then go sell a flip out of it. Set up a structure that really works and do the work to release the resistance so the customers will flow through to the stuff that they need that's going to make the biggest difference to</w:t>
      </w:r>
    </w:p>
    <w:p w14:paraId="677205EF" w14:textId="77777777" w:rsidR="00042DFB" w:rsidRPr="007F1FF5" w:rsidRDefault="00042DFB" w:rsidP="00DD12AE">
      <w:pPr>
        <w:spacing w:line="276" w:lineRule="auto"/>
        <w:ind w:firstLine="720"/>
        <w:rPr>
          <w:lang w:eastAsia="ar-SA"/>
        </w:rPr>
      </w:pPr>
    </w:p>
    <w:p w14:paraId="1C5A882E" w14:textId="77777777" w:rsidR="00042DFB" w:rsidRPr="007F1FF5" w:rsidRDefault="00042DFB" w:rsidP="00DD12AE">
      <w:pPr>
        <w:spacing w:line="276" w:lineRule="auto"/>
        <w:ind w:firstLine="720"/>
        <w:rPr>
          <w:lang w:eastAsia="ar-SA"/>
        </w:rPr>
      </w:pPr>
      <w:r w:rsidRPr="007F1FF5">
        <w:rPr>
          <w:lang w:eastAsia="ar-SA"/>
        </w:rPr>
        <w:t xml:space="preserve">them and is going to bring money into your bank account so you can go and uplift your family and your life and all those other people. I hope that makes sense. </w:t>
      </w:r>
      <w:proofErr w:type="gramStart"/>
      <w:r w:rsidRPr="007F1FF5">
        <w:rPr>
          <w:lang w:eastAsia="ar-SA"/>
        </w:rPr>
        <w:t>So</w:t>
      </w:r>
      <w:proofErr w:type="gramEnd"/>
      <w:r w:rsidRPr="007F1FF5">
        <w:rPr>
          <w:lang w:eastAsia="ar-SA"/>
        </w:rPr>
        <w:t xml:space="preserve"> I've gotten off track. Right, so for example what do I do in my business? </w:t>
      </w:r>
      <w:proofErr w:type="gramStart"/>
      <w:r w:rsidRPr="007F1FF5">
        <w:rPr>
          <w:lang w:eastAsia="ar-SA"/>
        </w:rPr>
        <w:t>So</w:t>
      </w:r>
      <w:proofErr w:type="gramEnd"/>
      <w:r w:rsidRPr="007F1FF5">
        <w:rPr>
          <w:lang w:eastAsia="ar-SA"/>
        </w:rPr>
        <w:t xml:space="preserve"> give you a real life example. Let's say I'm writing an email newsletter and I'm kind of grumpy. I don't really feel like I've, I don't know, had too much for dinner the night before and I'm feeling... I just can't help it.</w:t>
      </w:r>
    </w:p>
    <w:p w14:paraId="582704D5" w14:textId="77777777" w:rsidR="00042DFB" w:rsidRPr="007F1FF5" w:rsidRDefault="00042DFB" w:rsidP="00DD12AE">
      <w:pPr>
        <w:spacing w:line="276" w:lineRule="auto"/>
        <w:ind w:firstLine="720"/>
        <w:rPr>
          <w:lang w:eastAsia="ar-SA"/>
        </w:rPr>
      </w:pPr>
    </w:p>
    <w:p w14:paraId="2074C7C9" w14:textId="77777777" w:rsidR="00042DFB" w:rsidRPr="007F1FF5" w:rsidRDefault="00042DFB" w:rsidP="00DD12AE">
      <w:pPr>
        <w:spacing w:line="276" w:lineRule="auto"/>
        <w:ind w:firstLine="720"/>
        <w:rPr>
          <w:lang w:eastAsia="ar-SA"/>
        </w:rPr>
      </w:pPr>
      <w:r w:rsidRPr="007F1FF5">
        <w:rPr>
          <w:lang w:eastAsia="ar-SA"/>
        </w:rPr>
        <w:t xml:space="preserve">someone's walked by me and they're grumpy and I've tried to shake it off and I haven't quite got rid of it yet. I have the same energy things going on as you do by the way, just because I'm teaching </w:t>
      </w:r>
      <w:proofErr w:type="gramStart"/>
      <w:r w:rsidRPr="007F1FF5">
        <w:rPr>
          <w:lang w:eastAsia="ar-SA"/>
        </w:rPr>
        <w:t>this</w:t>
      </w:r>
      <w:proofErr w:type="gramEnd"/>
      <w:r w:rsidRPr="007F1FF5">
        <w:rPr>
          <w:lang w:eastAsia="ar-SA"/>
        </w:rPr>
        <w:t xml:space="preserve"> I'm no different to you. I get on it and </w:t>
      </w:r>
      <w:proofErr w:type="gramStart"/>
      <w:r w:rsidRPr="007F1FF5">
        <w:rPr>
          <w:lang w:eastAsia="ar-SA"/>
        </w:rPr>
        <w:t>grumpy</w:t>
      </w:r>
      <w:proofErr w:type="gramEnd"/>
      <w:r w:rsidRPr="007F1FF5">
        <w:rPr>
          <w:lang w:eastAsia="ar-SA"/>
        </w:rPr>
        <w:t xml:space="preserve"> and </w:t>
      </w:r>
      <w:proofErr w:type="gramStart"/>
      <w:r w:rsidRPr="007F1FF5">
        <w:rPr>
          <w:lang w:eastAsia="ar-SA"/>
        </w:rPr>
        <w:t>all of</w:t>
      </w:r>
      <w:proofErr w:type="gramEnd"/>
      <w:r w:rsidRPr="007F1FF5">
        <w:rPr>
          <w:lang w:eastAsia="ar-SA"/>
        </w:rPr>
        <w:t xml:space="preserve"> those things and I have to release that too. So.</w:t>
      </w:r>
    </w:p>
    <w:p w14:paraId="3B21292F" w14:textId="77777777" w:rsidR="00042DFB" w:rsidRPr="007F1FF5" w:rsidRDefault="00042DFB" w:rsidP="00DD12AE">
      <w:pPr>
        <w:spacing w:line="276" w:lineRule="auto"/>
        <w:ind w:firstLine="720"/>
        <w:rPr>
          <w:lang w:eastAsia="ar-SA"/>
        </w:rPr>
      </w:pPr>
    </w:p>
    <w:p w14:paraId="0235CEA3" w14:textId="77777777" w:rsidR="00042DFB" w:rsidRPr="007F1FF5" w:rsidRDefault="00042DFB" w:rsidP="00DD12AE">
      <w:pPr>
        <w:spacing w:line="276" w:lineRule="auto"/>
        <w:ind w:firstLine="720"/>
        <w:rPr>
          <w:lang w:eastAsia="ar-SA"/>
        </w:rPr>
      </w:pPr>
      <w:r w:rsidRPr="007F1FF5">
        <w:rPr>
          <w:lang w:eastAsia="ar-SA"/>
        </w:rPr>
        <w:t xml:space="preserve">If I'm doing that and I'm trying to sit down and write my newsletter and I'm just like, the difference between me and someone else with the same, because I mean, I know a lot about business, right? Cause I've run a lot of them, but a lot of people know a lot about business. A lot of my mentees know more than I do about bits of making a membership or making this or making that like they've got their own expertise, right? They've done the courses. </w:t>
      </w:r>
      <w:proofErr w:type="gramStart"/>
      <w:r w:rsidRPr="007F1FF5">
        <w:rPr>
          <w:lang w:eastAsia="ar-SA"/>
        </w:rPr>
        <w:t>So</w:t>
      </w:r>
      <w:proofErr w:type="gramEnd"/>
      <w:r w:rsidRPr="007F1FF5">
        <w:rPr>
          <w:lang w:eastAsia="ar-SA"/>
        </w:rPr>
        <w:t xml:space="preserve"> it's a lot of people that know a lot about the different structures.</w:t>
      </w:r>
    </w:p>
    <w:p w14:paraId="6544FF88" w14:textId="77777777" w:rsidR="00042DFB" w:rsidRPr="007F1FF5" w:rsidRDefault="00042DFB" w:rsidP="00DD12AE">
      <w:pPr>
        <w:spacing w:line="276" w:lineRule="auto"/>
        <w:ind w:firstLine="720"/>
        <w:rPr>
          <w:lang w:eastAsia="ar-SA"/>
        </w:rPr>
      </w:pPr>
    </w:p>
    <w:p w14:paraId="230BE6B7" w14:textId="77777777" w:rsidR="00042DFB" w:rsidRPr="007F1FF5" w:rsidRDefault="00042DFB" w:rsidP="00DD12AE">
      <w:pPr>
        <w:spacing w:line="276" w:lineRule="auto"/>
        <w:ind w:firstLine="720"/>
        <w:rPr>
          <w:lang w:eastAsia="ar-SA"/>
        </w:rPr>
      </w:pPr>
      <w:r w:rsidRPr="007F1FF5">
        <w:rPr>
          <w:lang w:eastAsia="ar-SA"/>
        </w:rPr>
        <w:t>The difference between what I do in a business and what someone else with the same amount of knowledge on how to write an email newsletter well, for example, the difference between what I do is when I'm grumpy and stuck, I don't keep trying to get it done. Because I know, go back to the pizza example at the very beginning, I know I could pick up the phone, I could make the pizza order, but it's going to arrive cold and not the order I want.</w:t>
      </w:r>
    </w:p>
    <w:p w14:paraId="1A9ED0F3" w14:textId="77777777" w:rsidR="00042DFB" w:rsidRPr="007F1FF5" w:rsidRDefault="00042DFB" w:rsidP="00DD12AE">
      <w:pPr>
        <w:spacing w:line="276" w:lineRule="auto"/>
        <w:ind w:firstLine="720"/>
        <w:rPr>
          <w:lang w:eastAsia="ar-SA"/>
        </w:rPr>
      </w:pPr>
    </w:p>
    <w:p w14:paraId="59C2C548" w14:textId="77777777" w:rsidR="00042DFB" w:rsidRPr="007F1FF5" w:rsidRDefault="00042DFB" w:rsidP="00DD12AE">
      <w:pPr>
        <w:spacing w:line="276" w:lineRule="auto"/>
        <w:ind w:firstLine="720"/>
        <w:rPr>
          <w:lang w:eastAsia="ar-SA"/>
        </w:rPr>
      </w:pPr>
      <w:r w:rsidRPr="007F1FF5">
        <w:rPr>
          <w:lang w:eastAsia="ar-SA"/>
        </w:rPr>
        <w:t xml:space="preserve">Or I can get myself in the pizza zone. I can place the order and have it </w:t>
      </w:r>
      <w:proofErr w:type="gramStart"/>
      <w:r w:rsidRPr="007F1FF5">
        <w:rPr>
          <w:lang w:eastAsia="ar-SA"/>
        </w:rPr>
        <w:t>be</w:t>
      </w:r>
      <w:proofErr w:type="gramEnd"/>
      <w:r w:rsidRPr="007F1FF5">
        <w:rPr>
          <w:lang w:eastAsia="ar-SA"/>
        </w:rPr>
        <w:t xml:space="preserve"> hot and delicious. This person here, same knowledge, same copywriting skills, this, that, I don't know, whatever else I put in a newsletter.</w:t>
      </w:r>
    </w:p>
    <w:p w14:paraId="20172E2E" w14:textId="77777777" w:rsidR="00042DFB" w:rsidRPr="007F1FF5" w:rsidRDefault="00042DFB" w:rsidP="00DD12AE">
      <w:pPr>
        <w:spacing w:line="276" w:lineRule="auto"/>
        <w:ind w:firstLine="720"/>
        <w:rPr>
          <w:lang w:eastAsia="ar-SA"/>
        </w:rPr>
      </w:pPr>
    </w:p>
    <w:p w14:paraId="34535814" w14:textId="77777777" w:rsidR="00042DFB" w:rsidRPr="007F1FF5" w:rsidRDefault="00042DFB" w:rsidP="00DD12AE">
      <w:pPr>
        <w:spacing w:line="276" w:lineRule="auto"/>
        <w:ind w:firstLine="720"/>
        <w:rPr>
          <w:lang w:eastAsia="ar-SA"/>
        </w:rPr>
      </w:pPr>
      <w:proofErr w:type="gramStart"/>
      <w:r w:rsidRPr="007F1FF5">
        <w:rPr>
          <w:lang w:eastAsia="ar-SA"/>
        </w:rPr>
        <w:t>they're</w:t>
      </w:r>
      <w:proofErr w:type="gramEnd"/>
      <w:r w:rsidRPr="007F1FF5">
        <w:rPr>
          <w:lang w:eastAsia="ar-SA"/>
        </w:rPr>
        <w:t xml:space="preserve"> not getting the results because they're forcing to write the newsletter at a time and place and vibration that is not aligned. </w:t>
      </w:r>
      <w:r w:rsidRPr="007F1FF5">
        <w:rPr>
          <w:lang w:eastAsia="ar-SA"/>
        </w:rPr>
        <w:lastRenderedPageBreak/>
        <w:t xml:space="preserve">Whereas I will </w:t>
      </w:r>
      <w:proofErr w:type="gramStart"/>
      <w:r w:rsidRPr="007F1FF5">
        <w:rPr>
          <w:lang w:eastAsia="ar-SA"/>
        </w:rPr>
        <w:t>stop</w:t>
      </w:r>
      <w:proofErr w:type="gramEnd"/>
      <w:r w:rsidRPr="007F1FF5">
        <w:rPr>
          <w:lang w:eastAsia="ar-SA"/>
        </w:rPr>
        <w:t xml:space="preserve"> and I will ask my sway, have I got resistance? Where has it come from? Not where, but you know, yes, no question. Has it come from here? Has it come from there? Can I release it? Yes, no, whatever. And then I release it. And then I go back and write the newsletter and I will align myself to writing the newsletter.</w:t>
      </w:r>
    </w:p>
    <w:p w14:paraId="7C66C809" w14:textId="77777777" w:rsidR="00042DFB" w:rsidRPr="007F1FF5" w:rsidRDefault="00042DFB" w:rsidP="00DD12AE">
      <w:pPr>
        <w:spacing w:line="276" w:lineRule="auto"/>
        <w:ind w:firstLine="720"/>
        <w:rPr>
          <w:lang w:eastAsia="ar-SA"/>
        </w:rPr>
      </w:pPr>
    </w:p>
    <w:p w14:paraId="55CC9D60" w14:textId="34601083" w:rsidR="00042DFB" w:rsidRPr="007F1FF5" w:rsidRDefault="00042DFB" w:rsidP="00DD12AE">
      <w:pPr>
        <w:spacing w:line="276" w:lineRule="auto"/>
        <w:ind w:firstLine="720"/>
        <w:rPr>
          <w:lang w:eastAsia="ar-SA"/>
        </w:rPr>
      </w:pPr>
      <w:r w:rsidRPr="007F1FF5">
        <w:rPr>
          <w:lang w:eastAsia="ar-SA"/>
        </w:rPr>
        <w:t xml:space="preserve">so that it communicates with my ideal client, it lands, it helps them, it makes a difference. And I can tell you before I send the newsletter how much money that newsletter is </w:t>
      </w:r>
      <w:r w:rsidR="00311295">
        <w:rPr>
          <w:lang w:eastAsia="ar-SA"/>
        </w:rPr>
        <w:t>going to</w:t>
      </w:r>
      <w:r w:rsidRPr="007F1FF5">
        <w:rPr>
          <w:lang w:eastAsia="ar-SA"/>
        </w:rPr>
        <w:t xml:space="preserve"> make. This person is guessing. Okay, can I see the future? No, but I know that I've raised my maximum around that newsletter to bring in this much money. Is it likely to come? Yes, because I've done the work. Is it always </w:t>
      </w:r>
      <w:r w:rsidR="00311295">
        <w:rPr>
          <w:lang w:eastAsia="ar-SA"/>
        </w:rPr>
        <w:t>going to</w:t>
      </w:r>
      <w:r w:rsidRPr="007F1FF5">
        <w:rPr>
          <w:lang w:eastAsia="ar-SA"/>
        </w:rPr>
        <w:t xml:space="preserve"> come? No, not always. If it doesn't, I just go back and do the same thing again.</w:t>
      </w:r>
    </w:p>
    <w:p w14:paraId="25BE6077" w14:textId="77777777" w:rsidR="00042DFB" w:rsidRPr="007F1FF5" w:rsidRDefault="00042DFB" w:rsidP="00DD12AE">
      <w:pPr>
        <w:spacing w:line="276" w:lineRule="auto"/>
        <w:ind w:firstLine="720"/>
        <w:rPr>
          <w:lang w:eastAsia="ar-SA"/>
        </w:rPr>
      </w:pPr>
    </w:p>
    <w:p w14:paraId="506C0F86" w14:textId="77777777" w:rsidR="00042DFB" w:rsidRPr="007F1FF5" w:rsidRDefault="00042DFB" w:rsidP="00DD12AE">
      <w:pPr>
        <w:spacing w:line="276" w:lineRule="auto"/>
        <w:ind w:firstLine="720"/>
        <w:rPr>
          <w:lang w:eastAsia="ar-SA"/>
        </w:rPr>
      </w:pPr>
      <w:proofErr w:type="gramStart"/>
      <w:r w:rsidRPr="007F1FF5">
        <w:rPr>
          <w:lang w:eastAsia="ar-SA"/>
        </w:rPr>
        <w:t>So</w:t>
      </w:r>
      <w:proofErr w:type="gramEnd"/>
      <w:r w:rsidRPr="007F1FF5">
        <w:rPr>
          <w:lang w:eastAsia="ar-SA"/>
        </w:rPr>
        <w:t xml:space="preserve"> I hope that's, I explained that. Without fail, when I do this, it's stuff like the difference between a newsletter getting twice the open rate. If you know anything about email newsletters, that's like, whoa, really? How did that one get like a 10 % open rate and that one got like 43 % of people opened it? Well, I did the work, okay? Twice as hours, twice the </w:t>
      </w:r>
      <w:proofErr w:type="gramStart"/>
      <w:r w:rsidRPr="007F1FF5">
        <w:rPr>
          <w:lang w:eastAsia="ar-SA"/>
        </w:rPr>
        <w:t>open</w:t>
      </w:r>
      <w:proofErr w:type="gramEnd"/>
      <w:r w:rsidRPr="007F1FF5">
        <w:rPr>
          <w:lang w:eastAsia="ar-SA"/>
        </w:rPr>
        <w:t xml:space="preserve"> rate. Like it's day and night. Try it with something. You will just go like, so.</w:t>
      </w:r>
    </w:p>
    <w:p w14:paraId="5C9C6890" w14:textId="77777777" w:rsidR="00042DFB" w:rsidRPr="007F1FF5" w:rsidRDefault="00042DFB" w:rsidP="00DD12AE">
      <w:pPr>
        <w:spacing w:line="276" w:lineRule="auto"/>
        <w:ind w:firstLine="720"/>
        <w:rPr>
          <w:lang w:eastAsia="ar-SA"/>
        </w:rPr>
      </w:pPr>
    </w:p>
    <w:p w14:paraId="776430D4" w14:textId="77777777" w:rsidR="00042DFB" w:rsidRPr="007F1FF5" w:rsidRDefault="00042DFB" w:rsidP="00DD12AE">
      <w:pPr>
        <w:spacing w:line="276" w:lineRule="auto"/>
        <w:ind w:firstLine="720"/>
        <w:rPr>
          <w:lang w:eastAsia="ar-SA"/>
        </w:rPr>
      </w:pPr>
      <w:r w:rsidRPr="007F1FF5">
        <w:rPr>
          <w:lang w:eastAsia="ar-SA"/>
        </w:rPr>
        <w:t xml:space="preserve">If you've got a business, an idea or a side hustle, listen to everything. Look at the timestamp now, listen to everything I've just said, go back to listen to it several times. There's a flipping enormous checklist of stuff that I've just said. Do all of it. This is not in the money zone. This is over and above the money zone stuff. </w:t>
      </w:r>
      <w:proofErr w:type="gramStart"/>
      <w:r w:rsidRPr="007F1FF5">
        <w:rPr>
          <w:lang w:eastAsia="ar-SA"/>
        </w:rPr>
        <w:t>So</w:t>
      </w:r>
      <w:proofErr w:type="gramEnd"/>
      <w:r w:rsidRPr="007F1FF5">
        <w:rPr>
          <w:lang w:eastAsia="ar-SA"/>
        </w:rPr>
        <w:t xml:space="preserve"> you can do all of the money zone stuff </w:t>
      </w:r>
      <w:proofErr w:type="gramStart"/>
      <w:r w:rsidRPr="007F1FF5">
        <w:rPr>
          <w:lang w:eastAsia="ar-SA"/>
        </w:rPr>
        <w:t>to</w:t>
      </w:r>
      <w:proofErr w:type="gramEnd"/>
      <w:r w:rsidRPr="007F1FF5">
        <w:rPr>
          <w:lang w:eastAsia="ar-SA"/>
        </w:rPr>
        <w:t xml:space="preserve"> your business and you can then apply all of this as well. The funnel stuff, the working through and everything. Do </w:t>
      </w:r>
      <w:proofErr w:type="gramStart"/>
      <w:r w:rsidRPr="007F1FF5">
        <w:rPr>
          <w:lang w:eastAsia="ar-SA"/>
        </w:rPr>
        <w:t>all of</w:t>
      </w:r>
      <w:proofErr w:type="gramEnd"/>
      <w:r w:rsidRPr="007F1FF5">
        <w:rPr>
          <w:lang w:eastAsia="ar-SA"/>
        </w:rPr>
        <w:t xml:space="preserve"> the money zone.</w:t>
      </w:r>
    </w:p>
    <w:p w14:paraId="59B23105" w14:textId="77777777" w:rsidR="00042DFB" w:rsidRPr="007F1FF5" w:rsidRDefault="00042DFB" w:rsidP="00DD12AE">
      <w:pPr>
        <w:spacing w:line="276" w:lineRule="auto"/>
        <w:ind w:firstLine="720"/>
        <w:rPr>
          <w:lang w:eastAsia="ar-SA"/>
        </w:rPr>
      </w:pPr>
    </w:p>
    <w:p w14:paraId="240F7E56" w14:textId="77777777" w:rsidR="00042DFB" w:rsidRPr="007F1FF5" w:rsidRDefault="00042DFB" w:rsidP="00DD12AE">
      <w:pPr>
        <w:spacing w:line="276" w:lineRule="auto"/>
        <w:ind w:firstLine="720"/>
        <w:rPr>
          <w:lang w:eastAsia="ar-SA"/>
        </w:rPr>
      </w:pPr>
      <w:r w:rsidRPr="007F1FF5">
        <w:rPr>
          <w:lang w:eastAsia="ar-SA"/>
        </w:rPr>
        <w:t xml:space="preserve">If you've got a business, I recommend you do all of them. Don't skip them. Don't go in weird orders. Just go through them one at a time. You need 30 minutes once a week, </w:t>
      </w:r>
      <w:proofErr w:type="gramStart"/>
      <w:r w:rsidRPr="007F1FF5">
        <w:rPr>
          <w:lang w:eastAsia="ar-SA"/>
        </w:rPr>
        <w:t>15 minute</w:t>
      </w:r>
      <w:proofErr w:type="gramEnd"/>
      <w:r w:rsidRPr="007F1FF5">
        <w:rPr>
          <w:lang w:eastAsia="ar-SA"/>
        </w:rPr>
        <w:t xml:space="preserve"> meditation, 15 minute exercise. Keep raising your money maximum and raise your business's money maximum because it will have a different money maximum because you take your personal income out of your business. </w:t>
      </w:r>
      <w:proofErr w:type="gramStart"/>
      <w:r w:rsidRPr="007F1FF5">
        <w:rPr>
          <w:lang w:eastAsia="ar-SA"/>
        </w:rPr>
        <w:t>So</w:t>
      </w:r>
      <w:proofErr w:type="gramEnd"/>
      <w:r w:rsidRPr="007F1FF5">
        <w:rPr>
          <w:lang w:eastAsia="ar-SA"/>
        </w:rPr>
        <w:t xml:space="preserve"> your business's </w:t>
      </w:r>
      <w:proofErr w:type="gramStart"/>
      <w:r w:rsidRPr="007F1FF5">
        <w:rPr>
          <w:lang w:eastAsia="ar-SA"/>
        </w:rPr>
        <w:t>money maximum</w:t>
      </w:r>
      <w:proofErr w:type="gramEnd"/>
      <w:r w:rsidRPr="007F1FF5">
        <w:rPr>
          <w:lang w:eastAsia="ar-SA"/>
        </w:rPr>
        <w:t xml:space="preserve"> is usually higher than yours and you want to raise both of them. </w:t>
      </w:r>
      <w:proofErr w:type="gramStart"/>
      <w:r w:rsidRPr="007F1FF5">
        <w:rPr>
          <w:lang w:eastAsia="ar-SA"/>
        </w:rPr>
        <w:t>So</w:t>
      </w:r>
      <w:proofErr w:type="gramEnd"/>
      <w:r w:rsidRPr="007F1FF5">
        <w:rPr>
          <w:lang w:eastAsia="ar-SA"/>
        </w:rPr>
        <w:t xml:space="preserve"> you</w:t>
      </w:r>
    </w:p>
    <w:p w14:paraId="016E63D7" w14:textId="77777777" w:rsidR="00042DFB" w:rsidRPr="007F1FF5" w:rsidRDefault="00042DFB" w:rsidP="00DD12AE">
      <w:pPr>
        <w:spacing w:line="276" w:lineRule="auto"/>
        <w:ind w:firstLine="720"/>
        <w:rPr>
          <w:lang w:eastAsia="ar-SA"/>
        </w:rPr>
      </w:pPr>
    </w:p>
    <w:p w14:paraId="02F8E43C" w14:textId="77777777" w:rsidR="00042DFB" w:rsidRPr="007F1FF5" w:rsidRDefault="00042DFB" w:rsidP="00DD12AE">
      <w:pPr>
        <w:spacing w:line="276" w:lineRule="auto"/>
        <w:ind w:firstLine="720"/>
        <w:rPr>
          <w:lang w:eastAsia="ar-SA"/>
        </w:rPr>
      </w:pPr>
      <w:r w:rsidRPr="007F1FF5">
        <w:rPr>
          <w:lang w:eastAsia="ar-SA"/>
        </w:rPr>
        <w:t xml:space="preserve">You can do </w:t>
      </w:r>
      <w:proofErr w:type="gramStart"/>
      <w:r w:rsidRPr="007F1FF5">
        <w:rPr>
          <w:lang w:eastAsia="ar-SA"/>
        </w:rPr>
        <w:t>that</w:t>
      </w:r>
      <w:proofErr w:type="gramEnd"/>
      <w:r w:rsidRPr="007F1FF5">
        <w:rPr>
          <w:lang w:eastAsia="ar-SA"/>
        </w:rPr>
        <w:t xml:space="preserve"> or you can upgrade to the gold zone. And if you've got any kind of business sign hustle business idea and you're looking to elevate to unprecedented levels and potentially transform your income from zero, a hundred grand, 200 grand, whatever you're at now into the six figures, six, seven figures, multi eight figures, whatever it is, then I'm going to share some stuff with you about the gold zone. I don't.</w:t>
      </w:r>
    </w:p>
    <w:p w14:paraId="21587CF5" w14:textId="77777777" w:rsidR="00042DFB" w:rsidRPr="007F1FF5" w:rsidRDefault="00042DFB" w:rsidP="00DD12AE">
      <w:pPr>
        <w:spacing w:line="276" w:lineRule="auto"/>
        <w:ind w:firstLine="720"/>
        <w:rPr>
          <w:lang w:eastAsia="ar-SA"/>
        </w:rPr>
      </w:pPr>
    </w:p>
    <w:p w14:paraId="5ABE99F4" w14:textId="1F61CD0B" w:rsidR="00042DFB" w:rsidRPr="007F1FF5" w:rsidRDefault="00042DFB" w:rsidP="00DD12AE">
      <w:pPr>
        <w:spacing w:line="276" w:lineRule="auto"/>
        <w:ind w:firstLine="720"/>
        <w:rPr>
          <w:lang w:eastAsia="ar-SA"/>
        </w:rPr>
      </w:pPr>
      <w:r w:rsidRPr="007F1FF5">
        <w:rPr>
          <w:lang w:eastAsia="ar-SA"/>
        </w:rPr>
        <w:t xml:space="preserve">I do not sell inside my memberships except this. Breaking my own rule. You are not </w:t>
      </w:r>
      <w:r w:rsidR="00311295">
        <w:rPr>
          <w:lang w:eastAsia="ar-SA"/>
        </w:rPr>
        <w:t>going to</w:t>
      </w:r>
      <w:r w:rsidRPr="007F1FF5">
        <w:rPr>
          <w:lang w:eastAsia="ar-SA"/>
        </w:rPr>
        <w:t xml:space="preserve"> find other sales stuff inside my memberships. You're </w:t>
      </w:r>
      <w:r w:rsidR="00311295">
        <w:rPr>
          <w:lang w:eastAsia="ar-SA"/>
        </w:rPr>
        <w:t>going to</w:t>
      </w:r>
      <w:r w:rsidRPr="007F1FF5">
        <w:rPr>
          <w:lang w:eastAsia="ar-SA"/>
        </w:rPr>
        <w:t xml:space="preserve"> find content. The months have zero sales stuff in them. Absolutely none. </w:t>
      </w:r>
      <w:proofErr w:type="gramStart"/>
      <w:r w:rsidRPr="007F1FF5">
        <w:rPr>
          <w:lang w:eastAsia="ar-SA"/>
        </w:rPr>
        <w:t>So</w:t>
      </w:r>
      <w:proofErr w:type="gramEnd"/>
      <w:r w:rsidRPr="007F1FF5">
        <w:rPr>
          <w:lang w:eastAsia="ar-SA"/>
        </w:rPr>
        <w:t xml:space="preserve"> from here on out in the money zone, you're just </w:t>
      </w:r>
      <w:r w:rsidR="00311295">
        <w:rPr>
          <w:lang w:eastAsia="ar-SA"/>
        </w:rPr>
        <w:t>going to</w:t>
      </w:r>
      <w:r w:rsidRPr="007F1FF5">
        <w:rPr>
          <w:lang w:eastAsia="ar-SA"/>
        </w:rPr>
        <w:t xml:space="preserve"> find content. This is just one conversation and it's literally </w:t>
      </w:r>
      <w:r w:rsidR="00311295">
        <w:rPr>
          <w:lang w:eastAsia="ar-SA"/>
        </w:rPr>
        <w:t>going to</w:t>
      </w:r>
      <w:r w:rsidRPr="007F1FF5">
        <w:rPr>
          <w:lang w:eastAsia="ar-SA"/>
        </w:rPr>
        <w:t xml:space="preserve"> be a couple of minutes.</w:t>
      </w:r>
    </w:p>
    <w:p w14:paraId="5D251A1D" w14:textId="77777777" w:rsidR="00042DFB" w:rsidRPr="007F1FF5" w:rsidRDefault="00042DFB" w:rsidP="00DD12AE">
      <w:pPr>
        <w:spacing w:line="276" w:lineRule="auto"/>
        <w:ind w:firstLine="720"/>
        <w:rPr>
          <w:lang w:eastAsia="ar-SA"/>
        </w:rPr>
      </w:pPr>
    </w:p>
    <w:p w14:paraId="6F0D6F83" w14:textId="77777777" w:rsidR="00042DFB" w:rsidRPr="007F1FF5" w:rsidRDefault="00042DFB" w:rsidP="00DD12AE">
      <w:pPr>
        <w:spacing w:line="276" w:lineRule="auto"/>
        <w:ind w:firstLine="720"/>
        <w:rPr>
          <w:lang w:eastAsia="ar-SA"/>
        </w:rPr>
      </w:pPr>
      <w:r w:rsidRPr="007F1FF5">
        <w:rPr>
          <w:lang w:eastAsia="ar-SA"/>
        </w:rPr>
        <w:t xml:space="preserve">two minutes to transform your business. But I also know, when I talked about serving, just then I know the zero to eight multi eight figure journey I've been on and what it took to get there. And I've shared everything there is to share about money and the money zone. And I feel like if you've got a business, there's more layers to it. There is more to it. And I'm not serving you properly if I don't </w:t>
      </w:r>
      <w:r w:rsidRPr="007F1FF5">
        <w:rPr>
          <w:lang w:eastAsia="ar-SA"/>
        </w:rPr>
        <w:lastRenderedPageBreak/>
        <w:t xml:space="preserve">sell this. </w:t>
      </w:r>
      <w:proofErr w:type="gramStart"/>
      <w:r w:rsidRPr="007F1FF5">
        <w:rPr>
          <w:lang w:eastAsia="ar-SA"/>
        </w:rPr>
        <w:t>So</w:t>
      </w:r>
      <w:proofErr w:type="gramEnd"/>
      <w:r w:rsidRPr="007F1FF5">
        <w:rPr>
          <w:lang w:eastAsia="ar-SA"/>
        </w:rPr>
        <w:t xml:space="preserve"> I'm requesting that you give me just a couple of minutes to...</w:t>
      </w:r>
    </w:p>
    <w:p w14:paraId="717BE61B" w14:textId="77777777" w:rsidR="00042DFB" w:rsidRPr="007F1FF5" w:rsidRDefault="00042DFB" w:rsidP="00DD12AE">
      <w:pPr>
        <w:spacing w:line="276" w:lineRule="auto"/>
        <w:ind w:firstLine="720"/>
        <w:rPr>
          <w:lang w:eastAsia="ar-SA"/>
        </w:rPr>
      </w:pPr>
    </w:p>
    <w:p w14:paraId="39377AD7" w14:textId="77777777" w:rsidR="00042DFB" w:rsidRPr="007F1FF5" w:rsidRDefault="00042DFB" w:rsidP="00DD12AE">
      <w:pPr>
        <w:spacing w:line="276" w:lineRule="auto"/>
        <w:ind w:firstLine="720"/>
        <w:rPr>
          <w:lang w:eastAsia="ar-SA"/>
        </w:rPr>
      </w:pPr>
      <w:r w:rsidRPr="007F1FF5">
        <w:rPr>
          <w:lang w:eastAsia="ar-SA"/>
        </w:rPr>
        <w:t xml:space="preserve">to sell to you, to tell you what this is and it's either going to work for you or it's not. </w:t>
      </w:r>
      <w:proofErr w:type="gramStart"/>
      <w:r w:rsidRPr="007F1FF5">
        <w:rPr>
          <w:lang w:eastAsia="ar-SA"/>
        </w:rPr>
        <w:t>So</w:t>
      </w:r>
      <w:proofErr w:type="gramEnd"/>
      <w:r w:rsidRPr="007F1FF5">
        <w:rPr>
          <w:lang w:eastAsia="ar-SA"/>
        </w:rPr>
        <w:t xml:space="preserve"> I'm going to take two minutes to explain the Goldzone Club. It is optional, it is not going to be for everyone and then I'm going to get straight back to the money zone afterwards. This is only for people with a business, side hustle or business idea. If you don't have one yet, zip forward two minutes. If you do, listen to this please because you might get more out of it on what you do and you might be called to join the Goldzone.</w:t>
      </w:r>
    </w:p>
    <w:p w14:paraId="20706CA3" w14:textId="77777777" w:rsidR="00042DFB" w:rsidRPr="007F1FF5" w:rsidRDefault="00042DFB" w:rsidP="00DD12AE">
      <w:pPr>
        <w:spacing w:line="276" w:lineRule="auto"/>
        <w:ind w:firstLine="720"/>
        <w:rPr>
          <w:lang w:eastAsia="ar-SA"/>
        </w:rPr>
      </w:pPr>
    </w:p>
    <w:p w14:paraId="14047D96" w14:textId="77777777" w:rsidR="00042DFB" w:rsidRPr="007F1FF5" w:rsidRDefault="00042DFB" w:rsidP="00DD12AE">
      <w:pPr>
        <w:spacing w:line="276" w:lineRule="auto"/>
        <w:ind w:firstLine="720"/>
        <w:rPr>
          <w:lang w:eastAsia="ar-SA"/>
        </w:rPr>
      </w:pPr>
      <w:r w:rsidRPr="007F1FF5">
        <w:rPr>
          <w:lang w:eastAsia="ar-SA"/>
        </w:rPr>
        <w:t xml:space="preserve">and it's only for people with a business who are also looking to massively increase their profit. If you're quite happy where you are in your business, this is not for you. This is like major elevation time. Then we'll come back to the money zone. We'll move on to monthly meditations, your five step releases to dive deep </w:t>
      </w:r>
      <w:proofErr w:type="gramStart"/>
      <w:r w:rsidRPr="007F1FF5">
        <w:rPr>
          <w:lang w:eastAsia="ar-SA"/>
        </w:rPr>
        <w:t>in</w:t>
      </w:r>
      <w:proofErr w:type="gramEnd"/>
      <w:r w:rsidRPr="007F1FF5">
        <w:rPr>
          <w:lang w:eastAsia="ar-SA"/>
        </w:rPr>
        <w:t xml:space="preserve"> all areas of money. </w:t>
      </w:r>
      <w:proofErr w:type="gramStart"/>
      <w:r w:rsidRPr="007F1FF5">
        <w:rPr>
          <w:lang w:eastAsia="ar-SA"/>
        </w:rPr>
        <w:t>So</w:t>
      </w:r>
      <w:proofErr w:type="gramEnd"/>
      <w:r w:rsidRPr="007F1FF5">
        <w:rPr>
          <w:lang w:eastAsia="ar-SA"/>
        </w:rPr>
        <w:t xml:space="preserve"> is that okay? Right, Goldzone Club is my exclusive membership platform. It's designed for entrepreneurs, small business owners, anyone with a business idea or a side hustle.</w:t>
      </w:r>
    </w:p>
    <w:p w14:paraId="0B52AB34" w14:textId="77777777" w:rsidR="00042DFB" w:rsidRPr="007F1FF5" w:rsidRDefault="00042DFB" w:rsidP="00DD12AE">
      <w:pPr>
        <w:spacing w:line="276" w:lineRule="auto"/>
        <w:ind w:firstLine="720"/>
        <w:rPr>
          <w:lang w:eastAsia="ar-SA"/>
        </w:rPr>
      </w:pPr>
    </w:p>
    <w:p w14:paraId="7D7E96D8" w14:textId="77777777" w:rsidR="00042DFB" w:rsidRPr="007F1FF5" w:rsidRDefault="00042DFB" w:rsidP="00DD12AE">
      <w:pPr>
        <w:spacing w:line="276" w:lineRule="auto"/>
        <w:ind w:firstLine="720"/>
        <w:rPr>
          <w:lang w:eastAsia="ar-SA"/>
        </w:rPr>
      </w:pPr>
      <w:r w:rsidRPr="007F1FF5">
        <w:rPr>
          <w:lang w:eastAsia="ar-SA"/>
        </w:rPr>
        <w:t xml:space="preserve">who want to finally discover how to make business easy and unlock the profits in a way that they have never done before. It is </w:t>
      </w:r>
      <w:proofErr w:type="gramStart"/>
      <w:r w:rsidRPr="007F1FF5">
        <w:rPr>
          <w:lang w:eastAsia="ar-SA"/>
        </w:rPr>
        <w:t>really easy</w:t>
      </w:r>
      <w:proofErr w:type="gramEnd"/>
      <w:r w:rsidRPr="007F1FF5">
        <w:rPr>
          <w:lang w:eastAsia="ar-SA"/>
        </w:rPr>
        <w:t xml:space="preserve"> to join. It is $47 per month as your investment, which is less than $1 .60 per day. It's like $1 .55 or something per day. And you get to step into a realm where the business structures and marketing and </w:t>
      </w:r>
      <w:proofErr w:type="gramStart"/>
      <w:r w:rsidRPr="007F1FF5">
        <w:rPr>
          <w:lang w:eastAsia="ar-SA"/>
        </w:rPr>
        <w:t>all of</w:t>
      </w:r>
      <w:proofErr w:type="gramEnd"/>
      <w:r w:rsidRPr="007F1FF5">
        <w:rPr>
          <w:lang w:eastAsia="ar-SA"/>
        </w:rPr>
        <w:t xml:space="preserve"> that stuff and vibration alignment of all of it mesh together.</w:t>
      </w:r>
    </w:p>
    <w:p w14:paraId="7C6DDC11" w14:textId="77777777" w:rsidR="00042DFB" w:rsidRPr="007F1FF5" w:rsidRDefault="00042DFB" w:rsidP="00DD12AE">
      <w:pPr>
        <w:spacing w:line="276" w:lineRule="auto"/>
        <w:ind w:firstLine="720"/>
        <w:rPr>
          <w:lang w:eastAsia="ar-SA"/>
        </w:rPr>
      </w:pPr>
    </w:p>
    <w:p w14:paraId="1DA08545" w14:textId="77777777" w:rsidR="00042DFB" w:rsidRPr="007F1FF5" w:rsidRDefault="00042DFB" w:rsidP="00DD12AE">
      <w:pPr>
        <w:spacing w:line="276" w:lineRule="auto"/>
        <w:ind w:firstLine="720"/>
        <w:rPr>
          <w:lang w:eastAsia="ar-SA"/>
        </w:rPr>
      </w:pPr>
      <w:r w:rsidRPr="007F1FF5">
        <w:rPr>
          <w:lang w:eastAsia="ar-SA"/>
        </w:rPr>
        <w:t xml:space="preserve">and intersect, it's magic. You can cancel anytime with no ongoing contract at all, it's just month by month. You get a monthly masterclass every month plus access as the membership grows </w:t>
      </w:r>
      <w:r w:rsidRPr="007F1FF5">
        <w:rPr>
          <w:lang w:eastAsia="ar-SA"/>
        </w:rPr>
        <w:lastRenderedPageBreak/>
        <w:t xml:space="preserve">older to the old ones. Deep diving into </w:t>
      </w:r>
      <w:proofErr w:type="gramStart"/>
      <w:r w:rsidRPr="007F1FF5">
        <w:rPr>
          <w:lang w:eastAsia="ar-SA"/>
        </w:rPr>
        <w:t>all of</w:t>
      </w:r>
      <w:proofErr w:type="gramEnd"/>
      <w:r w:rsidRPr="007F1FF5">
        <w:rPr>
          <w:lang w:eastAsia="ar-SA"/>
        </w:rPr>
        <w:t xml:space="preserve"> the different topics your business needs to scale from where you are now into the </w:t>
      </w:r>
      <w:proofErr w:type="gramStart"/>
      <w:r w:rsidRPr="007F1FF5">
        <w:rPr>
          <w:lang w:eastAsia="ar-SA"/>
        </w:rPr>
        <w:t>multi -</w:t>
      </w:r>
      <w:proofErr w:type="gramEnd"/>
      <w:r w:rsidRPr="007F1FF5">
        <w:rPr>
          <w:lang w:eastAsia="ar-SA"/>
        </w:rPr>
        <w:t>millions. And I've put the topics together in the order that I have done them in my businesses.</w:t>
      </w:r>
    </w:p>
    <w:p w14:paraId="32255CBE" w14:textId="77777777" w:rsidR="00042DFB" w:rsidRPr="007F1FF5" w:rsidRDefault="00042DFB" w:rsidP="00DD12AE">
      <w:pPr>
        <w:spacing w:line="276" w:lineRule="auto"/>
        <w:ind w:firstLine="720"/>
        <w:rPr>
          <w:lang w:eastAsia="ar-SA"/>
        </w:rPr>
      </w:pPr>
    </w:p>
    <w:p w14:paraId="31DAAA43" w14:textId="602EE9C4" w:rsidR="00042DFB" w:rsidRPr="007F1FF5" w:rsidRDefault="00042DFB" w:rsidP="00DD12AE">
      <w:pPr>
        <w:spacing w:line="276" w:lineRule="auto"/>
        <w:ind w:firstLine="720"/>
        <w:rPr>
          <w:lang w:eastAsia="ar-SA"/>
        </w:rPr>
      </w:pPr>
      <w:r w:rsidRPr="007F1FF5">
        <w:rPr>
          <w:lang w:eastAsia="ar-SA"/>
        </w:rPr>
        <w:t xml:space="preserve">where you get the biggest and best results. If you already have an existing business and you're coming in at a time where I've already recorded a whole lot of these, jump in whatever order you want. But it is structured in a way that if you are a </w:t>
      </w:r>
      <w:proofErr w:type="gramStart"/>
      <w:r w:rsidRPr="007F1FF5">
        <w:rPr>
          <w:lang w:eastAsia="ar-SA"/>
        </w:rPr>
        <w:t>complete</w:t>
      </w:r>
      <w:proofErr w:type="gramEnd"/>
      <w:r w:rsidRPr="007F1FF5">
        <w:rPr>
          <w:lang w:eastAsia="ar-SA"/>
        </w:rPr>
        <w:t xml:space="preserve"> new bit of business, you can just start at the first and move all the way through. And we're </w:t>
      </w:r>
      <w:r w:rsidR="00311295">
        <w:rPr>
          <w:lang w:eastAsia="ar-SA"/>
        </w:rPr>
        <w:t>going to</w:t>
      </w:r>
      <w:r w:rsidRPr="007F1FF5">
        <w:rPr>
          <w:lang w:eastAsia="ar-SA"/>
        </w:rPr>
        <w:t xml:space="preserve"> go through funnel structures. </w:t>
      </w:r>
      <w:proofErr w:type="gramStart"/>
      <w:r w:rsidRPr="007F1FF5">
        <w:rPr>
          <w:lang w:eastAsia="ar-SA"/>
        </w:rPr>
        <w:t>So</w:t>
      </w:r>
      <w:proofErr w:type="gramEnd"/>
      <w:r w:rsidRPr="007F1FF5">
        <w:rPr>
          <w:lang w:eastAsia="ar-SA"/>
        </w:rPr>
        <w:t xml:space="preserve"> what I talked about, about how almost like the pinball machine, the way that customers.</w:t>
      </w:r>
    </w:p>
    <w:p w14:paraId="2CC2A090" w14:textId="77777777" w:rsidR="00042DFB" w:rsidRPr="007F1FF5" w:rsidRDefault="00042DFB" w:rsidP="00DD12AE">
      <w:pPr>
        <w:spacing w:line="276" w:lineRule="auto"/>
        <w:ind w:firstLine="720"/>
        <w:rPr>
          <w:lang w:eastAsia="ar-SA"/>
        </w:rPr>
      </w:pPr>
    </w:p>
    <w:p w14:paraId="41966E15" w14:textId="40F38146" w:rsidR="00042DFB" w:rsidRPr="007F1FF5" w:rsidRDefault="00042DFB" w:rsidP="00DD12AE">
      <w:pPr>
        <w:spacing w:line="276" w:lineRule="auto"/>
        <w:ind w:firstLine="720"/>
        <w:rPr>
          <w:lang w:eastAsia="ar-SA"/>
        </w:rPr>
      </w:pPr>
      <w:r w:rsidRPr="007F1FF5">
        <w:rPr>
          <w:lang w:eastAsia="ar-SA"/>
        </w:rPr>
        <w:t xml:space="preserve">go through the slides to </w:t>
      </w:r>
      <w:proofErr w:type="gramStart"/>
      <w:r w:rsidRPr="007F1FF5">
        <w:rPr>
          <w:lang w:eastAsia="ar-SA"/>
        </w:rPr>
        <w:t>all of</w:t>
      </w:r>
      <w:proofErr w:type="gramEnd"/>
      <w:r w:rsidRPr="007F1FF5">
        <w:rPr>
          <w:lang w:eastAsia="ar-SA"/>
        </w:rPr>
        <w:t xml:space="preserve"> the different things that you've got. </w:t>
      </w:r>
      <w:proofErr w:type="gramStart"/>
      <w:r w:rsidRPr="007F1FF5">
        <w:rPr>
          <w:lang w:eastAsia="ar-SA"/>
        </w:rPr>
        <w:t>Copywriting</w:t>
      </w:r>
      <w:proofErr w:type="gramEnd"/>
      <w:r w:rsidRPr="007F1FF5">
        <w:rPr>
          <w:lang w:eastAsia="ar-SA"/>
        </w:rPr>
        <w:t xml:space="preserve">, memberships, summits, challenges, SEO, emails, Facebook ads, other advertising, social media, growing your social media following, so much more. Like we are </w:t>
      </w:r>
      <w:r w:rsidR="00311295">
        <w:rPr>
          <w:lang w:eastAsia="ar-SA"/>
        </w:rPr>
        <w:t>going to</w:t>
      </w:r>
      <w:r w:rsidRPr="007F1FF5">
        <w:rPr>
          <w:lang w:eastAsia="ar-SA"/>
        </w:rPr>
        <w:t xml:space="preserve"> go through all of the topics and in each </w:t>
      </w:r>
      <w:proofErr w:type="gramStart"/>
      <w:r w:rsidRPr="007F1FF5">
        <w:rPr>
          <w:lang w:eastAsia="ar-SA"/>
        </w:rPr>
        <w:t>topic</w:t>
      </w:r>
      <w:proofErr w:type="gramEnd"/>
      <w:r w:rsidRPr="007F1FF5">
        <w:rPr>
          <w:lang w:eastAsia="ar-SA"/>
        </w:rPr>
        <w:t xml:space="preserve"> we will definitely cover a </w:t>
      </w:r>
      <w:proofErr w:type="spellStart"/>
      <w:r w:rsidRPr="007F1FF5">
        <w:rPr>
          <w:lang w:eastAsia="ar-SA"/>
        </w:rPr>
        <w:t>how</w:t>
      </w:r>
      <w:proofErr w:type="spellEnd"/>
      <w:r w:rsidRPr="007F1FF5">
        <w:rPr>
          <w:lang w:eastAsia="ar-SA"/>
        </w:rPr>
        <w:t xml:space="preserve"> -to and you'll get a ton of actions and you'll get clarity. </w:t>
      </w:r>
      <w:proofErr w:type="gramStart"/>
      <w:r w:rsidRPr="007F1FF5">
        <w:rPr>
          <w:lang w:eastAsia="ar-SA"/>
        </w:rPr>
        <w:t>All of</w:t>
      </w:r>
      <w:proofErr w:type="gramEnd"/>
      <w:r w:rsidRPr="007F1FF5">
        <w:rPr>
          <w:lang w:eastAsia="ar-SA"/>
        </w:rPr>
        <w:t xml:space="preserve"> that normal stuff when you're learning something.</w:t>
      </w:r>
    </w:p>
    <w:p w14:paraId="4309F731" w14:textId="77777777" w:rsidR="00042DFB" w:rsidRPr="007F1FF5" w:rsidRDefault="00042DFB" w:rsidP="00DD12AE">
      <w:pPr>
        <w:spacing w:line="276" w:lineRule="auto"/>
        <w:ind w:firstLine="720"/>
        <w:rPr>
          <w:lang w:eastAsia="ar-SA"/>
        </w:rPr>
      </w:pPr>
    </w:p>
    <w:p w14:paraId="705CEB4A" w14:textId="465DCC84" w:rsidR="00042DFB" w:rsidRPr="007F1FF5" w:rsidRDefault="00042DFB" w:rsidP="00DD12AE">
      <w:pPr>
        <w:spacing w:line="276" w:lineRule="auto"/>
        <w:ind w:firstLine="720"/>
        <w:rPr>
          <w:lang w:eastAsia="ar-SA"/>
        </w:rPr>
      </w:pPr>
      <w:r w:rsidRPr="007F1FF5">
        <w:rPr>
          <w:lang w:eastAsia="ar-SA"/>
        </w:rPr>
        <w:t xml:space="preserve">But the primary focus is implementing while you are in the zone. </w:t>
      </w:r>
      <w:proofErr w:type="gramStart"/>
      <w:r w:rsidRPr="007F1FF5">
        <w:rPr>
          <w:lang w:eastAsia="ar-SA"/>
        </w:rPr>
        <w:t>So</w:t>
      </w:r>
      <w:proofErr w:type="gramEnd"/>
      <w:r w:rsidRPr="007F1FF5">
        <w:rPr>
          <w:lang w:eastAsia="ar-SA"/>
        </w:rPr>
        <w:t xml:space="preserve"> </w:t>
      </w:r>
      <w:proofErr w:type="gramStart"/>
      <w:r w:rsidRPr="007F1FF5">
        <w:rPr>
          <w:lang w:eastAsia="ar-SA"/>
        </w:rPr>
        <w:t>getting</w:t>
      </w:r>
      <w:proofErr w:type="gramEnd"/>
      <w:r w:rsidRPr="007F1FF5">
        <w:rPr>
          <w:lang w:eastAsia="ar-SA"/>
        </w:rPr>
        <w:t xml:space="preserve"> yourself into the zone when you're taking your actions and clearing resistance to doing all of this stuff. You're </w:t>
      </w:r>
      <w:r w:rsidR="00311295">
        <w:rPr>
          <w:lang w:eastAsia="ar-SA"/>
        </w:rPr>
        <w:t>going to</w:t>
      </w:r>
      <w:r w:rsidRPr="007F1FF5">
        <w:rPr>
          <w:lang w:eastAsia="ar-SA"/>
        </w:rPr>
        <w:t xml:space="preserve">, I like to call it, you're </w:t>
      </w:r>
      <w:r w:rsidR="00311295">
        <w:rPr>
          <w:lang w:eastAsia="ar-SA"/>
        </w:rPr>
        <w:t>going to</w:t>
      </w:r>
      <w:r w:rsidRPr="007F1FF5">
        <w:rPr>
          <w:lang w:eastAsia="ar-SA"/>
        </w:rPr>
        <w:t xml:space="preserve"> </w:t>
      </w:r>
      <w:proofErr w:type="spellStart"/>
      <w:r w:rsidRPr="007F1FF5">
        <w:rPr>
          <w:lang w:eastAsia="ar-SA"/>
        </w:rPr>
        <w:t>zonify</w:t>
      </w:r>
      <w:proofErr w:type="spellEnd"/>
      <w:r w:rsidRPr="007F1FF5">
        <w:rPr>
          <w:lang w:eastAsia="ar-SA"/>
        </w:rPr>
        <w:t xml:space="preserve"> your business. I call this my new word, </w:t>
      </w:r>
      <w:proofErr w:type="spellStart"/>
      <w:r w:rsidRPr="007F1FF5">
        <w:rPr>
          <w:lang w:eastAsia="ar-SA"/>
        </w:rPr>
        <w:t>zonify</w:t>
      </w:r>
      <w:proofErr w:type="spellEnd"/>
      <w:r w:rsidRPr="007F1FF5">
        <w:rPr>
          <w:lang w:eastAsia="ar-SA"/>
        </w:rPr>
        <w:t xml:space="preserve">, or business idea. You're </w:t>
      </w:r>
      <w:r w:rsidR="00311295">
        <w:rPr>
          <w:lang w:eastAsia="ar-SA"/>
        </w:rPr>
        <w:t>going to</w:t>
      </w:r>
      <w:r w:rsidRPr="007F1FF5">
        <w:rPr>
          <w:lang w:eastAsia="ar-SA"/>
        </w:rPr>
        <w:t xml:space="preserve"> clear vibrational resistance associated with </w:t>
      </w:r>
      <w:proofErr w:type="gramStart"/>
      <w:r w:rsidRPr="007F1FF5">
        <w:rPr>
          <w:lang w:eastAsia="ar-SA"/>
        </w:rPr>
        <w:t>all of</w:t>
      </w:r>
      <w:proofErr w:type="gramEnd"/>
      <w:r w:rsidRPr="007F1FF5">
        <w:rPr>
          <w:lang w:eastAsia="ar-SA"/>
        </w:rPr>
        <w:t xml:space="preserve"> the different stuff and all of the different connections and making implement.</w:t>
      </w:r>
    </w:p>
    <w:p w14:paraId="37BB6394" w14:textId="77777777" w:rsidR="00042DFB" w:rsidRPr="007F1FF5" w:rsidRDefault="00042DFB" w:rsidP="00DD12AE">
      <w:pPr>
        <w:spacing w:line="276" w:lineRule="auto"/>
        <w:ind w:firstLine="720"/>
        <w:rPr>
          <w:lang w:eastAsia="ar-SA"/>
        </w:rPr>
      </w:pPr>
    </w:p>
    <w:p w14:paraId="2AE7FB9C" w14:textId="77777777" w:rsidR="00042DFB" w:rsidRPr="007F1FF5" w:rsidRDefault="00042DFB" w:rsidP="00DD12AE">
      <w:pPr>
        <w:spacing w:line="276" w:lineRule="auto"/>
        <w:ind w:firstLine="720"/>
        <w:rPr>
          <w:lang w:eastAsia="ar-SA"/>
        </w:rPr>
      </w:pPr>
      <w:proofErr w:type="gramStart"/>
      <w:r w:rsidRPr="007F1FF5">
        <w:rPr>
          <w:lang w:eastAsia="ar-SA"/>
        </w:rPr>
        <w:t>actually</w:t>
      </w:r>
      <w:proofErr w:type="gramEnd"/>
      <w:r w:rsidRPr="007F1FF5">
        <w:rPr>
          <w:lang w:eastAsia="ar-SA"/>
        </w:rPr>
        <w:t xml:space="preserve"> not just possible but easy. You're going to apply the principles of vibrational alignment, so the same stuff that we've </w:t>
      </w:r>
      <w:r w:rsidRPr="007F1FF5">
        <w:rPr>
          <w:lang w:eastAsia="ar-SA"/>
        </w:rPr>
        <w:lastRenderedPageBreak/>
        <w:t xml:space="preserve">been talking about here, to your businesses and you're going to uncover the vibration inside your business and </w:t>
      </w:r>
      <w:proofErr w:type="gramStart"/>
      <w:r w:rsidRPr="007F1FF5">
        <w:rPr>
          <w:lang w:eastAsia="ar-SA"/>
        </w:rPr>
        <w:t>all of</w:t>
      </w:r>
      <w:proofErr w:type="gramEnd"/>
      <w:r w:rsidRPr="007F1FF5">
        <w:rPr>
          <w:lang w:eastAsia="ar-SA"/>
        </w:rPr>
        <w:t xml:space="preserve"> the different parts of your business, its marketing, its sales processes, all of that stuff. This is suitable for people with physical businesses and with virtual businesses, it doesn't matter which you are.</w:t>
      </w:r>
    </w:p>
    <w:p w14:paraId="20AC5728" w14:textId="77777777" w:rsidR="00042DFB" w:rsidRPr="007F1FF5" w:rsidRDefault="00042DFB" w:rsidP="00DD12AE">
      <w:pPr>
        <w:spacing w:line="276" w:lineRule="auto"/>
        <w:ind w:firstLine="720"/>
        <w:rPr>
          <w:lang w:eastAsia="ar-SA"/>
        </w:rPr>
      </w:pPr>
    </w:p>
    <w:p w14:paraId="0E9857F3" w14:textId="77777777" w:rsidR="00042DFB" w:rsidRPr="007F1FF5" w:rsidRDefault="00042DFB" w:rsidP="00DD12AE">
      <w:pPr>
        <w:spacing w:line="276" w:lineRule="auto"/>
        <w:ind w:firstLine="720"/>
        <w:rPr>
          <w:lang w:eastAsia="ar-SA"/>
        </w:rPr>
      </w:pPr>
      <w:r w:rsidRPr="007F1FF5">
        <w:rPr>
          <w:lang w:eastAsia="ar-SA"/>
        </w:rPr>
        <w:t xml:space="preserve">You'll get checklists of what resistance to check for. It's </w:t>
      </w:r>
      <w:proofErr w:type="gramStart"/>
      <w:r w:rsidRPr="007F1FF5">
        <w:rPr>
          <w:lang w:eastAsia="ar-SA"/>
        </w:rPr>
        <w:t>exactly the same</w:t>
      </w:r>
      <w:proofErr w:type="gramEnd"/>
      <w:r w:rsidRPr="007F1FF5">
        <w:rPr>
          <w:lang w:eastAsia="ar-SA"/>
        </w:rPr>
        <w:t xml:space="preserve"> as the money zone. Checklists of what to check for, how to check it, how to release, get you aligned and what actions to take. Now you do not need to follow the exact structures of how I do a membership or how I do funnels or how I do this. I'm going to teach you them and you can take them or leave them. If you, regardless of whether you take them or leave them, you'll get to clear all the resistance through yours. And that's the...</w:t>
      </w:r>
    </w:p>
    <w:p w14:paraId="0572C485" w14:textId="77777777" w:rsidR="00042DFB" w:rsidRPr="007F1FF5" w:rsidRDefault="00042DFB" w:rsidP="00DD12AE">
      <w:pPr>
        <w:spacing w:line="276" w:lineRule="auto"/>
        <w:ind w:firstLine="720"/>
        <w:rPr>
          <w:lang w:eastAsia="ar-SA"/>
        </w:rPr>
      </w:pPr>
    </w:p>
    <w:p w14:paraId="0D7C0A3F" w14:textId="00C84AF3" w:rsidR="00042DFB" w:rsidRPr="007F1FF5" w:rsidRDefault="00042DFB" w:rsidP="00DD12AE">
      <w:pPr>
        <w:spacing w:line="276" w:lineRule="auto"/>
        <w:ind w:firstLine="720"/>
        <w:rPr>
          <w:lang w:eastAsia="ar-SA"/>
        </w:rPr>
      </w:pPr>
      <w:r w:rsidRPr="007F1FF5">
        <w:rPr>
          <w:lang w:eastAsia="ar-SA"/>
        </w:rPr>
        <w:t xml:space="preserve">I mean, I know people want the how -to and I give you the how -to, but that's not the magic. The magic is in the vibration change. That's where the zero to six, seven, eight, multi -eight figures </w:t>
      </w:r>
      <w:proofErr w:type="gramStart"/>
      <w:r w:rsidRPr="007F1FF5">
        <w:rPr>
          <w:lang w:eastAsia="ar-SA"/>
        </w:rPr>
        <w:t>is</w:t>
      </w:r>
      <w:proofErr w:type="gramEnd"/>
      <w:r w:rsidRPr="007F1FF5">
        <w:rPr>
          <w:lang w:eastAsia="ar-SA"/>
        </w:rPr>
        <w:t xml:space="preserve">. You also get personalized support from our mentors in the private members group to help you get vibrationally aligned with profit so you can pay yourself the money you want. Now, there's </w:t>
      </w:r>
      <w:r w:rsidR="00311295">
        <w:rPr>
          <w:lang w:eastAsia="ar-SA"/>
        </w:rPr>
        <w:t>going to</w:t>
      </w:r>
      <w:r w:rsidRPr="007F1FF5">
        <w:rPr>
          <w:lang w:eastAsia="ar-SA"/>
        </w:rPr>
        <w:t xml:space="preserve"> probably be a couple of groups of people and...</w:t>
      </w:r>
    </w:p>
    <w:p w14:paraId="6AA1CF34" w14:textId="77777777" w:rsidR="00042DFB" w:rsidRPr="007F1FF5" w:rsidRDefault="00042DFB" w:rsidP="00DD12AE">
      <w:pPr>
        <w:spacing w:line="276" w:lineRule="auto"/>
        <w:ind w:firstLine="720"/>
        <w:rPr>
          <w:lang w:eastAsia="ar-SA"/>
        </w:rPr>
      </w:pPr>
    </w:p>
    <w:p w14:paraId="5C96E032" w14:textId="77777777" w:rsidR="00042DFB" w:rsidRPr="007F1FF5" w:rsidRDefault="00042DFB" w:rsidP="00DD12AE">
      <w:pPr>
        <w:spacing w:line="276" w:lineRule="auto"/>
        <w:ind w:firstLine="720"/>
        <w:rPr>
          <w:lang w:eastAsia="ar-SA"/>
        </w:rPr>
      </w:pPr>
      <w:r w:rsidRPr="007F1FF5">
        <w:rPr>
          <w:lang w:eastAsia="ar-SA"/>
        </w:rPr>
        <w:t xml:space="preserve">I don't know which one you are, but you all know as I say it, you might've been working on your business for a while, you might've done loads of courses, you might know loads already about lots of topics I just mentioned. You might even, like hopefully you're </w:t>
      </w:r>
      <w:proofErr w:type="gramStart"/>
      <w:r w:rsidRPr="007F1FF5">
        <w:rPr>
          <w:lang w:eastAsia="ar-SA"/>
        </w:rPr>
        <w:t>really great</w:t>
      </w:r>
      <w:proofErr w:type="gramEnd"/>
      <w:r w:rsidRPr="007F1FF5">
        <w:rPr>
          <w:lang w:eastAsia="ar-SA"/>
        </w:rPr>
        <w:t xml:space="preserve"> at what you do, but if something isn't clicking and you're like, you're going on a course, you're getting some results, but it's not the massive leap forward in your revenue that you wanted, this is the missing piece. This is other people's crappy vibrations in your business.</w:t>
      </w:r>
    </w:p>
    <w:p w14:paraId="2323C3FE" w14:textId="77777777" w:rsidR="00042DFB" w:rsidRPr="007F1FF5" w:rsidRDefault="00042DFB" w:rsidP="00DD12AE">
      <w:pPr>
        <w:spacing w:line="276" w:lineRule="auto"/>
        <w:ind w:firstLine="720"/>
        <w:rPr>
          <w:lang w:eastAsia="ar-SA"/>
        </w:rPr>
      </w:pPr>
    </w:p>
    <w:p w14:paraId="2E22BB58" w14:textId="77777777" w:rsidR="00042DFB" w:rsidRPr="007F1FF5" w:rsidRDefault="00042DFB" w:rsidP="00DD12AE">
      <w:pPr>
        <w:spacing w:line="276" w:lineRule="auto"/>
        <w:ind w:firstLine="720"/>
        <w:rPr>
          <w:lang w:eastAsia="ar-SA"/>
        </w:rPr>
      </w:pPr>
      <w:r w:rsidRPr="007F1FF5">
        <w:rPr>
          <w:lang w:eastAsia="ar-SA"/>
        </w:rPr>
        <w:t xml:space="preserve">generational stuff, this, that, </w:t>
      </w:r>
      <w:proofErr w:type="gramStart"/>
      <w:r w:rsidRPr="007F1FF5">
        <w:rPr>
          <w:lang w:eastAsia="ar-SA"/>
        </w:rPr>
        <w:t>all of</w:t>
      </w:r>
      <w:proofErr w:type="gramEnd"/>
      <w:r w:rsidRPr="007F1FF5">
        <w:rPr>
          <w:lang w:eastAsia="ar-SA"/>
        </w:rPr>
        <w:t xml:space="preserve"> the stuff we've been talking about with the money zone, all of that can be in your business too. For you, if you know a lot about the stuff, the gold zone is not about teaching you to suck eggs. I'm not going to be like, you must do a lead magnet this way. You must put your head in there. That's not what this is. This is about, here's an optimum way that I like to do it. And here's </w:t>
      </w:r>
      <w:proofErr w:type="gramStart"/>
      <w:r w:rsidRPr="007F1FF5">
        <w:rPr>
          <w:lang w:eastAsia="ar-SA"/>
        </w:rPr>
        <w:t>all of</w:t>
      </w:r>
      <w:proofErr w:type="gramEnd"/>
      <w:r w:rsidRPr="007F1FF5">
        <w:rPr>
          <w:lang w:eastAsia="ar-SA"/>
        </w:rPr>
        <w:t xml:space="preserve"> the vibrational stuff.</w:t>
      </w:r>
    </w:p>
    <w:p w14:paraId="0579F12B" w14:textId="77777777" w:rsidR="00042DFB" w:rsidRPr="007F1FF5" w:rsidRDefault="00042DFB" w:rsidP="00DD12AE">
      <w:pPr>
        <w:spacing w:line="276" w:lineRule="auto"/>
        <w:ind w:firstLine="720"/>
        <w:rPr>
          <w:lang w:eastAsia="ar-SA"/>
        </w:rPr>
      </w:pPr>
    </w:p>
    <w:p w14:paraId="3225BC10" w14:textId="77777777" w:rsidR="00042DFB" w:rsidRPr="007F1FF5" w:rsidRDefault="00042DFB" w:rsidP="00DD12AE">
      <w:pPr>
        <w:spacing w:line="276" w:lineRule="auto"/>
        <w:ind w:firstLine="720"/>
        <w:rPr>
          <w:lang w:eastAsia="ar-SA"/>
        </w:rPr>
      </w:pPr>
      <w:proofErr w:type="gramStart"/>
      <w:r w:rsidRPr="007F1FF5">
        <w:rPr>
          <w:lang w:eastAsia="ar-SA"/>
        </w:rPr>
        <w:t>So</w:t>
      </w:r>
      <w:proofErr w:type="gramEnd"/>
      <w:r w:rsidRPr="007F1FF5">
        <w:rPr>
          <w:lang w:eastAsia="ar-SA"/>
        </w:rPr>
        <w:t xml:space="preserve"> for those of you who are new, which is the other kind of group or anywhere in between, where you might know a bit about some of the different techniques I've been mentioning, like growing on social media, having more Facebook followers, how your funnel is laid out, what an email sequence is. Like if you're new to all of those things, we're going to cover all of those </w:t>
      </w:r>
      <w:proofErr w:type="gramStart"/>
      <w:r w:rsidRPr="007F1FF5">
        <w:rPr>
          <w:lang w:eastAsia="ar-SA"/>
        </w:rPr>
        <w:t>topics</w:t>
      </w:r>
      <w:proofErr w:type="gramEnd"/>
      <w:r w:rsidRPr="007F1FF5">
        <w:rPr>
          <w:lang w:eastAsia="ar-SA"/>
        </w:rPr>
        <w:t xml:space="preserve"> and you will get step -by -step how -</w:t>
      </w:r>
      <w:proofErr w:type="spellStart"/>
      <w:r w:rsidRPr="007F1FF5">
        <w:rPr>
          <w:lang w:eastAsia="ar-SA"/>
        </w:rPr>
        <w:t>tos</w:t>
      </w:r>
      <w:proofErr w:type="spellEnd"/>
      <w:r w:rsidRPr="007F1FF5">
        <w:rPr>
          <w:lang w:eastAsia="ar-SA"/>
        </w:rPr>
        <w:t>.</w:t>
      </w:r>
    </w:p>
    <w:p w14:paraId="6CAC898D" w14:textId="77777777" w:rsidR="00042DFB" w:rsidRPr="007F1FF5" w:rsidRDefault="00042DFB" w:rsidP="00DD12AE">
      <w:pPr>
        <w:spacing w:line="276" w:lineRule="auto"/>
        <w:ind w:firstLine="720"/>
        <w:rPr>
          <w:lang w:eastAsia="ar-SA"/>
        </w:rPr>
      </w:pPr>
    </w:p>
    <w:p w14:paraId="3225DAF6" w14:textId="77777777" w:rsidR="00042DFB" w:rsidRPr="007F1FF5" w:rsidRDefault="00042DFB" w:rsidP="00DD12AE">
      <w:pPr>
        <w:spacing w:line="276" w:lineRule="auto"/>
        <w:ind w:firstLine="720"/>
        <w:rPr>
          <w:lang w:eastAsia="ar-SA"/>
        </w:rPr>
      </w:pPr>
      <w:r w:rsidRPr="007F1FF5">
        <w:rPr>
          <w:lang w:eastAsia="ar-SA"/>
        </w:rPr>
        <w:t xml:space="preserve">But this is more than that. This is then also like you can rest assured you're going to get that support and help but this is unlocking the final piece as well. </w:t>
      </w:r>
      <w:proofErr w:type="gramStart"/>
      <w:r w:rsidRPr="007F1FF5">
        <w:rPr>
          <w:lang w:eastAsia="ar-SA"/>
        </w:rPr>
        <w:t>So</w:t>
      </w:r>
      <w:proofErr w:type="gramEnd"/>
      <w:r w:rsidRPr="007F1FF5">
        <w:rPr>
          <w:lang w:eastAsia="ar-SA"/>
        </w:rPr>
        <w:t xml:space="preserve"> it doesn't matter where you are on the journey you will get the unlocking of </w:t>
      </w:r>
      <w:proofErr w:type="gramStart"/>
      <w:r w:rsidRPr="007F1FF5">
        <w:rPr>
          <w:lang w:eastAsia="ar-SA"/>
        </w:rPr>
        <w:t>the that</w:t>
      </w:r>
      <w:proofErr w:type="gramEnd"/>
      <w:r w:rsidRPr="007F1FF5">
        <w:rPr>
          <w:lang w:eastAsia="ar-SA"/>
        </w:rPr>
        <w:t xml:space="preserve"> vibrational alignment, the checking of resistance before you click post on the new video you're putting on Instagram or whatever it is. Is it aligned with my clients? Is it going to be for my highest good? All of that. So...</w:t>
      </w:r>
    </w:p>
    <w:p w14:paraId="714DE934" w14:textId="77777777" w:rsidR="00042DFB" w:rsidRPr="007F1FF5" w:rsidRDefault="00042DFB" w:rsidP="00DD12AE">
      <w:pPr>
        <w:spacing w:line="276" w:lineRule="auto"/>
        <w:ind w:firstLine="720"/>
        <w:rPr>
          <w:lang w:eastAsia="ar-SA"/>
        </w:rPr>
      </w:pPr>
    </w:p>
    <w:p w14:paraId="58B7C8A3" w14:textId="77777777" w:rsidR="00042DFB" w:rsidRPr="007F1FF5" w:rsidRDefault="00042DFB" w:rsidP="00DD12AE">
      <w:pPr>
        <w:spacing w:line="276" w:lineRule="auto"/>
        <w:ind w:firstLine="720"/>
        <w:rPr>
          <w:lang w:eastAsia="ar-SA"/>
        </w:rPr>
      </w:pPr>
      <w:r w:rsidRPr="007F1FF5">
        <w:rPr>
          <w:lang w:eastAsia="ar-SA"/>
        </w:rPr>
        <w:t xml:space="preserve">clearing your resistance all the way through your funnel so that your customers slide on in. </w:t>
      </w:r>
      <w:proofErr w:type="gramStart"/>
      <w:r w:rsidRPr="007F1FF5">
        <w:rPr>
          <w:lang w:eastAsia="ar-SA"/>
        </w:rPr>
        <w:t>So</w:t>
      </w:r>
      <w:proofErr w:type="gramEnd"/>
      <w:r w:rsidRPr="007F1FF5">
        <w:rPr>
          <w:lang w:eastAsia="ar-SA"/>
        </w:rPr>
        <w:t xml:space="preserve"> if you want to join right now, there's a link. I think it's below this video. Click around on this page, you'll find it. I have an exclusive special gift for you to celebrate the launch of that and that is that you get this membership, the Money Zone Club, completely for free included </w:t>
      </w:r>
      <w:r w:rsidRPr="007F1FF5">
        <w:rPr>
          <w:lang w:eastAsia="ar-SA"/>
        </w:rPr>
        <w:lastRenderedPageBreak/>
        <w:t xml:space="preserve">in your membership. There are various other things which you will see on the </w:t>
      </w:r>
      <w:proofErr w:type="gramStart"/>
      <w:r w:rsidRPr="007F1FF5">
        <w:rPr>
          <w:lang w:eastAsia="ar-SA"/>
        </w:rPr>
        <w:t>sign up</w:t>
      </w:r>
      <w:proofErr w:type="gramEnd"/>
      <w:r w:rsidRPr="007F1FF5">
        <w:rPr>
          <w:lang w:eastAsia="ar-SA"/>
        </w:rPr>
        <w:t xml:space="preserve"> page as well.</w:t>
      </w:r>
    </w:p>
    <w:p w14:paraId="1D98F161" w14:textId="77777777" w:rsidR="00042DFB" w:rsidRPr="007F1FF5" w:rsidRDefault="00042DFB" w:rsidP="00DD12AE">
      <w:pPr>
        <w:spacing w:line="276" w:lineRule="auto"/>
        <w:ind w:firstLine="720"/>
        <w:rPr>
          <w:lang w:eastAsia="ar-SA"/>
        </w:rPr>
      </w:pPr>
    </w:p>
    <w:p w14:paraId="0F70D9C1" w14:textId="76C09177" w:rsidR="00042DFB" w:rsidRPr="007F1FF5" w:rsidRDefault="00042DFB" w:rsidP="00DD12AE">
      <w:pPr>
        <w:spacing w:line="276" w:lineRule="auto"/>
        <w:ind w:firstLine="720"/>
        <w:rPr>
          <w:lang w:eastAsia="ar-SA"/>
        </w:rPr>
      </w:pPr>
      <w:r w:rsidRPr="007F1FF5">
        <w:rPr>
          <w:lang w:eastAsia="ar-SA"/>
        </w:rPr>
        <w:t xml:space="preserve">but you also get this membership, you're not </w:t>
      </w:r>
      <w:r w:rsidR="00311295">
        <w:rPr>
          <w:lang w:eastAsia="ar-SA"/>
        </w:rPr>
        <w:t>going to</w:t>
      </w:r>
      <w:r w:rsidRPr="007F1FF5">
        <w:rPr>
          <w:lang w:eastAsia="ar-SA"/>
        </w:rPr>
        <w:t xml:space="preserve"> be paying twice for them, our team will sort that out for you. You will get the Money Zone Club included in it, plus all the bonuses, the modules, the deep diving, </w:t>
      </w:r>
      <w:proofErr w:type="gramStart"/>
      <w:r w:rsidRPr="007F1FF5">
        <w:rPr>
          <w:lang w:eastAsia="ar-SA"/>
        </w:rPr>
        <w:t>all of</w:t>
      </w:r>
      <w:proofErr w:type="gramEnd"/>
      <w:r w:rsidRPr="007F1FF5">
        <w:rPr>
          <w:lang w:eastAsia="ar-SA"/>
        </w:rPr>
        <w:t xml:space="preserve"> the money stuff as well, so that you can get your personal goals and your personal money high too. Now, the mission of the Gold Zone Club is to help as many </w:t>
      </w:r>
      <w:proofErr w:type="gramStart"/>
      <w:r w:rsidRPr="007F1FF5">
        <w:rPr>
          <w:lang w:eastAsia="ar-SA"/>
        </w:rPr>
        <w:t>people</w:t>
      </w:r>
      <w:proofErr w:type="gramEnd"/>
      <w:r w:rsidRPr="007F1FF5">
        <w:rPr>
          <w:lang w:eastAsia="ar-SA"/>
        </w:rPr>
        <w:t xml:space="preserve"> in the world have businesses which make a difference and have a huge profit. This is not something that other millionaires and gurus teach, and I think I mentioned it.</w:t>
      </w:r>
    </w:p>
    <w:p w14:paraId="775E6779" w14:textId="77777777" w:rsidR="00042DFB" w:rsidRPr="007F1FF5" w:rsidRDefault="00042DFB" w:rsidP="00DD12AE">
      <w:pPr>
        <w:spacing w:line="276" w:lineRule="auto"/>
        <w:ind w:firstLine="720"/>
        <w:rPr>
          <w:lang w:eastAsia="ar-SA"/>
        </w:rPr>
      </w:pPr>
    </w:p>
    <w:p w14:paraId="7BB48D28" w14:textId="77777777" w:rsidR="00042DFB" w:rsidRPr="007F1FF5" w:rsidRDefault="00042DFB" w:rsidP="00DD12AE">
      <w:pPr>
        <w:spacing w:line="276" w:lineRule="auto"/>
        <w:ind w:firstLine="720"/>
        <w:rPr>
          <w:lang w:eastAsia="ar-SA"/>
        </w:rPr>
      </w:pPr>
      <w:r w:rsidRPr="007F1FF5">
        <w:rPr>
          <w:lang w:eastAsia="ar-SA"/>
        </w:rPr>
        <w:t>I know a lot of millionaires and they all use vibrational alignment through every part of their business, every email they send, all of that. It's all aligned.</w:t>
      </w:r>
    </w:p>
    <w:p w14:paraId="58982FA4" w14:textId="77777777" w:rsidR="00042DFB" w:rsidRPr="007F1FF5" w:rsidRDefault="00042DFB" w:rsidP="00DD12AE">
      <w:pPr>
        <w:spacing w:line="276" w:lineRule="auto"/>
        <w:ind w:firstLine="720"/>
        <w:rPr>
          <w:lang w:eastAsia="ar-SA"/>
        </w:rPr>
      </w:pPr>
    </w:p>
    <w:p w14:paraId="61688702" w14:textId="77777777" w:rsidR="00042DFB" w:rsidRPr="007F1FF5" w:rsidRDefault="00042DFB" w:rsidP="00DD12AE">
      <w:pPr>
        <w:spacing w:line="276" w:lineRule="auto"/>
        <w:ind w:firstLine="720"/>
        <w:rPr>
          <w:lang w:eastAsia="ar-SA"/>
        </w:rPr>
      </w:pPr>
      <w:proofErr w:type="gramStart"/>
      <w:r w:rsidRPr="007F1FF5">
        <w:rPr>
          <w:lang w:eastAsia="ar-SA"/>
        </w:rPr>
        <w:t>On the whole</w:t>
      </w:r>
      <w:proofErr w:type="gramEnd"/>
      <w:r w:rsidRPr="007F1FF5">
        <w:rPr>
          <w:lang w:eastAsia="ar-SA"/>
        </w:rPr>
        <w:t>, most people who use this kind of stuff are not sharing it. They either don't want you to know, or usually they're uncomfortable. Like they might not even know they're doing it. They might just be intuitively doing this because we all intuitively do this in some parts of our lives. It's just not necessarily intuitive for most people how to do this with money and with businesses. So.</w:t>
      </w:r>
    </w:p>
    <w:p w14:paraId="02104F2B" w14:textId="77777777" w:rsidR="00042DFB" w:rsidRPr="007F1FF5" w:rsidRDefault="00042DFB" w:rsidP="00DD12AE">
      <w:pPr>
        <w:spacing w:line="276" w:lineRule="auto"/>
        <w:ind w:firstLine="720"/>
        <w:rPr>
          <w:lang w:eastAsia="ar-SA"/>
        </w:rPr>
      </w:pPr>
    </w:p>
    <w:p w14:paraId="46B9C644" w14:textId="77777777" w:rsidR="00042DFB" w:rsidRPr="007F1FF5" w:rsidRDefault="00042DFB" w:rsidP="00DD12AE">
      <w:pPr>
        <w:spacing w:line="276" w:lineRule="auto"/>
        <w:ind w:firstLine="720"/>
        <w:rPr>
          <w:lang w:eastAsia="ar-SA"/>
        </w:rPr>
      </w:pPr>
      <w:r w:rsidRPr="007F1FF5">
        <w:rPr>
          <w:lang w:eastAsia="ar-SA"/>
        </w:rPr>
        <w:t xml:space="preserve">I'm not shy about sharing this. I'm not hiding that I'm sharing it. I'm just sharing it and you get to benefit from that. </w:t>
      </w:r>
      <w:proofErr w:type="gramStart"/>
      <w:r w:rsidRPr="007F1FF5">
        <w:rPr>
          <w:lang w:eastAsia="ar-SA"/>
        </w:rPr>
        <w:t>So</w:t>
      </w:r>
      <w:proofErr w:type="gramEnd"/>
      <w:r w:rsidRPr="007F1FF5">
        <w:rPr>
          <w:lang w:eastAsia="ar-SA"/>
        </w:rPr>
        <w:t xml:space="preserve"> the Gold Zone teaches you how to discover resistances you didn't know you had in your business. Get rid of it, align it, do it and then go get the hundreds, millions, whatever you want in. Cost less than $1 .60 a day, cancel any time, no ongoing contract. Now if you know this is for you, click the link below. I will see you in the Gold Zone.</w:t>
      </w:r>
    </w:p>
    <w:p w14:paraId="5FF7E789" w14:textId="77777777" w:rsidR="00042DFB" w:rsidRPr="007F1FF5" w:rsidRDefault="00042DFB" w:rsidP="00DD12AE">
      <w:pPr>
        <w:spacing w:line="276" w:lineRule="auto"/>
        <w:ind w:firstLine="720"/>
        <w:rPr>
          <w:lang w:eastAsia="ar-SA"/>
        </w:rPr>
      </w:pPr>
    </w:p>
    <w:p w14:paraId="23BCE421" w14:textId="77777777" w:rsidR="00042DFB" w:rsidRPr="007F1FF5" w:rsidRDefault="00042DFB" w:rsidP="00DD12AE">
      <w:pPr>
        <w:spacing w:line="276" w:lineRule="auto"/>
        <w:ind w:firstLine="720"/>
        <w:rPr>
          <w:lang w:eastAsia="ar-SA"/>
        </w:rPr>
      </w:pPr>
      <w:r w:rsidRPr="007F1FF5">
        <w:rPr>
          <w:lang w:eastAsia="ar-SA"/>
        </w:rPr>
        <w:t xml:space="preserve">Now, change </w:t>
      </w:r>
      <w:proofErr w:type="gramStart"/>
      <w:r w:rsidRPr="007F1FF5">
        <w:rPr>
          <w:lang w:eastAsia="ar-SA"/>
        </w:rPr>
        <w:t>topic</w:t>
      </w:r>
      <w:proofErr w:type="gramEnd"/>
      <w:r w:rsidRPr="007F1FF5">
        <w:rPr>
          <w:lang w:eastAsia="ar-SA"/>
        </w:rPr>
        <w:t xml:space="preserve"> again, let's come back to the money zone, month one. If you've got a business and the gold zone is not for you, listen back to what I said. There </w:t>
      </w:r>
      <w:proofErr w:type="gramStart"/>
      <w:r w:rsidRPr="007F1FF5">
        <w:rPr>
          <w:lang w:eastAsia="ar-SA"/>
        </w:rPr>
        <w:t>was actually, it</w:t>
      </w:r>
      <w:proofErr w:type="gramEnd"/>
      <w:r w:rsidRPr="007F1FF5">
        <w:rPr>
          <w:lang w:eastAsia="ar-SA"/>
        </w:rPr>
        <w:t xml:space="preserve"> took more than two minutes, I know, but I got excited and had to share extra stuff with you. In that little information blurb to help support you in your goals, that sales blurb there, you'll find a whole lot of other tips of how.</w:t>
      </w:r>
    </w:p>
    <w:p w14:paraId="20888CB9" w14:textId="77777777" w:rsidR="00042DFB" w:rsidRPr="007F1FF5" w:rsidRDefault="00042DFB" w:rsidP="00DD12AE">
      <w:pPr>
        <w:spacing w:line="276" w:lineRule="auto"/>
        <w:ind w:firstLine="720"/>
        <w:rPr>
          <w:lang w:eastAsia="ar-SA"/>
        </w:rPr>
      </w:pPr>
    </w:p>
    <w:p w14:paraId="318B5AAB" w14:textId="7DE2545B" w:rsidR="00042DFB" w:rsidRPr="007F1FF5" w:rsidRDefault="00042DFB" w:rsidP="00DD12AE">
      <w:pPr>
        <w:spacing w:line="276" w:lineRule="auto"/>
        <w:ind w:firstLine="720"/>
        <w:rPr>
          <w:lang w:eastAsia="ar-SA"/>
        </w:rPr>
      </w:pPr>
      <w:r w:rsidRPr="007F1FF5">
        <w:rPr>
          <w:lang w:eastAsia="ar-SA"/>
        </w:rPr>
        <w:t xml:space="preserve">I did things, so listen through if you've got a business, whether you're joining or not, listen through to everything I just said and make a checklist of stuff to clear in your business. If you are joining us, yay, I'll see you there. Now let's get back to the money zone. So next is month one. You're </w:t>
      </w:r>
      <w:r w:rsidR="00311295">
        <w:rPr>
          <w:lang w:eastAsia="ar-SA"/>
        </w:rPr>
        <w:t>going to</w:t>
      </w:r>
      <w:r w:rsidRPr="007F1FF5">
        <w:rPr>
          <w:lang w:eastAsia="ar-SA"/>
        </w:rPr>
        <w:t xml:space="preserve"> find a meditation and you're </w:t>
      </w:r>
      <w:r w:rsidR="00311295">
        <w:rPr>
          <w:lang w:eastAsia="ar-SA"/>
        </w:rPr>
        <w:t>going to</w:t>
      </w:r>
      <w:r w:rsidRPr="007F1FF5">
        <w:rPr>
          <w:lang w:eastAsia="ar-SA"/>
        </w:rPr>
        <w:t xml:space="preserve"> find four weeks of exercises. </w:t>
      </w:r>
      <w:proofErr w:type="gramStart"/>
      <w:r w:rsidRPr="007F1FF5">
        <w:rPr>
          <w:lang w:eastAsia="ar-SA"/>
        </w:rPr>
        <w:t>So</w:t>
      </w:r>
      <w:proofErr w:type="gramEnd"/>
      <w:r w:rsidRPr="007F1FF5">
        <w:rPr>
          <w:lang w:eastAsia="ar-SA"/>
        </w:rPr>
        <w:t xml:space="preserve"> your four weeks of exercises plus your meditation. Do this meditation every single week. </w:t>
      </w:r>
      <w:proofErr w:type="gramStart"/>
      <w:r w:rsidRPr="007F1FF5">
        <w:rPr>
          <w:lang w:eastAsia="ar-SA"/>
        </w:rPr>
        <w:t>So</w:t>
      </w:r>
      <w:proofErr w:type="gramEnd"/>
      <w:r w:rsidRPr="007F1FF5">
        <w:rPr>
          <w:lang w:eastAsia="ar-SA"/>
        </w:rPr>
        <w:t xml:space="preserve"> you're </w:t>
      </w:r>
      <w:r w:rsidR="00311295">
        <w:rPr>
          <w:lang w:eastAsia="ar-SA"/>
        </w:rPr>
        <w:t>going to</w:t>
      </w:r>
      <w:r w:rsidRPr="007F1FF5">
        <w:rPr>
          <w:lang w:eastAsia="ar-SA"/>
        </w:rPr>
        <w:t xml:space="preserve"> do week, you're </w:t>
      </w:r>
      <w:r w:rsidR="00311295">
        <w:rPr>
          <w:lang w:eastAsia="ar-SA"/>
        </w:rPr>
        <w:t>going to</w:t>
      </w:r>
      <w:r w:rsidRPr="007F1FF5">
        <w:rPr>
          <w:lang w:eastAsia="ar-SA"/>
        </w:rPr>
        <w:t xml:space="preserve"> have week one.</w:t>
      </w:r>
    </w:p>
    <w:p w14:paraId="4A221435" w14:textId="77777777" w:rsidR="00042DFB" w:rsidRPr="007F1FF5" w:rsidRDefault="00042DFB" w:rsidP="00DD12AE">
      <w:pPr>
        <w:spacing w:line="276" w:lineRule="auto"/>
        <w:ind w:firstLine="720"/>
        <w:rPr>
          <w:lang w:eastAsia="ar-SA"/>
        </w:rPr>
      </w:pPr>
    </w:p>
    <w:p w14:paraId="186E170A" w14:textId="77777777" w:rsidR="00042DFB" w:rsidRPr="007F1FF5" w:rsidRDefault="00042DFB" w:rsidP="00DD12AE">
      <w:pPr>
        <w:spacing w:line="276" w:lineRule="auto"/>
        <w:ind w:firstLine="720"/>
        <w:rPr>
          <w:lang w:eastAsia="ar-SA"/>
        </w:rPr>
      </w:pPr>
      <w:r w:rsidRPr="007F1FF5">
        <w:rPr>
          <w:lang w:eastAsia="ar-SA"/>
        </w:rPr>
        <w:t xml:space="preserve">do the meditation and the exercises. Week two, do that same meditation and the exercises. Week three, do the same meditation and the exercises. Week four, do the same meditation and the exercises. </w:t>
      </w:r>
      <w:proofErr w:type="gramStart"/>
      <w:r w:rsidRPr="007F1FF5">
        <w:rPr>
          <w:lang w:eastAsia="ar-SA"/>
        </w:rPr>
        <w:t>So</w:t>
      </w:r>
      <w:proofErr w:type="gramEnd"/>
      <w:r w:rsidRPr="007F1FF5">
        <w:rPr>
          <w:lang w:eastAsia="ar-SA"/>
        </w:rPr>
        <w:t xml:space="preserve"> the exercises are different every week, but the meditation for the month is the same, and then each month you'll get a new meditation. Ask questions in the group if you are stuck, if you don't know what resistance to check for. Explain whatever it is that you're feeling stuck on, whatever topic you are on.</w:t>
      </w:r>
    </w:p>
    <w:p w14:paraId="52768FAE" w14:textId="77777777" w:rsidR="00042DFB" w:rsidRPr="007F1FF5" w:rsidRDefault="00042DFB" w:rsidP="00DD12AE">
      <w:pPr>
        <w:spacing w:line="276" w:lineRule="auto"/>
        <w:ind w:firstLine="720"/>
        <w:rPr>
          <w:lang w:eastAsia="ar-SA"/>
        </w:rPr>
      </w:pPr>
    </w:p>
    <w:p w14:paraId="2972F721" w14:textId="77777777" w:rsidR="00042DFB" w:rsidRPr="007F1FF5" w:rsidRDefault="00042DFB" w:rsidP="00DD12AE">
      <w:pPr>
        <w:spacing w:line="276" w:lineRule="auto"/>
        <w:ind w:firstLine="720"/>
        <w:rPr>
          <w:lang w:eastAsia="ar-SA"/>
        </w:rPr>
      </w:pPr>
      <w:r w:rsidRPr="007F1FF5">
        <w:rPr>
          <w:lang w:eastAsia="ar-SA"/>
        </w:rPr>
        <w:t xml:space="preserve">and I've asked resistance about that. It says I cannot </w:t>
      </w:r>
      <w:proofErr w:type="gramStart"/>
      <w:r w:rsidRPr="007F1FF5">
        <w:rPr>
          <w:lang w:eastAsia="ar-SA"/>
        </w:rPr>
        <w:t>resist,</w:t>
      </w:r>
      <w:proofErr w:type="gramEnd"/>
      <w:r w:rsidRPr="007F1FF5">
        <w:rPr>
          <w:lang w:eastAsia="ar-SA"/>
        </w:rPr>
        <w:t xml:space="preserve"> I cannot release it. What do I ask for next? Or I was doing this topic and that came into my mind and now I'm down this rabbit hole of blah, blah, blah and I don't know where to go next. Whatever it is, ask the questions and please uplift and share with others back in </w:t>
      </w:r>
      <w:r w:rsidRPr="007F1FF5">
        <w:rPr>
          <w:lang w:eastAsia="ar-SA"/>
        </w:rPr>
        <w:lastRenderedPageBreak/>
        <w:t xml:space="preserve">the group. </w:t>
      </w:r>
      <w:proofErr w:type="gramStart"/>
      <w:r w:rsidRPr="007F1FF5">
        <w:rPr>
          <w:lang w:eastAsia="ar-SA"/>
        </w:rPr>
        <w:t>So</w:t>
      </w:r>
      <w:proofErr w:type="gramEnd"/>
      <w:r w:rsidRPr="007F1FF5">
        <w:rPr>
          <w:lang w:eastAsia="ar-SA"/>
        </w:rPr>
        <w:t xml:space="preserve"> as you have wins in every area of your life, share them in the group you want to hear all of the wonderful wins because this is going to shift stuff.</w:t>
      </w:r>
    </w:p>
    <w:p w14:paraId="3A7F7C90" w14:textId="77777777" w:rsidR="00042DFB" w:rsidRPr="007F1FF5" w:rsidRDefault="00042DFB" w:rsidP="00DD12AE">
      <w:pPr>
        <w:spacing w:line="276" w:lineRule="auto"/>
        <w:ind w:firstLine="720"/>
        <w:rPr>
          <w:lang w:eastAsia="ar-SA"/>
        </w:rPr>
      </w:pPr>
    </w:p>
    <w:p w14:paraId="47DA7668" w14:textId="032F6132" w:rsidR="00042DFB" w:rsidRPr="007F1FF5" w:rsidRDefault="00042DFB" w:rsidP="00DD12AE">
      <w:pPr>
        <w:spacing w:line="276" w:lineRule="auto"/>
        <w:ind w:firstLine="720"/>
        <w:rPr>
          <w:lang w:eastAsia="ar-SA"/>
        </w:rPr>
      </w:pPr>
      <w:r w:rsidRPr="007F1FF5">
        <w:rPr>
          <w:lang w:eastAsia="ar-SA"/>
        </w:rPr>
        <w:t xml:space="preserve">all over your life and lift others up. Comment on their wins. If you have ideas, we are so like, our intuition is nuts and it's because it's just vibration. Like your intuition is just the vibration around you sensing things. </w:t>
      </w:r>
      <w:proofErr w:type="gramStart"/>
      <w:r w:rsidRPr="007F1FF5">
        <w:rPr>
          <w:lang w:eastAsia="ar-SA"/>
        </w:rPr>
        <w:t>So</w:t>
      </w:r>
      <w:proofErr w:type="gramEnd"/>
      <w:r w:rsidRPr="007F1FF5">
        <w:rPr>
          <w:lang w:eastAsia="ar-SA"/>
        </w:rPr>
        <w:t xml:space="preserve"> if you have, you see someone asking a question for what questions they could ask, answer it. Don't just wait for the mentors to do it. Like you've then got a contribution. All of that is </w:t>
      </w:r>
      <w:r w:rsidR="00311295">
        <w:rPr>
          <w:lang w:eastAsia="ar-SA"/>
        </w:rPr>
        <w:t>going to</w:t>
      </w:r>
      <w:r w:rsidRPr="007F1FF5">
        <w:rPr>
          <w:lang w:eastAsia="ar-SA"/>
        </w:rPr>
        <w:t xml:space="preserve"> lift your vibration even more. So do that.</w:t>
      </w:r>
    </w:p>
    <w:p w14:paraId="22FD424F" w14:textId="77777777" w:rsidR="00042DFB" w:rsidRPr="007F1FF5" w:rsidRDefault="00042DFB" w:rsidP="00DD12AE">
      <w:pPr>
        <w:spacing w:line="276" w:lineRule="auto"/>
        <w:ind w:firstLine="720"/>
        <w:rPr>
          <w:lang w:eastAsia="ar-SA"/>
        </w:rPr>
      </w:pPr>
    </w:p>
    <w:p w14:paraId="4A1D6C39" w14:textId="77777777" w:rsidR="00042DFB" w:rsidRPr="007F1FF5" w:rsidRDefault="00042DFB" w:rsidP="00DD12AE">
      <w:pPr>
        <w:spacing w:line="276" w:lineRule="auto"/>
        <w:ind w:firstLine="720"/>
        <w:rPr>
          <w:lang w:eastAsia="ar-SA"/>
        </w:rPr>
      </w:pPr>
      <w:r w:rsidRPr="007F1FF5">
        <w:rPr>
          <w:lang w:eastAsia="ar-SA"/>
        </w:rPr>
        <w:t xml:space="preserve">so excited for you. Thank you so much for listening to these nine lessons. This has been such a joy. I cannot wait for you to get started </w:t>
      </w:r>
      <w:proofErr w:type="gramStart"/>
      <w:r w:rsidRPr="007F1FF5">
        <w:rPr>
          <w:lang w:eastAsia="ar-SA"/>
        </w:rPr>
        <w:t>on</w:t>
      </w:r>
      <w:proofErr w:type="gramEnd"/>
      <w:r w:rsidRPr="007F1FF5">
        <w:rPr>
          <w:lang w:eastAsia="ar-SA"/>
        </w:rPr>
        <w:t xml:space="preserve"> month one. I love you all. Thank you and I will see you in the group and I cannot wait to see how you find month one.</w:t>
      </w:r>
    </w:p>
    <w:p w14:paraId="1AE316E5" w14:textId="77777777" w:rsidR="00042DFB" w:rsidRPr="007F1FF5" w:rsidRDefault="00042DFB" w:rsidP="00DD12AE">
      <w:pPr>
        <w:spacing w:line="276" w:lineRule="auto"/>
        <w:ind w:firstLine="720"/>
        <w:rPr>
          <w:lang w:eastAsia="ar-SA"/>
        </w:rPr>
      </w:pPr>
    </w:p>
    <w:p w14:paraId="65B9E8E9" w14:textId="77777777" w:rsidR="0046152C" w:rsidRPr="007F1FF5" w:rsidRDefault="0046152C" w:rsidP="00B871FD">
      <w:pPr>
        <w:ind w:firstLine="720"/>
        <w:rPr>
          <w:rFonts w:eastAsiaTheme="majorEastAsia" w:cstheme="majorBidi"/>
          <w:b/>
          <w:bCs/>
          <w:iCs/>
          <w:sz w:val="32"/>
          <w:szCs w:val="28"/>
          <w:lang w:eastAsia="ar-SA"/>
        </w:rPr>
      </w:pPr>
      <w:r w:rsidRPr="007F1FF5">
        <w:br w:type="page"/>
      </w:r>
    </w:p>
    <w:p w14:paraId="38A19BC4" w14:textId="77777777" w:rsidR="00DC533C" w:rsidRPr="007F1FF5" w:rsidRDefault="00DC533C" w:rsidP="0046152C">
      <w:pPr>
        <w:pStyle w:val="Heading2"/>
        <w:rPr>
          <w:rFonts w:ascii="Baskerville Old Face" w:hAnsi="Baskerville Old Face"/>
        </w:rPr>
        <w:sectPr w:rsidR="00DC533C" w:rsidRPr="007F1FF5" w:rsidSect="00C32C58">
          <w:headerReference w:type="even" r:id="rId37"/>
          <w:headerReference w:type="default" r:id="rId38"/>
          <w:type w:val="continuous"/>
          <w:pgSz w:w="8280" w:h="12600"/>
          <w:pgMar w:top="720" w:right="720" w:bottom="720" w:left="720" w:header="720" w:footer="720" w:gutter="432"/>
          <w:cols w:space="720"/>
          <w:titlePg/>
          <w:docGrid w:linePitch="360"/>
        </w:sectPr>
      </w:pPr>
    </w:p>
    <w:p w14:paraId="6FAE2DCD" w14:textId="77777777" w:rsidR="003F3C08" w:rsidRPr="007F1FF5" w:rsidRDefault="003F3C08" w:rsidP="003F3C08"/>
    <w:p w14:paraId="08200CA9" w14:textId="77777777" w:rsidR="003F3C08" w:rsidRPr="007F1FF5" w:rsidRDefault="003F3C08" w:rsidP="003F3C08"/>
    <w:p w14:paraId="5092542F" w14:textId="77777777" w:rsidR="003F3C08" w:rsidRPr="007F1FF5" w:rsidRDefault="003F3C08" w:rsidP="003F3C08"/>
    <w:p w14:paraId="18B47009" w14:textId="77777777" w:rsidR="003F3C08" w:rsidRPr="007F1FF5" w:rsidRDefault="003F3C08" w:rsidP="003F3C08"/>
    <w:p w14:paraId="5D3ABE64" w14:textId="77777777" w:rsidR="003F3C08" w:rsidRPr="007F1FF5" w:rsidRDefault="003F3C08" w:rsidP="003F3C08"/>
    <w:p w14:paraId="31A6FA37" w14:textId="77777777" w:rsidR="003F3C08" w:rsidRPr="007F1FF5" w:rsidRDefault="003F3C08" w:rsidP="003F3C08"/>
    <w:p w14:paraId="6DD9DB6E" w14:textId="77777777" w:rsidR="003F3C08" w:rsidRPr="007F1FF5" w:rsidRDefault="003F3C08" w:rsidP="003F3C08"/>
    <w:p w14:paraId="59C407CA" w14:textId="77777777" w:rsidR="003F3C08" w:rsidRPr="007F1FF5" w:rsidRDefault="003F3C08" w:rsidP="003F3C08"/>
    <w:p w14:paraId="506BC1E6" w14:textId="32900AC5" w:rsidR="003F3C08" w:rsidRPr="007F1FF5" w:rsidRDefault="003F3C08" w:rsidP="003F3C08">
      <w:pPr>
        <w:pStyle w:val="Heading2"/>
        <w:rPr>
          <w:rFonts w:cs="Dubai Light"/>
        </w:rPr>
      </w:pPr>
      <w:r>
        <w:rPr>
          <w:rFonts w:cs="Dubai Light"/>
        </w:rPr>
        <w:t>MEDITATION</w:t>
      </w:r>
    </w:p>
    <w:p w14:paraId="50FA7583" w14:textId="77777777" w:rsidR="003F3C08" w:rsidRPr="007F1FF5" w:rsidRDefault="00000000" w:rsidP="003F3C08">
      <w:pPr>
        <w:jc w:val="center"/>
        <w:rPr>
          <w:lang w:eastAsia="ar-SA"/>
        </w:rPr>
      </w:pPr>
      <w:r>
        <w:rPr>
          <w:lang w:eastAsia="ar-SA"/>
        </w:rPr>
        <w:pict w14:anchorId="65C91EC4">
          <v:rect id="_x0000_i1035" style="width:0;height:1.5pt" o:hralign="center" o:hrstd="t" o:hr="t" fillcolor="#a0a0a0" stroked="f"/>
        </w:pict>
      </w:r>
    </w:p>
    <w:p w14:paraId="337AFE14" w14:textId="77777777" w:rsidR="003F3C08" w:rsidRPr="007F1FF5" w:rsidRDefault="003F3C08" w:rsidP="003F3C08">
      <w:pPr>
        <w:jc w:val="center"/>
      </w:pPr>
    </w:p>
    <w:p w14:paraId="03E10ED7" w14:textId="77777777" w:rsidR="003F3C08" w:rsidRPr="007F1FF5" w:rsidRDefault="003F3C08" w:rsidP="003F3C08"/>
    <w:p w14:paraId="6C02FE35" w14:textId="229E7EBC" w:rsidR="003F3C08" w:rsidRPr="007F1FF5" w:rsidRDefault="003F3C08" w:rsidP="003F3C08">
      <w:r w:rsidRPr="00FD7CCC">
        <w:rPr>
          <w:highlight w:val="yellow"/>
        </w:rPr>
        <w:t>[insert info here</w:t>
      </w:r>
      <w:r w:rsidR="00FD7CCC">
        <w:rPr>
          <w:highlight w:val="yellow"/>
        </w:rPr>
        <w:t>, fix header</w:t>
      </w:r>
      <w:r w:rsidRPr="00FD7CCC">
        <w:rPr>
          <w:highlight w:val="yellow"/>
        </w:rPr>
        <w:t>]</w:t>
      </w:r>
    </w:p>
    <w:p w14:paraId="50C8664B" w14:textId="77777777" w:rsidR="0038643A" w:rsidRPr="007F1FF5" w:rsidRDefault="0038643A">
      <w:pPr>
        <w:rPr>
          <w:rFonts w:eastAsiaTheme="majorEastAsia" w:cstheme="majorBidi"/>
          <w:b/>
          <w:bCs/>
          <w:iCs/>
          <w:sz w:val="32"/>
          <w:szCs w:val="28"/>
          <w:lang w:eastAsia="ar-SA"/>
        </w:rPr>
      </w:pPr>
      <w:r w:rsidRPr="007F1FF5">
        <w:br w:type="page"/>
      </w:r>
    </w:p>
    <w:p w14:paraId="2AE172D7" w14:textId="77777777" w:rsidR="00DC533C" w:rsidRPr="007F1FF5" w:rsidRDefault="00DC533C" w:rsidP="0046152C">
      <w:pPr>
        <w:pStyle w:val="Heading2"/>
        <w:rPr>
          <w:rFonts w:ascii="Baskerville Old Face" w:hAnsi="Baskerville Old Face"/>
        </w:rPr>
        <w:sectPr w:rsidR="00DC533C" w:rsidRPr="007F1FF5" w:rsidSect="00C32C58">
          <w:headerReference w:type="even" r:id="rId39"/>
          <w:type w:val="continuous"/>
          <w:pgSz w:w="8280" w:h="12600"/>
          <w:pgMar w:top="720" w:right="720" w:bottom="720" w:left="720" w:header="720" w:footer="720" w:gutter="432"/>
          <w:cols w:space="720"/>
          <w:docGrid w:linePitch="360"/>
        </w:sectPr>
      </w:pPr>
    </w:p>
    <w:p w14:paraId="0A7783B6" w14:textId="77777777" w:rsidR="00FD7CCC" w:rsidRPr="007F1FF5" w:rsidRDefault="00FD7CCC" w:rsidP="00FD7CCC"/>
    <w:p w14:paraId="26049AA3" w14:textId="77777777" w:rsidR="00FD7CCC" w:rsidRPr="007F1FF5" w:rsidRDefault="00FD7CCC" w:rsidP="00FD7CCC"/>
    <w:p w14:paraId="19AD1790" w14:textId="77777777" w:rsidR="00FD7CCC" w:rsidRPr="007F1FF5" w:rsidRDefault="00FD7CCC" w:rsidP="00FD7CCC"/>
    <w:p w14:paraId="206DB992" w14:textId="77777777" w:rsidR="00FD7CCC" w:rsidRPr="007F1FF5" w:rsidRDefault="00FD7CCC" w:rsidP="00FD7CCC"/>
    <w:p w14:paraId="2C74C9BE" w14:textId="77777777" w:rsidR="00FD7CCC" w:rsidRPr="007F1FF5" w:rsidRDefault="00FD7CCC" w:rsidP="00FD7CCC"/>
    <w:p w14:paraId="176C3E3D" w14:textId="77777777" w:rsidR="00FD7CCC" w:rsidRPr="007F1FF5" w:rsidRDefault="00FD7CCC" w:rsidP="00FD7CCC"/>
    <w:p w14:paraId="2E9C7730" w14:textId="77777777" w:rsidR="00FD7CCC" w:rsidRPr="007F1FF5" w:rsidRDefault="00FD7CCC" w:rsidP="00FD7CCC"/>
    <w:p w14:paraId="43953BC9" w14:textId="77777777" w:rsidR="00FD7CCC" w:rsidRPr="007F1FF5" w:rsidRDefault="00FD7CCC" w:rsidP="00FD7CCC"/>
    <w:p w14:paraId="4F237592" w14:textId="45AA9131" w:rsidR="00FD7CCC" w:rsidRPr="007F1FF5" w:rsidRDefault="00FD7CCC" w:rsidP="00FD7CCC">
      <w:pPr>
        <w:pStyle w:val="Heading2"/>
        <w:rPr>
          <w:rFonts w:cs="Dubai Light"/>
        </w:rPr>
      </w:pPr>
      <w:r>
        <w:rPr>
          <w:rFonts w:cs="Dubai Light"/>
        </w:rPr>
        <w:t>EXERCISES</w:t>
      </w:r>
    </w:p>
    <w:p w14:paraId="1E623CEE" w14:textId="77777777" w:rsidR="00FD7CCC" w:rsidRPr="007F1FF5" w:rsidRDefault="00000000" w:rsidP="00FD7CCC">
      <w:pPr>
        <w:jc w:val="center"/>
        <w:rPr>
          <w:lang w:eastAsia="ar-SA"/>
        </w:rPr>
      </w:pPr>
      <w:r>
        <w:rPr>
          <w:lang w:eastAsia="ar-SA"/>
        </w:rPr>
        <w:pict w14:anchorId="5CA6EA4D">
          <v:rect id="_x0000_i1036" style="width:0;height:1.5pt" o:hralign="center" o:hrstd="t" o:hr="t" fillcolor="#a0a0a0" stroked="f"/>
        </w:pict>
      </w:r>
    </w:p>
    <w:p w14:paraId="39C8369A" w14:textId="77777777" w:rsidR="00FD7CCC" w:rsidRDefault="00FD7CCC" w:rsidP="00FD7CCC">
      <w:pPr>
        <w:jc w:val="center"/>
      </w:pPr>
    </w:p>
    <w:p w14:paraId="40E7DDAC" w14:textId="4870D1CE" w:rsidR="00FD7CCC" w:rsidRPr="007F1FF5" w:rsidRDefault="00FD7CCC" w:rsidP="00FD7CCC">
      <w:r w:rsidRPr="00FD7CCC">
        <w:rPr>
          <w:highlight w:val="yellow"/>
        </w:rPr>
        <w:t>[insert exercises her</w:t>
      </w:r>
      <w:r>
        <w:rPr>
          <w:highlight w:val="yellow"/>
        </w:rPr>
        <w:t>e, check header and fix]</w:t>
      </w:r>
    </w:p>
    <w:p w14:paraId="417F91D5" w14:textId="77777777" w:rsidR="00FD7CCC" w:rsidRPr="007F1FF5" w:rsidRDefault="00FD7CCC" w:rsidP="00FD7CCC"/>
    <w:p w14:paraId="560A7F8E" w14:textId="77777777" w:rsidR="00FD7CCC" w:rsidRPr="007F1FF5" w:rsidRDefault="00FD7CCC" w:rsidP="00FD7CCC"/>
    <w:p w14:paraId="011A7943" w14:textId="4997B927" w:rsidR="0046152C" w:rsidRPr="007C1BEE" w:rsidRDefault="0046152C" w:rsidP="007C1BEE">
      <w:pPr>
        <w:pStyle w:val="Heading2"/>
      </w:pPr>
    </w:p>
    <w:p w14:paraId="589ED045" w14:textId="77777777" w:rsidR="0046152C" w:rsidRPr="007F1FF5" w:rsidRDefault="0046152C" w:rsidP="0046152C">
      <w:pPr>
        <w:rPr>
          <w:lang w:eastAsia="ar-SA"/>
        </w:rPr>
      </w:pPr>
    </w:p>
    <w:p w14:paraId="4BD35708" w14:textId="77777777" w:rsidR="0046152C" w:rsidRPr="007F1FF5" w:rsidRDefault="0046152C">
      <w:pPr>
        <w:rPr>
          <w:rFonts w:eastAsiaTheme="majorEastAsia" w:cstheme="majorBidi"/>
          <w:b/>
          <w:bCs/>
          <w:iCs/>
          <w:sz w:val="32"/>
          <w:szCs w:val="28"/>
          <w:lang w:eastAsia="ar-SA"/>
        </w:rPr>
      </w:pPr>
      <w:r w:rsidRPr="007F1FF5">
        <w:br w:type="page"/>
      </w:r>
    </w:p>
    <w:p w14:paraId="25FF6445" w14:textId="77777777" w:rsidR="00DC533C" w:rsidRPr="007F1FF5" w:rsidRDefault="00DC533C" w:rsidP="0046152C">
      <w:pPr>
        <w:pStyle w:val="Heading2"/>
        <w:rPr>
          <w:rFonts w:ascii="Baskerville Old Face" w:hAnsi="Baskerville Old Face"/>
        </w:rPr>
        <w:sectPr w:rsidR="00DC533C" w:rsidRPr="007F1FF5" w:rsidSect="00C32C58">
          <w:headerReference w:type="default" r:id="rId40"/>
          <w:type w:val="continuous"/>
          <w:pgSz w:w="8280" w:h="12600"/>
          <w:pgMar w:top="720" w:right="720" w:bottom="720" w:left="720" w:header="720" w:footer="720" w:gutter="432"/>
          <w:cols w:space="720"/>
          <w:titlePg/>
          <w:docGrid w:linePitch="360"/>
        </w:sectPr>
      </w:pPr>
    </w:p>
    <w:p w14:paraId="2A1F3A7F" w14:textId="77777777" w:rsidR="00FD7CCC" w:rsidRPr="007F1FF5" w:rsidRDefault="00FD7CCC" w:rsidP="00FD7CCC"/>
    <w:p w14:paraId="0B13E033" w14:textId="77777777" w:rsidR="00FD7CCC" w:rsidRPr="007F1FF5" w:rsidRDefault="00FD7CCC" w:rsidP="00FD7CCC"/>
    <w:p w14:paraId="148CB1A3" w14:textId="77777777" w:rsidR="00FD7CCC" w:rsidRPr="007F1FF5" w:rsidRDefault="00FD7CCC" w:rsidP="00FD7CCC"/>
    <w:p w14:paraId="74877B06" w14:textId="77777777" w:rsidR="00FD7CCC" w:rsidRPr="007F1FF5" w:rsidRDefault="00FD7CCC" w:rsidP="00FD7CCC"/>
    <w:p w14:paraId="0C8799F5" w14:textId="77777777" w:rsidR="00FD7CCC" w:rsidRPr="007F1FF5" w:rsidRDefault="00FD7CCC" w:rsidP="00FD7CCC"/>
    <w:p w14:paraId="4929FA62" w14:textId="77777777" w:rsidR="00FD7CCC" w:rsidRPr="007F1FF5" w:rsidRDefault="00FD7CCC" w:rsidP="00FD7CCC"/>
    <w:p w14:paraId="6A776C26" w14:textId="77777777" w:rsidR="00FD7CCC" w:rsidRPr="007F1FF5" w:rsidRDefault="00FD7CCC" w:rsidP="00FD7CCC"/>
    <w:p w14:paraId="027CD2E3" w14:textId="77777777" w:rsidR="00FD7CCC" w:rsidRPr="007F1FF5" w:rsidRDefault="00FD7CCC" w:rsidP="00FD7CCC"/>
    <w:p w14:paraId="09B30338" w14:textId="220B349F" w:rsidR="00FD7CCC" w:rsidRPr="007F1FF5" w:rsidRDefault="00FD7CCC" w:rsidP="00FD7CCC">
      <w:pPr>
        <w:pStyle w:val="Heading2"/>
        <w:rPr>
          <w:rFonts w:cs="Dubai Light"/>
        </w:rPr>
      </w:pPr>
      <w:r>
        <w:rPr>
          <w:rFonts w:cs="Dubai Light"/>
        </w:rPr>
        <w:t>WHAT’S NEXT</w:t>
      </w:r>
    </w:p>
    <w:p w14:paraId="338F2A07" w14:textId="77777777" w:rsidR="00FD7CCC" w:rsidRPr="007F1FF5" w:rsidRDefault="00000000" w:rsidP="00FD7CCC">
      <w:pPr>
        <w:jc w:val="center"/>
        <w:rPr>
          <w:lang w:eastAsia="ar-SA"/>
        </w:rPr>
      </w:pPr>
      <w:r>
        <w:rPr>
          <w:lang w:eastAsia="ar-SA"/>
        </w:rPr>
        <w:pict w14:anchorId="6B4AA816">
          <v:rect id="_x0000_i1037" style="width:0;height:1.5pt" o:hralign="center" o:hrstd="t" o:hr="t" fillcolor="#a0a0a0" stroked="f"/>
        </w:pict>
      </w:r>
    </w:p>
    <w:p w14:paraId="164C1F3C" w14:textId="77777777" w:rsidR="00FD7CCC" w:rsidRPr="007F1FF5" w:rsidRDefault="00FD7CCC" w:rsidP="00FD7CCC">
      <w:pPr>
        <w:jc w:val="center"/>
      </w:pPr>
    </w:p>
    <w:p w14:paraId="0156FD15" w14:textId="77777777" w:rsidR="00FD7CCC" w:rsidRPr="007F1FF5" w:rsidRDefault="00FD7CCC" w:rsidP="00FD7CCC"/>
    <w:p w14:paraId="0137B3E9" w14:textId="77777777" w:rsidR="00FD7CCC" w:rsidRDefault="00FD7CCC" w:rsidP="00FD7CCC">
      <w:r w:rsidRPr="00FD7CCC">
        <w:rPr>
          <w:highlight w:val="yellow"/>
        </w:rPr>
        <w:t>[insert info here]</w:t>
      </w:r>
    </w:p>
    <w:p w14:paraId="1075D6AF" w14:textId="77777777" w:rsidR="00362E1A" w:rsidRDefault="00362E1A" w:rsidP="00FD7CCC"/>
    <w:p w14:paraId="43B08F04" w14:textId="13870D53" w:rsidR="00362E1A" w:rsidRPr="007F1FF5" w:rsidRDefault="00362E1A" w:rsidP="00362E1A">
      <w:pPr>
        <w:spacing w:line="276" w:lineRule="auto"/>
        <w:ind w:firstLine="720"/>
      </w:pPr>
      <w:r w:rsidRPr="007F1FF5">
        <w:t xml:space="preserve">There are, in each month, you'll find a meditation and you'll also find four different weeks' worth of exercises. You can download them as a PDF or you can use them in the members' area, either way. You're </w:t>
      </w:r>
      <w:r w:rsidR="00311295">
        <w:t>going to</w:t>
      </w:r>
      <w:r w:rsidRPr="007F1FF5">
        <w:t xml:space="preserve"> do that one meditation, so that each month has a topic, a money topic, and you're </w:t>
      </w:r>
      <w:r w:rsidR="00311295">
        <w:t>going to</w:t>
      </w:r>
      <w:r w:rsidRPr="007F1FF5">
        <w:t xml:space="preserve"> do...</w:t>
      </w:r>
    </w:p>
    <w:p w14:paraId="676B738D" w14:textId="77777777" w:rsidR="00362E1A" w:rsidRPr="007F1FF5" w:rsidRDefault="00362E1A" w:rsidP="00362E1A">
      <w:pPr>
        <w:spacing w:line="276" w:lineRule="auto"/>
        <w:ind w:firstLine="720"/>
      </w:pPr>
    </w:p>
    <w:p w14:paraId="203CE608" w14:textId="77777777" w:rsidR="00362E1A" w:rsidRPr="007F1FF5" w:rsidRDefault="00362E1A" w:rsidP="00362E1A">
      <w:pPr>
        <w:spacing w:line="276" w:lineRule="auto"/>
        <w:ind w:firstLine="720"/>
      </w:pPr>
      <w:r w:rsidRPr="007F1FF5">
        <w:t>that one meditation for the month every single week. And then each week you've got different exercises. It takes, in terms of time and kind of fitting it into your life, takes about 10 to 15 minutes to do the meditation. I think most of them are under 15 minutes. And some of them are a little bit shorter than that. And then the exercise might take you a little bit longer the first couple of times, but once you get into it, your weekly exercises,</w:t>
      </w:r>
    </w:p>
    <w:p w14:paraId="5B517368" w14:textId="77777777" w:rsidR="00362E1A" w:rsidRPr="007F1FF5" w:rsidRDefault="00362E1A" w:rsidP="00362E1A">
      <w:pPr>
        <w:spacing w:line="276" w:lineRule="auto"/>
        <w:ind w:firstLine="720"/>
      </w:pPr>
    </w:p>
    <w:p w14:paraId="5EC546F4" w14:textId="77777777" w:rsidR="00362E1A" w:rsidRPr="007F1FF5" w:rsidRDefault="00362E1A" w:rsidP="00362E1A">
      <w:pPr>
        <w:spacing w:line="276" w:lineRule="auto"/>
        <w:ind w:firstLine="720"/>
      </w:pPr>
      <w:r w:rsidRPr="007F1FF5">
        <w:t xml:space="preserve">which are not physical exercises, they're verbal saying stuff and working on yourself exercises. They </w:t>
      </w:r>
      <w:proofErr w:type="gramStart"/>
      <w:r w:rsidRPr="007F1FF5">
        <w:t>take around</w:t>
      </w:r>
      <w:proofErr w:type="gramEnd"/>
      <w:r w:rsidRPr="007F1FF5">
        <w:t xml:space="preserve"> about 15 minutes. Now you will get faster. I can do them in a couple of minutes each week, but then I've been doing this for years and I </w:t>
      </w:r>
      <w:r w:rsidRPr="007F1FF5">
        <w:lastRenderedPageBreak/>
        <w:t xml:space="preserve">developed it. But you will get </w:t>
      </w:r>
      <w:proofErr w:type="gramStart"/>
      <w:r w:rsidRPr="007F1FF5">
        <w:t>there</w:t>
      </w:r>
      <w:proofErr w:type="gramEnd"/>
      <w:r w:rsidRPr="007F1FF5">
        <w:t xml:space="preserve"> and you can do them anywhere. </w:t>
      </w:r>
      <w:proofErr w:type="gramStart"/>
      <w:r w:rsidRPr="007F1FF5">
        <w:t>Obviously</w:t>
      </w:r>
      <w:proofErr w:type="gramEnd"/>
      <w:r w:rsidRPr="007F1FF5">
        <w:t xml:space="preserve"> meditation you're going to want to be in a quiet space and you don't have to do the </w:t>
      </w:r>
      <w:proofErr w:type="gramStart"/>
      <w:r w:rsidRPr="007F1FF5">
        <w:t>meditations</w:t>
      </w:r>
      <w:proofErr w:type="gramEnd"/>
      <w:r w:rsidRPr="007F1FF5">
        <w:t>. They will help. It's the exercises that are going to really, really shift</w:t>
      </w:r>
    </w:p>
    <w:p w14:paraId="513FE73D" w14:textId="77777777" w:rsidR="00362E1A" w:rsidRPr="007F1FF5" w:rsidRDefault="00362E1A" w:rsidP="00362E1A">
      <w:pPr>
        <w:spacing w:line="276" w:lineRule="auto"/>
        <w:ind w:firstLine="720"/>
      </w:pPr>
    </w:p>
    <w:p w14:paraId="1B96FEE1" w14:textId="77777777" w:rsidR="00362E1A" w:rsidRPr="007F1FF5" w:rsidRDefault="00362E1A" w:rsidP="00362E1A">
      <w:pPr>
        <w:spacing w:line="276" w:lineRule="auto"/>
        <w:ind w:firstLine="720"/>
      </w:pPr>
      <w:r w:rsidRPr="007F1FF5">
        <w:t xml:space="preserve">fuel to the fire. </w:t>
      </w:r>
      <w:proofErr w:type="gramStart"/>
      <w:r w:rsidRPr="007F1FF5">
        <w:t>So</w:t>
      </w:r>
      <w:proofErr w:type="gramEnd"/>
      <w:r w:rsidRPr="007F1FF5">
        <w:t xml:space="preserve"> I do recommend you do them even if you haven't had a great experience with </w:t>
      </w:r>
      <w:proofErr w:type="gramStart"/>
      <w:r w:rsidRPr="007F1FF5">
        <w:t>meditations</w:t>
      </w:r>
      <w:proofErr w:type="gramEnd"/>
      <w:r w:rsidRPr="007F1FF5">
        <w:t xml:space="preserve"> before. These are not quite like any other meditation you've done. They follow a very specific format to get you the money results. The program </w:t>
      </w:r>
      <w:proofErr w:type="gramStart"/>
      <w:r w:rsidRPr="007F1FF5">
        <w:t>at the moment</w:t>
      </w:r>
      <w:proofErr w:type="gramEnd"/>
      <w:r w:rsidRPr="007F1FF5">
        <w:t xml:space="preserve"> as of the time I'm filming is 36 months long. You don't have to stay the whole time. If you really want the results and you're ready to just like keep going more and more and more, stay the whole time. Awesome.</w:t>
      </w:r>
    </w:p>
    <w:p w14:paraId="0ABCD0EA" w14:textId="77777777" w:rsidR="00362E1A" w:rsidRPr="007F1FF5" w:rsidRDefault="00362E1A" w:rsidP="00362E1A">
      <w:pPr>
        <w:spacing w:line="276" w:lineRule="auto"/>
        <w:ind w:firstLine="720"/>
      </w:pPr>
    </w:p>
    <w:p w14:paraId="08A745F3" w14:textId="77777777" w:rsidR="00362E1A" w:rsidRPr="007F1FF5" w:rsidRDefault="00362E1A" w:rsidP="00362E1A">
      <w:pPr>
        <w:spacing w:line="276" w:lineRule="auto"/>
        <w:ind w:firstLine="720"/>
      </w:pPr>
      <w:r w:rsidRPr="007F1FF5">
        <w:t xml:space="preserve">I will caveat, I will probably, I'm so excited, I'm talking so fast, I'm trying to slow down. I will probably add more modules to the end after 36 months. But what I've done is I've gone back through the breakthroughs I've had with money, and then I've worked out </w:t>
      </w:r>
      <w:proofErr w:type="gramStart"/>
      <w:r w:rsidRPr="007F1FF5">
        <w:t>all of</w:t>
      </w:r>
      <w:proofErr w:type="gramEnd"/>
      <w:r w:rsidRPr="007F1FF5">
        <w:t xml:space="preserve"> the different things that I worked on to get there. And then I've made a topic for every single one of them. </w:t>
      </w:r>
      <w:proofErr w:type="gramStart"/>
      <w:r w:rsidRPr="007F1FF5">
        <w:t>So</w:t>
      </w:r>
      <w:proofErr w:type="gramEnd"/>
      <w:r w:rsidRPr="007F1FF5">
        <w:t xml:space="preserve"> you are going to be systematically moving through.</w:t>
      </w:r>
    </w:p>
    <w:p w14:paraId="143343D0" w14:textId="77777777" w:rsidR="00362E1A" w:rsidRPr="007F1FF5" w:rsidRDefault="00362E1A" w:rsidP="00362E1A">
      <w:pPr>
        <w:spacing w:line="276" w:lineRule="auto"/>
        <w:ind w:firstLine="720"/>
      </w:pPr>
    </w:p>
    <w:p w14:paraId="0DBD2F73" w14:textId="77777777" w:rsidR="00362E1A" w:rsidRPr="007F1FF5" w:rsidRDefault="00362E1A" w:rsidP="00362E1A">
      <w:pPr>
        <w:spacing w:line="276" w:lineRule="auto"/>
        <w:ind w:firstLine="720"/>
      </w:pPr>
      <w:proofErr w:type="gramStart"/>
      <w:r w:rsidRPr="007F1FF5">
        <w:t>all of</w:t>
      </w:r>
      <w:proofErr w:type="gramEnd"/>
      <w:r w:rsidRPr="007F1FF5">
        <w:t xml:space="preserve"> the different things needed to get from zero to eight figures. If you start getting </w:t>
      </w:r>
      <w:proofErr w:type="gramStart"/>
      <w:r w:rsidRPr="007F1FF5">
        <w:t>up</w:t>
      </w:r>
      <w:proofErr w:type="gramEnd"/>
      <w:r w:rsidRPr="007F1FF5">
        <w:t xml:space="preserve"> then you're like I'm good I'm done then cancel it's fine. It's not no ongoing commitment you are free to do what you want and how much money do you want? </w:t>
      </w:r>
      <w:proofErr w:type="gramStart"/>
      <w:r w:rsidRPr="007F1FF5">
        <w:t>Like do</w:t>
      </w:r>
      <w:proofErr w:type="gramEnd"/>
      <w:r w:rsidRPr="007F1FF5">
        <w:t xml:space="preserve"> you have a difference you want to make in the </w:t>
      </w:r>
      <w:proofErr w:type="gramStart"/>
      <w:r w:rsidRPr="007F1FF5">
        <w:t>world?</w:t>
      </w:r>
      <w:proofErr w:type="gramEnd"/>
      <w:r w:rsidRPr="007F1FF5">
        <w:t xml:space="preserve"> How much do you need to do that? Like what is going to serve you? So</w:t>
      </w:r>
    </w:p>
    <w:p w14:paraId="2DD1FAB0" w14:textId="77777777" w:rsidR="00362E1A" w:rsidRPr="007F1FF5" w:rsidRDefault="00362E1A" w:rsidP="00362E1A">
      <w:pPr>
        <w:spacing w:line="276" w:lineRule="auto"/>
        <w:ind w:firstLine="720"/>
      </w:pPr>
    </w:p>
    <w:p w14:paraId="6B8AF658" w14:textId="77777777" w:rsidR="00362E1A" w:rsidRPr="007F1FF5" w:rsidRDefault="00362E1A" w:rsidP="00362E1A">
      <w:pPr>
        <w:spacing w:line="276" w:lineRule="auto"/>
        <w:ind w:firstLine="720"/>
      </w:pPr>
      <w:r w:rsidRPr="007F1FF5">
        <w:t xml:space="preserve">You'll find a certain number of months already unlocked right now as of the time you're joining, and then future months will unlock over time. </w:t>
      </w:r>
      <w:proofErr w:type="gramStart"/>
      <w:r w:rsidRPr="007F1FF5">
        <w:t>So</w:t>
      </w:r>
      <w:proofErr w:type="gramEnd"/>
      <w:r w:rsidRPr="007F1FF5">
        <w:t xml:space="preserve"> you can jump around amongst the months </w:t>
      </w:r>
      <w:r w:rsidRPr="007F1FF5">
        <w:lastRenderedPageBreak/>
        <w:t xml:space="preserve">that you've already got access to, but the reason I lock the months that are way off is that there is a reasoning and a logic to why they're in that order. </w:t>
      </w:r>
      <w:proofErr w:type="gramStart"/>
      <w:r w:rsidRPr="007F1FF5">
        <w:t>So</w:t>
      </w:r>
      <w:proofErr w:type="gramEnd"/>
      <w:r w:rsidRPr="007F1FF5">
        <w:t xml:space="preserve"> I recommend you just start at the beginning month, do month one, then do month two, then do month three, and if you find you're whizzing through them and faster than a month,</w:t>
      </w:r>
    </w:p>
    <w:p w14:paraId="4D1987F4" w14:textId="77777777" w:rsidR="00362E1A" w:rsidRPr="007F1FF5" w:rsidRDefault="00362E1A" w:rsidP="00362E1A">
      <w:pPr>
        <w:spacing w:line="276" w:lineRule="auto"/>
      </w:pPr>
    </w:p>
    <w:p w14:paraId="67816A63" w14:textId="77777777" w:rsidR="00362E1A" w:rsidRPr="007F1FF5" w:rsidRDefault="00362E1A" w:rsidP="00362E1A">
      <w:pPr>
        <w:spacing w:line="276" w:lineRule="auto"/>
        <w:ind w:firstLine="720"/>
      </w:pPr>
      <w:proofErr w:type="gramStart"/>
      <w:r w:rsidRPr="007F1FF5">
        <w:t>By all means, we're</w:t>
      </w:r>
      <w:proofErr w:type="gramEnd"/>
      <w:r w:rsidRPr="007F1FF5">
        <w:t xml:space="preserve"> through </w:t>
      </w:r>
      <w:proofErr w:type="gramStart"/>
      <w:r w:rsidRPr="007F1FF5">
        <w:t>them in</w:t>
      </w:r>
      <w:proofErr w:type="gramEnd"/>
      <w:r w:rsidRPr="007F1FF5">
        <w:t xml:space="preserve"> faster than a month. And then send us an email, let us know, and we can unlock more for you. It's totally fine. We're here to support you. I've just set up the program in a way that I know is most likely to cause results for most people. And just let us know if you want something different. You can jump </w:t>
      </w:r>
      <w:proofErr w:type="gramStart"/>
      <w:r w:rsidRPr="007F1FF5">
        <w:t>around,</w:t>
      </w:r>
      <w:proofErr w:type="gramEnd"/>
      <w:r w:rsidRPr="007F1FF5">
        <w:t xml:space="preserve"> you can redo months. If you fall behind, you're like, you do month one, you do month two, it's great, you're on track.</w:t>
      </w:r>
    </w:p>
    <w:p w14:paraId="6ADB547E" w14:textId="77777777" w:rsidR="00362E1A" w:rsidRPr="007F1FF5" w:rsidRDefault="00362E1A" w:rsidP="00362E1A">
      <w:pPr>
        <w:spacing w:line="276" w:lineRule="auto"/>
        <w:ind w:firstLine="720"/>
      </w:pPr>
    </w:p>
    <w:p w14:paraId="7B4561A0" w14:textId="77777777" w:rsidR="00362E1A" w:rsidRPr="007F1FF5" w:rsidRDefault="00362E1A" w:rsidP="00362E1A">
      <w:pPr>
        <w:spacing w:line="276" w:lineRule="auto"/>
        <w:ind w:firstLine="720"/>
      </w:pPr>
      <w:r w:rsidRPr="007F1FF5">
        <w:t xml:space="preserve">and then suddenly something happens in life, you get thrown way off and you're like, oh my gosh, I'm suddenly, it's month seven and I'm still only done the first couple. It's fine, just pick up where you went on. They're just ordered so that you know what order to do them in. They're not like you don't have to do them on a particular time scale, it's up to you. </w:t>
      </w:r>
      <w:proofErr w:type="gramStart"/>
      <w:r w:rsidRPr="007F1FF5">
        <w:t>There's</w:t>
      </w:r>
      <w:proofErr w:type="gramEnd"/>
      <w:r w:rsidRPr="007F1FF5">
        <w:t xml:space="preserve"> also all your bonuses, you can get support in the </w:t>
      </w:r>
      <w:proofErr w:type="gramStart"/>
      <w:r w:rsidRPr="007F1FF5">
        <w:t>members</w:t>
      </w:r>
      <w:proofErr w:type="gramEnd"/>
      <w:r w:rsidRPr="007F1FF5">
        <w:t xml:space="preserve"> group for anything you're stuck on. Now.</w:t>
      </w:r>
    </w:p>
    <w:p w14:paraId="2FBF4112" w14:textId="77777777" w:rsidR="00362E1A" w:rsidRPr="007F1FF5" w:rsidRDefault="00362E1A" w:rsidP="00362E1A">
      <w:pPr>
        <w:spacing w:line="276" w:lineRule="auto"/>
        <w:ind w:firstLine="720"/>
      </w:pPr>
    </w:p>
    <w:p w14:paraId="57301273" w14:textId="77777777" w:rsidR="00362E1A" w:rsidRPr="007F1FF5" w:rsidRDefault="00362E1A" w:rsidP="00362E1A">
      <w:pPr>
        <w:spacing w:line="276" w:lineRule="auto"/>
        <w:ind w:firstLine="720"/>
      </w:pPr>
      <w:r w:rsidRPr="007F1FF5">
        <w:t xml:space="preserve">Here are some tips that I want to give you before we dive into the actual lessons on how to keep increasing your vibration, keep yourself in the money zone when you get thrown out, get yourself back in. </w:t>
      </w:r>
      <w:proofErr w:type="gramStart"/>
      <w:r w:rsidRPr="007F1FF5">
        <w:t>So</w:t>
      </w:r>
      <w:proofErr w:type="gramEnd"/>
      <w:r w:rsidRPr="007F1FF5">
        <w:t xml:space="preserve"> here's some tips. The first is to really look for your results. The way the human mind works</w:t>
      </w:r>
    </w:p>
    <w:p w14:paraId="6A40A77B" w14:textId="77777777" w:rsidR="00362E1A" w:rsidRPr="007F1FF5" w:rsidRDefault="00362E1A" w:rsidP="00362E1A">
      <w:pPr>
        <w:spacing w:line="276" w:lineRule="auto"/>
        <w:ind w:firstLine="720"/>
      </w:pPr>
    </w:p>
    <w:p w14:paraId="4D66147E" w14:textId="77777777" w:rsidR="00362E1A" w:rsidRPr="007F1FF5" w:rsidRDefault="00362E1A" w:rsidP="00362E1A">
      <w:pPr>
        <w:spacing w:line="276" w:lineRule="auto"/>
        <w:ind w:firstLine="720"/>
      </w:pPr>
      <w:r w:rsidRPr="007F1FF5">
        <w:lastRenderedPageBreak/>
        <w:t xml:space="preserve">is that you're constantly looking at, we are constantly looking at the next thing and the next thing and the next thing and we're just looking at the stuff we haven't got yet. That isn't very helpful for keeping you in the zone that throws you out because you're constantly looking at what's not there versus what is there. </w:t>
      </w:r>
      <w:proofErr w:type="gramStart"/>
      <w:r w:rsidRPr="007F1FF5">
        <w:t>So</w:t>
      </w:r>
      <w:proofErr w:type="gramEnd"/>
      <w:r w:rsidRPr="007F1FF5">
        <w:t xml:space="preserve"> I highly recommend you keep track of the results you're getting. You're currently at this, you want to </w:t>
      </w:r>
      <w:proofErr w:type="gramStart"/>
      <w:r w:rsidRPr="007F1FF5">
        <w:t>get to</w:t>
      </w:r>
      <w:proofErr w:type="gramEnd"/>
      <w:r w:rsidRPr="007F1FF5">
        <w:t xml:space="preserve"> there, these are </w:t>
      </w:r>
      <w:proofErr w:type="gramStart"/>
      <w:r w:rsidRPr="007F1FF5">
        <w:t>all of</w:t>
      </w:r>
      <w:proofErr w:type="gramEnd"/>
      <w:r w:rsidRPr="007F1FF5">
        <w:t xml:space="preserve"> the synchronicities, the opportunities, the stuff. Some of it's going to be actual cash.</w:t>
      </w:r>
    </w:p>
    <w:p w14:paraId="602CF472" w14:textId="77777777" w:rsidR="00362E1A" w:rsidRPr="007F1FF5" w:rsidRDefault="00362E1A" w:rsidP="00362E1A">
      <w:pPr>
        <w:spacing w:line="276" w:lineRule="auto"/>
        <w:ind w:firstLine="720"/>
      </w:pPr>
    </w:p>
    <w:p w14:paraId="37AAAEFA" w14:textId="6CE3E998" w:rsidR="00362E1A" w:rsidRPr="007F1FF5" w:rsidRDefault="00362E1A" w:rsidP="00362E1A">
      <w:pPr>
        <w:spacing w:line="276" w:lineRule="auto"/>
        <w:ind w:firstLine="720"/>
      </w:pPr>
      <w:r w:rsidRPr="007F1FF5">
        <w:t xml:space="preserve">that you attract or receive in. Others are </w:t>
      </w:r>
      <w:r w:rsidR="00311295">
        <w:t>going to</w:t>
      </w:r>
      <w:r w:rsidRPr="007F1FF5">
        <w:t xml:space="preserve"> be opportunities. Wonderful things in your personal life that had nothing to do with the money you were trying to create, but sure as heck didn't happen before you started the program. </w:t>
      </w:r>
      <w:proofErr w:type="gramStart"/>
      <w:r w:rsidRPr="007F1FF5">
        <w:t>So</w:t>
      </w:r>
      <w:proofErr w:type="gramEnd"/>
      <w:r w:rsidRPr="007F1FF5">
        <w:t xml:space="preserve"> keep track of all of that stuff and share it. Now, I do recommend trusting like your gut, your inner knowing of when the right time to share stuff is. So,</w:t>
      </w:r>
    </w:p>
    <w:p w14:paraId="2A078670" w14:textId="77777777" w:rsidR="00362E1A" w:rsidRPr="007F1FF5" w:rsidRDefault="00362E1A" w:rsidP="00362E1A">
      <w:pPr>
        <w:spacing w:line="276" w:lineRule="auto"/>
        <w:ind w:firstLine="720"/>
      </w:pPr>
    </w:p>
    <w:p w14:paraId="7DBD3373" w14:textId="77777777" w:rsidR="00362E1A" w:rsidRPr="007F1FF5" w:rsidRDefault="00362E1A" w:rsidP="00362E1A">
      <w:pPr>
        <w:spacing w:line="276" w:lineRule="auto"/>
        <w:ind w:firstLine="720"/>
      </w:pPr>
      <w:r w:rsidRPr="007F1FF5">
        <w:t xml:space="preserve">I don't know if you've ever had this experience, but I certainly have where I'll go out and I'll be so excited. I'll be with a </w:t>
      </w:r>
      <w:proofErr w:type="gramStart"/>
      <w:r w:rsidRPr="007F1FF5">
        <w:t>friend</w:t>
      </w:r>
      <w:proofErr w:type="gramEnd"/>
      <w:r w:rsidRPr="007F1FF5">
        <w:t xml:space="preserve"> and I'll be telling them all about this new thing I've got. But inside there was just that little inkling of, I don't know I should share this quite yet. I don't know I'm quite ready to share it. And then they say something which feels like it completely squashes me. And they don't mean to. They're trying to be supportive and they're trying to open my eyes to whatever they think I need to see. But because I wasn't fully ready to share it, I wasn't quite kind of grounded with it.</w:t>
      </w:r>
    </w:p>
    <w:p w14:paraId="5E6BCEE4" w14:textId="77777777" w:rsidR="00362E1A" w:rsidRPr="007F1FF5" w:rsidRDefault="00362E1A" w:rsidP="00362E1A">
      <w:pPr>
        <w:spacing w:line="276" w:lineRule="auto"/>
        <w:ind w:firstLine="720"/>
      </w:pPr>
    </w:p>
    <w:p w14:paraId="68ECF471" w14:textId="77777777" w:rsidR="00362E1A" w:rsidRPr="007F1FF5" w:rsidRDefault="00362E1A" w:rsidP="00362E1A">
      <w:pPr>
        <w:spacing w:line="276" w:lineRule="auto"/>
        <w:ind w:firstLine="720"/>
      </w:pPr>
      <w:r w:rsidRPr="007F1FF5">
        <w:t xml:space="preserve">it just squashes you. </w:t>
      </w:r>
      <w:proofErr w:type="gramStart"/>
      <w:r w:rsidRPr="007F1FF5">
        <w:t>So</w:t>
      </w:r>
      <w:proofErr w:type="gramEnd"/>
      <w:r w:rsidRPr="007F1FF5">
        <w:t xml:space="preserve"> if you've got wonderful, budding new ideas and new things you're doing and it's all happening part of this program, definitely go share that in your life. And if you can </w:t>
      </w:r>
      <w:r w:rsidRPr="007F1FF5">
        <w:lastRenderedPageBreak/>
        <w:t>feel that gut instinct that you're not quite ready to share that bit and that you know that person wants the best for you, but you also just know that it's not quite right yet, don't say it, don't share it yet. And I don't mean hide things, but just...</w:t>
      </w:r>
    </w:p>
    <w:p w14:paraId="656A774E" w14:textId="77777777" w:rsidR="00362E1A" w:rsidRPr="007F1FF5" w:rsidRDefault="00362E1A" w:rsidP="00362E1A">
      <w:pPr>
        <w:spacing w:line="276" w:lineRule="auto"/>
        <w:ind w:firstLine="720"/>
      </w:pPr>
    </w:p>
    <w:p w14:paraId="406FC686" w14:textId="5F1622FC" w:rsidR="00362E1A" w:rsidRPr="007F1FF5" w:rsidRDefault="00362E1A" w:rsidP="00362E1A">
      <w:pPr>
        <w:spacing w:line="276" w:lineRule="auto"/>
        <w:ind w:firstLine="720"/>
      </w:pPr>
      <w:r w:rsidRPr="007F1FF5">
        <w:t xml:space="preserve">Like share things when you are ready. Trust your inner knowing of what the right thing is for you and then share in our space. The group is part of this club, the Money's Own Club group. That's your supportive place. We are </w:t>
      </w:r>
      <w:r w:rsidR="00311295">
        <w:t>going to</w:t>
      </w:r>
      <w:r w:rsidRPr="007F1FF5">
        <w:t xml:space="preserve"> uplift you. And on that note, another tip is to be generous of other people sharing. Be generous of your listening of others in the group. Listen for them as their biggest, biggest selves.</w:t>
      </w:r>
    </w:p>
    <w:p w14:paraId="1B1FDEB2" w14:textId="77777777" w:rsidR="00362E1A" w:rsidRPr="007F1FF5" w:rsidRDefault="00362E1A" w:rsidP="00362E1A">
      <w:pPr>
        <w:spacing w:line="276" w:lineRule="auto"/>
        <w:ind w:firstLine="720"/>
      </w:pPr>
    </w:p>
    <w:p w14:paraId="30AF083D" w14:textId="77777777" w:rsidR="00362E1A" w:rsidRPr="007F1FF5" w:rsidRDefault="00362E1A" w:rsidP="00362E1A">
      <w:pPr>
        <w:spacing w:line="276" w:lineRule="auto"/>
        <w:ind w:firstLine="720"/>
      </w:pPr>
      <w:r w:rsidRPr="007F1FF5">
        <w:t xml:space="preserve">and be </w:t>
      </w:r>
      <w:proofErr w:type="gramStart"/>
      <w:r w:rsidRPr="007F1FF5">
        <w:t>really generous</w:t>
      </w:r>
      <w:proofErr w:type="gramEnd"/>
      <w:r w:rsidRPr="007F1FF5">
        <w:t>. This is not a space where we critique others. This is not a space where we cut anyone down or criticize. This is an inclusive, everybody is welcome. All breakthroughs are welcome, whatever that is for you. And if you see something that doesn't light you up, just scroll past it. We don't go into that stuff. We uplift, we look for opportunities. And that's it. So that is lesson one complete.</w:t>
      </w:r>
    </w:p>
    <w:p w14:paraId="45DBE121" w14:textId="77777777" w:rsidR="00362E1A" w:rsidRPr="007F1FF5" w:rsidRDefault="00362E1A" w:rsidP="00362E1A">
      <w:pPr>
        <w:spacing w:line="276" w:lineRule="auto"/>
        <w:ind w:firstLine="720"/>
      </w:pPr>
    </w:p>
    <w:p w14:paraId="1F588815" w14:textId="77777777" w:rsidR="00362E1A" w:rsidRDefault="00362E1A" w:rsidP="00362E1A">
      <w:pPr>
        <w:spacing w:line="276" w:lineRule="auto"/>
        <w:ind w:firstLine="720"/>
      </w:pPr>
      <w:r w:rsidRPr="007F1FF5">
        <w:t xml:space="preserve">Let's move on. No, it's not. That's welcome. That's the welcome complete introduction. </w:t>
      </w:r>
      <w:proofErr w:type="gramStart"/>
      <w:r w:rsidRPr="007F1FF5">
        <w:t>So</w:t>
      </w:r>
      <w:proofErr w:type="gramEnd"/>
      <w:r w:rsidRPr="007F1FF5">
        <w:t xml:space="preserve"> you know what you're doing, how we're doing it. And let's dive straight on </w:t>
      </w:r>
      <w:proofErr w:type="gramStart"/>
      <w:r w:rsidRPr="007F1FF5">
        <w:t>in to</w:t>
      </w:r>
      <w:proofErr w:type="gramEnd"/>
      <w:r w:rsidRPr="007F1FF5">
        <w:t xml:space="preserve"> lesson one. I'll see you there.</w:t>
      </w:r>
    </w:p>
    <w:p w14:paraId="547C680D" w14:textId="77777777" w:rsidR="00362E1A" w:rsidRPr="007F1FF5" w:rsidRDefault="00362E1A" w:rsidP="00FD7CCC"/>
    <w:p w14:paraId="712550CA" w14:textId="77777777" w:rsidR="0046152C" w:rsidRPr="007F1FF5" w:rsidRDefault="0046152C" w:rsidP="0046152C">
      <w:pPr>
        <w:rPr>
          <w:lang w:eastAsia="ar-SA"/>
        </w:rPr>
      </w:pPr>
    </w:p>
    <w:p w14:paraId="7E4ADE07" w14:textId="06954925" w:rsidR="000379EB" w:rsidRPr="007F1FF5" w:rsidRDefault="000379EB">
      <w:r w:rsidRPr="007F1FF5">
        <w:br w:type="page"/>
      </w:r>
    </w:p>
    <w:p w14:paraId="7EBB4491" w14:textId="2D332267" w:rsidR="000379EB" w:rsidRPr="007F1FF5" w:rsidRDefault="000379EB" w:rsidP="006C6C52">
      <w:pPr>
        <w:pStyle w:val="Heading3"/>
      </w:pPr>
      <w:r w:rsidRPr="007F1FF5">
        <w:lastRenderedPageBreak/>
        <w:t>Reviews of the Money Zone Club</w:t>
      </w:r>
    </w:p>
    <w:p w14:paraId="71426536" w14:textId="77777777" w:rsidR="000379EB" w:rsidRPr="007F1FF5" w:rsidRDefault="000379EB" w:rsidP="000379EB"/>
    <w:p w14:paraId="1B31B03F" w14:textId="77777777" w:rsidR="000379EB" w:rsidRPr="007F1FF5" w:rsidRDefault="000379EB" w:rsidP="000379EB">
      <w:r w:rsidRPr="007F1FF5">
        <w:t>[Insert quotes here]</w:t>
      </w:r>
    </w:p>
    <w:p w14:paraId="5C431C74" w14:textId="77777777" w:rsidR="000379EB" w:rsidRPr="007F1FF5" w:rsidRDefault="000379EB" w:rsidP="000379EB">
      <w:r w:rsidRPr="007F1FF5">
        <w:t>- [Name here]</w:t>
      </w:r>
    </w:p>
    <w:p w14:paraId="15A7777E" w14:textId="77777777" w:rsidR="000379EB" w:rsidRPr="007F1FF5" w:rsidRDefault="000379EB" w:rsidP="000379EB"/>
    <w:p w14:paraId="549FDF16" w14:textId="77777777" w:rsidR="000379EB" w:rsidRPr="007F1FF5" w:rsidRDefault="000379EB" w:rsidP="000379EB">
      <w:r w:rsidRPr="007F1FF5">
        <w:t>[Insert quotes here]</w:t>
      </w:r>
    </w:p>
    <w:p w14:paraId="143E1F51" w14:textId="77777777" w:rsidR="000379EB" w:rsidRPr="007F1FF5" w:rsidRDefault="000379EB" w:rsidP="000379EB">
      <w:r w:rsidRPr="007F1FF5">
        <w:t>- [Name here]</w:t>
      </w:r>
    </w:p>
    <w:p w14:paraId="2E44357A" w14:textId="77777777" w:rsidR="000379EB" w:rsidRPr="007F1FF5" w:rsidRDefault="000379EB" w:rsidP="000379EB"/>
    <w:p w14:paraId="09C45500" w14:textId="77777777" w:rsidR="000379EB" w:rsidRPr="007F1FF5" w:rsidRDefault="000379EB" w:rsidP="000379EB">
      <w:r w:rsidRPr="007F1FF5">
        <w:t>[Insert quotes here]</w:t>
      </w:r>
    </w:p>
    <w:p w14:paraId="4BFDA602" w14:textId="77777777" w:rsidR="000379EB" w:rsidRPr="007F1FF5" w:rsidRDefault="000379EB" w:rsidP="000379EB">
      <w:r w:rsidRPr="007F1FF5">
        <w:t>- [Name here]</w:t>
      </w:r>
    </w:p>
    <w:p w14:paraId="5CD67FBA" w14:textId="77777777" w:rsidR="000379EB" w:rsidRPr="007F1FF5" w:rsidRDefault="000379EB" w:rsidP="000379EB"/>
    <w:p w14:paraId="2BEEFD14" w14:textId="77777777" w:rsidR="000379EB" w:rsidRPr="007F1FF5" w:rsidRDefault="000379EB" w:rsidP="000379EB">
      <w:r w:rsidRPr="007F1FF5">
        <w:t>[Insert quotes here]</w:t>
      </w:r>
    </w:p>
    <w:p w14:paraId="0A6FC16F" w14:textId="77777777" w:rsidR="000379EB" w:rsidRPr="007F1FF5" w:rsidRDefault="000379EB" w:rsidP="000379EB">
      <w:r w:rsidRPr="007F1FF5">
        <w:t>- [Name here]</w:t>
      </w:r>
    </w:p>
    <w:p w14:paraId="7C5C78A4" w14:textId="77777777" w:rsidR="000379EB" w:rsidRPr="007F1FF5" w:rsidRDefault="000379EB" w:rsidP="000379EB"/>
    <w:p w14:paraId="028D2A10" w14:textId="77777777" w:rsidR="000379EB" w:rsidRPr="007F1FF5" w:rsidRDefault="000379EB" w:rsidP="000379EB">
      <w:r w:rsidRPr="007F1FF5">
        <w:t>[Insert quotes here]</w:t>
      </w:r>
    </w:p>
    <w:p w14:paraId="7C934C4D" w14:textId="77777777" w:rsidR="000379EB" w:rsidRPr="007F1FF5" w:rsidRDefault="000379EB" w:rsidP="000379EB">
      <w:r w:rsidRPr="007F1FF5">
        <w:t>- [Name here]</w:t>
      </w:r>
    </w:p>
    <w:p w14:paraId="39E3116C" w14:textId="77777777" w:rsidR="000379EB" w:rsidRPr="007F1FF5" w:rsidRDefault="000379EB" w:rsidP="000379EB"/>
    <w:p w14:paraId="572038EB" w14:textId="77777777" w:rsidR="000379EB" w:rsidRPr="007F1FF5" w:rsidRDefault="000379EB" w:rsidP="000379EB">
      <w:r w:rsidRPr="007F1FF5">
        <w:t>[Insert quotes here]</w:t>
      </w:r>
    </w:p>
    <w:p w14:paraId="0A3483AA" w14:textId="77777777" w:rsidR="000379EB" w:rsidRPr="007F1FF5" w:rsidRDefault="000379EB" w:rsidP="000379EB">
      <w:r w:rsidRPr="007F1FF5">
        <w:t>- [Name here]</w:t>
      </w:r>
    </w:p>
    <w:p w14:paraId="1BABC0A4" w14:textId="77777777" w:rsidR="000379EB" w:rsidRPr="007F1FF5" w:rsidRDefault="000379EB" w:rsidP="000379EB"/>
    <w:p w14:paraId="2823C14C" w14:textId="77777777" w:rsidR="0046152C" w:rsidRPr="007F1FF5" w:rsidRDefault="0046152C" w:rsidP="0046152C"/>
    <w:p w14:paraId="6CC45495" w14:textId="42EDBF15" w:rsidR="00824F25" w:rsidRPr="007F1FF5" w:rsidRDefault="00824F25">
      <w:r w:rsidRPr="007F1FF5">
        <w:br w:type="page"/>
      </w:r>
    </w:p>
    <w:p w14:paraId="51B66D74" w14:textId="77777777" w:rsidR="00DC533C" w:rsidRPr="007F1FF5" w:rsidRDefault="00DC533C" w:rsidP="00824F25">
      <w:pPr>
        <w:pStyle w:val="Heading2"/>
        <w:rPr>
          <w:rFonts w:ascii="Baskerville Old Face" w:hAnsi="Baskerville Old Face"/>
        </w:rPr>
        <w:sectPr w:rsidR="00DC533C" w:rsidRPr="007F1FF5" w:rsidSect="00C32C58">
          <w:headerReference w:type="even" r:id="rId41"/>
          <w:headerReference w:type="default" r:id="rId42"/>
          <w:type w:val="continuous"/>
          <w:pgSz w:w="8280" w:h="12600"/>
          <w:pgMar w:top="720" w:right="720" w:bottom="720" w:left="720" w:header="720" w:footer="720" w:gutter="432"/>
          <w:cols w:space="720"/>
          <w:docGrid w:linePitch="360"/>
        </w:sectPr>
      </w:pPr>
    </w:p>
    <w:p w14:paraId="45CA4116" w14:textId="77777777" w:rsidR="00FD7CCC" w:rsidRPr="007F1FF5" w:rsidRDefault="00FD7CCC" w:rsidP="00FD7CCC"/>
    <w:p w14:paraId="7B2FCA3F" w14:textId="77777777" w:rsidR="00FD7CCC" w:rsidRPr="007F1FF5" w:rsidRDefault="00FD7CCC" w:rsidP="00FD7CCC"/>
    <w:p w14:paraId="736ECA3F" w14:textId="77777777" w:rsidR="00FD7CCC" w:rsidRPr="007F1FF5" w:rsidRDefault="00FD7CCC" w:rsidP="00FD7CCC"/>
    <w:p w14:paraId="7C51BA5C" w14:textId="77777777" w:rsidR="00FD7CCC" w:rsidRPr="007F1FF5" w:rsidRDefault="00FD7CCC" w:rsidP="00FD7CCC"/>
    <w:p w14:paraId="666755C7" w14:textId="77777777" w:rsidR="00FD7CCC" w:rsidRPr="007F1FF5" w:rsidRDefault="00FD7CCC" w:rsidP="00FD7CCC"/>
    <w:p w14:paraId="2552A4F6" w14:textId="77777777" w:rsidR="00FD7CCC" w:rsidRPr="007F1FF5" w:rsidRDefault="00FD7CCC" w:rsidP="00FD7CCC"/>
    <w:p w14:paraId="6E8F39E5" w14:textId="77777777" w:rsidR="00FD7CCC" w:rsidRPr="007F1FF5" w:rsidRDefault="00FD7CCC" w:rsidP="00FD7CCC"/>
    <w:p w14:paraId="07ACFFCE" w14:textId="77777777" w:rsidR="00FD7CCC" w:rsidRPr="007F1FF5" w:rsidRDefault="00FD7CCC" w:rsidP="00FD7CCC"/>
    <w:p w14:paraId="12DE2DD2" w14:textId="393A6190" w:rsidR="00FD7CCC" w:rsidRPr="007F1FF5" w:rsidRDefault="00FD7CCC" w:rsidP="00FD7CCC">
      <w:pPr>
        <w:pStyle w:val="Heading2"/>
        <w:rPr>
          <w:rFonts w:cs="Dubai Light"/>
        </w:rPr>
      </w:pPr>
      <w:r>
        <w:rPr>
          <w:rFonts w:cs="Dubai Light"/>
        </w:rPr>
        <w:t>AFTERWORD</w:t>
      </w:r>
    </w:p>
    <w:p w14:paraId="70909CAA" w14:textId="77777777" w:rsidR="00FD7CCC" w:rsidRPr="007F1FF5" w:rsidRDefault="00000000" w:rsidP="00FD7CCC">
      <w:pPr>
        <w:jc w:val="center"/>
        <w:rPr>
          <w:lang w:eastAsia="ar-SA"/>
        </w:rPr>
      </w:pPr>
      <w:r>
        <w:rPr>
          <w:lang w:eastAsia="ar-SA"/>
        </w:rPr>
        <w:pict w14:anchorId="26D7F477">
          <v:rect id="_x0000_i1038" style="width:0;height:1.5pt" o:hralign="center" o:hrstd="t" o:hr="t" fillcolor="#a0a0a0" stroked="f"/>
        </w:pict>
      </w:r>
    </w:p>
    <w:p w14:paraId="76D71B9E" w14:textId="77777777" w:rsidR="00FD7CCC" w:rsidRPr="007F1FF5" w:rsidRDefault="00FD7CCC" w:rsidP="00FD7CCC">
      <w:pPr>
        <w:jc w:val="center"/>
      </w:pPr>
    </w:p>
    <w:p w14:paraId="354B71F6" w14:textId="77777777" w:rsidR="00FD7CCC" w:rsidRPr="007F1FF5" w:rsidRDefault="00FD7CCC" w:rsidP="00FD7CCC"/>
    <w:p w14:paraId="062A9A79" w14:textId="670D5834" w:rsidR="00824F25" w:rsidRPr="007F1FF5" w:rsidRDefault="00FD7CCC" w:rsidP="0046152C">
      <w:r>
        <w:t>[insert here, fix header if it goes over two pages]</w:t>
      </w:r>
    </w:p>
    <w:p w14:paraId="3A1C5E9C" w14:textId="6D6653B2" w:rsidR="00824F25" w:rsidRPr="007F1FF5" w:rsidRDefault="00824F25">
      <w:r w:rsidRPr="007F1FF5">
        <w:br w:type="page"/>
      </w:r>
    </w:p>
    <w:p w14:paraId="5E91D26E" w14:textId="315260CA" w:rsidR="00DC533C" w:rsidRPr="007F1FF5" w:rsidRDefault="00DC533C" w:rsidP="00824F25">
      <w:pPr>
        <w:pStyle w:val="Heading2"/>
        <w:rPr>
          <w:rFonts w:ascii="Baskerville Old Face" w:hAnsi="Baskerville Old Face"/>
        </w:rPr>
        <w:sectPr w:rsidR="00DC533C" w:rsidRPr="007F1FF5" w:rsidSect="00C32C58">
          <w:headerReference w:type="even" r:id="rId43"/>
          <w:type w:val="continuous"/>
          <w:pgSz w:w="8280" w:h="12600"/>
          <w:pgMar w:top="720" w:right="720" w:bottom="720" w:left="720" w:header="720" w:footer="720" w:gutter="432"/>
          <w:cols w:space="720"/>
          <w:docGrid w:linePitch="360"/>
        </w:sectPr>
      </w:pPr>
    </w:p>
    <w:p w14:paraId="3A22A010" w14:textId="77777777" w:rsidR="00FD7CCC" w:rsidRPr="007F1FF5" w:rsidRDefault="00FD7CCC" w:rsidP="00FD7CCC"/>
    <w:p w14:paraId="5D634760" w14:textId="77777777" w:rsidR="00FD7CCC" w:rsidRPr="007F1FF5" w:rsidRDefault="00FD7CCC" w:rsidP="00FD7CCC"/>
    <w:p w14:paraId="44B6053E" w14:textId="77777777" w:rsidR="00FD7CCC" w:rsidRPr="007F1FF5" w:rsidRDefault="00FD7CCC" w:rsidP="00FD7CCC"/>
    <w:p w14:paraId="15F3ED6C" w14:textId="77777777" w:rsidR="00FD7CCC" w:rsidRPr="007F1FF5" w:rsidRDefault="00FD7CCC" w:rsidP="00FD7CCC"/>
    <w:p w14:paraId="49E8102A" w14:textId="77777777" w:rsidR="00FD7CCC" w:rsidRPr="007F1FF5" w:rsidRDefault="00FD7CCC" w:rsidP="00FD7CCC"/>
    <w:p w14:paraId="66C1037B" w14:textId="77777777" w:rsidR="00FD7CCC" w:rsidRPr="007F1FF5" w:rsidRDefault="00FD7CCC" w:rsidP="00FD7CCC"/>
    <w:p w14:paraId="15AF78ED" w14:textId="77777777" w:rsidR="00FD7CCC" w:rsidRPr="007F1FF5" w:rsidRDefault="00FD7CCC" w:rsidP="00FD7CCC"/>
    <w:p w14:paraId="07BEDD84" w14:textId="77777777" w:rsidR="00FD7CCC" w:rsidRPr="007F1FF5" w:rsidRDefault="00FD7CCC" w:rsidP="00FD7CCC"/>
    <w:p w14:paraId="4044B405" w14:textId="52DAC327" w:rsidR="00FD7CCC" w:rsidRPr="007F1FF5" w:rsidRDefault="00FD7CCC" w:rsidP="00FD7CCC">
      <w:pPr>
        <w:pStyle w:val="Heading2"/>
        <w:rPr>
          <w:rFonts w:cs="Dubai Light"/>
        </w:rPr>
      </w:pPr>
      <w:r>
        <w:rPr>
          <w:rFonts w:cs="Dubai Light"/>
        </w:rPr>
        <w:t>ACKNOWLEDGEMENTS</w:t>
      </w:r>
    </w:p>
    <w:p w14:paraId="26BAFDF5" w14:textId="77777777" w:rsidR="00FD7CCC" w:rsidRPr="007F1FF5" w:rsidRDefault="00000000" w:rsidP="00FD7CCC">
      <w:pPr>
        <w:jc w:val="center"/>
        <w:rPr>
          <w:lang w:eastAsia="ar-SA"/>
        </w:rPr>
      </w:pPr>
      <w:r>
        <w:rPr>
          <w:lang w:eastAsia="ar-SA"/>
        </w:rPr>
        <w:pict w14:anchorId="7081AEFA">
          <v:rect id="_x0000_i1039" style="width:0;height:1.5pt" o:hralign="center" o:hrstd="t" o:hr="t" fillcolor="#a0a0a0" stroked="f"/>
        </w:pict>
      </w:r>
    </w:p>
    <w:p w14:paraId="6EAD672F" w14:textId="77777777" w:rsidR="00FD7CCC" w:rsidRPr="007F1FF5" w:rsidRDefault="00FD7CCC" w:rsidP="00FD7CCC">
      <w:pPr>
        <w:jc w:val="center"/>
      </w:pPr>
    </w:p>
    <w:p w14:paraId="0D5C6559" w14:textId="77777777" w:rsidR="00FD7CCC" w:rsidRPr="007F1FF5" w:rsidRDefault="00FD7CCC" w:rsidP="00FD7CCC"/>
    <w:p w14:paraId="2CA8B0C5" w14:textId="77777777" w:rsidR="00FD7CCC" w:rsidRPr="007F1FF5" w:rsidRDefault="00FD7CCC" w:rsidP="00FD7CCC">
      <w:r>
        <w:t>[insert here, fix header if it goes over two pages]</w:t>
      </w:r>
    </w:p>
    <w:p w14:paraId="7C915336" w14:textId="77777777" w:rsidR="00824F25" w:rsidRPr="007F1FF5" w:rsidRDefault="00824F25">
      <w:r w:rsidRPr="007F1FF5">
        <w:br w:type="page"/>
      </w:r>
    </w:p>
    <w:p w14:paraId="1B42B741" w14:textId="77777777" w:rsidR="00DC533C" w:rsidRPr="007F1FF5" w:rsidRDefault="00DC533C" w:rsidP="00824F25">
      <w:pPr>
        <w:pStyle w:val="Heading2"/>
        <w:rPr>
          <w:rFonts w:ascii="Baskerville Old Face" w:hAnsi="Baskerville Old Face"/>
        </w:rPr>
        <w:sectPr w:rsidR="00DC533C" w:rsidRPr="007F1FF5" w:rsidSect="00C32C58">
          <w:headerReference w:type="default" r:id="rId44"/>
          <w:type w:val="continuous"/>
          <w:pgSz w:w="8280" w:h="12600"/>
          <w:pgMar w:top="720" w:right="720" w:bottom="720" w:left="720" w:header="720" w:footer="720" w:gutter="432"/>
          <w:cols w:space="720"/>
          <w:docGrid w:linePitch="360"/>
        </w:sectPr>
      </w:pPr>
    </w:p>
    <w:p w14:paraId="427CB4BA" w14:textId="77777777" w:rsidR="00FD7CCC" w:rsidRPr="007F1FF5" w:rsidRDefault="00FD7CCC" w:rsidP="00FD7CCC"/>
    <w:p w14:paraId="452E2C18" w14:textId="77777777" w:rsidR="00FD7CCC" w:rsidRPr="007F1FF5" w:rsidRDefault="00FD7CCC" w:rsidP="00FD7CCC"/>
    <w:p w14:paraId="175E7D79" w14:textId="77777777" w:rsidR="00FD7CCC" w:rsidRPr="007F1FF5" w:rsidRDefault="00FD7CCC" w:rsidP="00FD7CCC"/>
    <w:p w14:paraId="1F003BE3" w14:textId="77777777" w:rsidR="00FD7CCC" w:rsidRPr="007F1FF5" w:rsidRDefault="00FD7CCC" w:rsidP="00FD7CCC"/>
    <w:p w14:paraId="67063E64" w14:textId="77777777" w:rsidR="00FD7CCC" w:rsidRPr="007F1FF5" w:rsidRDefault="00FD7CCC" w:rsidP="00FD7CCC"/>
    <w:p w14:paraId="759474BE" w14:textId="77777777" w:rsidR="00FD7CCC" w:rsidRPr="007F1FF5" w:rsidRDefault="00FD7CCC" w:rsidP="00FD7CCC"/>
    <w:p w14:paraId="5B4F84DF" w14:textId="77777777" w:rsidR="00FD7CCC" w:rsidRPr="007F1FF5" w:rsidRDefault="00FD7CCC" w:rsidP="00FD7CCC"/>
    <w:p w14:paraId="14A955ED" w14:textId="77777777" w:rsidR="00FD7CCC" w:rsidRPr="007F1FF5" w:rsidRDefault="00FD7CCC" w:rsidP="00FD7CCC"/>
    <w:p w14:paraId="3F5222B0" w14:textId="32249CFA" w:rsidR="00FD7CCC" w:rsidRPr="007F1FF5" w:rsidRDefault="00FD7CCC" w:rsidP="00FD7CCC">
      <w:pPr>
        <w:pStyle w:val="Heading2"/>
        <w:rPr>
          <w:rFonts w:cs="Dubai Light"/>
        </w:rPr>
      </w:pPr>
      <w:r>
        <w:rPr>
          <w:rFonts w:cs="Dubai Light"/>
        </w:rPr>
        <w:t>ABOUT THE AUTHOR</w:t>
      </w:r>
    </w:p>
    <w:p w14:paraId="4D099F9D" w14:textId="77777777" w:rsidR="00FD7CCC" w:rsidRPr="007F1FF5" w:rsidRDefault="00000000" w:rsidP="00FD7CCC">
      <w:pPr>
        <w:jc w:val="center"/>
        <w:rPr>
          <w:lang w:eastAsia="ar-SA"/>
        </w:rPr>
      </w:pPr>
      <w:r>
        <w:rPr>
          <w:lang w:eastAsia="ar-SA"/>
        </w:rPr>
        <w:pict w14:anchorId="2D7D7EF8">
          <v:rect id="_x0000_i1040" style="width:0;height:1.5pt" o:hralign="center" o:hrstd="t" o:hr="t" fillcolor="#a0a0a0" stroked="f"/>
        </w:pict>
      </w:r>
    </w:p>
    <w:p w14:paraId="053D3689" w14:textId="77777777" w:rsidR="00FD7CCC" w:rsidRPr="007F1FF5" w:rsidRDefault="00FD7CCC" w:rsidP="00FD7CCC">
      <w:pPr>
        <w:jc w:val="center"/>
      </w:pPr>
    </w:p>
    <w:p w14:paraId="1861D9D9" w14:textId="77777777" w:rsidR="00FD7CCC" w:rsidRPr="007F1FF5" w:rsidRDefault="00FD7CCC" w:rsidP="00FD7CCC"/>
    <w:p w14:paraId="7CEF1685" w14:textId="77777777" w:rsidR="00FD7CCC" w:rsidRPr="007F1FF5" w:rsidRDefault="00FD7CCC" w:rsidP="00FD7CCC">
      <w:r>
        <w:t>[insert here, fix header if it goes over two pages]</w:t>
      </w:r>
    </w:p>
    <w:p w14:paraId="183394F4" w14:textId="77777777" w:rsidR="00824F25" w:rsidRPr="007F1FF5" w:rsidRDefault="00824F25" w:rsidP="0046152C"/>
    <w:p w14:paraId="4E47E7C2" w14:textId="77777777" w:rsidR="00824F25" w:rsidRPr="007F1FF5" w:rsidRDefault="00824F25" w:rsidP="0046152C"/>
    <w:sectPr w:rsidR="00824F25" w:rsidRPr="007F1FF5" w:rsidSect="00C32C58">
      <w:headerReference w:type="even" r:id="rId45"/>
      <w:type w:val="continuous"/>
      <w:pgSz w:w="8280" w:h="12600"/>
      <w:pgMar w:top="720" w:right="720" w:bottom="720" w:left="720" w:header="720" w:footer="720" w:gutter="43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90B8FB" w14:textId="77777777" w:rsidR="00003F19" w:rsidRDefault="00003F19" w:rsidP="00657EBD">
      <w:r>
        <w:separator/>
      </w:r>
    </w:p>
  </w:endnote>
  <w:endnote w:type="continuationSeparator" w:id="0">
    <w:p w14:paraId="287A9969" w14:textId="77777777" w:rsidR="00003F19" w:rsidRDefault="00003F19" w:rsidP="00657E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Dubai Light">
    <w:panose1 w:val="020B0303030403030204"/>
    <w:charset w:val="00"/>
    <w:family w:val="swiss"/>
    <w:pitch w:val="variable"/>
    <w:sig w:usb0="80002067"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6069CD" w14:textId="712FE119" w:rsidR="00DC533C" w:rsidRDefault="00DC533C">
    <w:pPr>
      <w:pStyle w:val="Footer"/>
      <w:jc w:val="center"/>
    </w:pPr>
  </w:p>
  <w:p w14:paraId="7EBAADAA" w14:textId="77777777" w:rsidR="00657EBD" w:rsidRDefault="00657E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B04657" w14:textId="738762ED" w:rsidR="00DC533C" w:rsidRDefault="00DC533C">
    <w:pPr>
      <w:pStyle w:val="Footer"/>
      <w:jc w:val="center"/>
    </w:pPr>
  </w:p>
  <w:p w14:paraId="11AEED16" w14:textId="77777777" w:rsidR="00657EBD" w:rsidRDefault="00657E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4716548"/>
      <w:docPartObj>
        <w:docPartGallery w:val="Page Numbers (Bottom of Page)"/>
        <w:docPartUnique/>
      </w:docPartObj>
    </w:sdtPr>
    <w:sdtEndPr>
      <w:rPr>
        <w:noProof/>
      </w:rPr>
    </w:sdtEndPr>
    <w:sdtContent>
      <w:p w14:paraId="113E9FAE" w14:textId="77777777" w:rsidR="00DC533C" w:rsidRDefault="00DC53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808651" w14:textId="77777777" w:rsidR="00DC533C" w:rsidRDefault="00DC533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03852305"/>
      <w:docPartObj>
        <w:docPartGallery w:val="Page Numbers (Bottom of Page)"/>
        <w:docPartUnique/>
      </w:docPartObj>
    </w:sdtPr>
    <w:sdtEndPr>
      <w:rPr>
        <w:noProof/>
      </w:rPr>
    </w:sdtEndPr>
    <w:sdtContent>
      <w:p w14:paraId="012E568B" w14:textId="77777777" w:rsidR="00DC533C" w:rsidRDefault="00DC53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BABACE" w14:textId="77777777" w:rsidR="00DC533C" w:rsidRDefault="00DC53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2F7A36" w14:textId="77777777" w:rsidR="00003F19" w:rsidRDefault="00003F19" w:rsidP="00657EBD">
      <w:r>
        <w:separator/>
      </w:r>
    </w:p>
  </w:footnote>
  <w:footnote w:type="continuationSeparator" w:id="0">
    <w:p w14:paraId="3BD85A28" w14:textId="77777777" w:rsidR="00003F19" w:rsidRDefault="00003F19" w:rsidP="00657E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C8EE61" w14:textId="77777777" w:rsidR="00865447" w:rsidRPr="00865447" w:rsidRDefault="00865447" w:rsidP="00865447">
    <w:pPr>
      <w:pStyle w:val="Header"/>
      <w:jc w:val="center"/>
      <w:rPr>
        <w:sz w:val="20"/>
        <w:szCs w:val="20"/>
      </w:rPr>
    </w:pPr>
    <w:r w:rsidRPr="00865447">
      <w:rPr>
        <w:sz w:val="20"/>
        <w:szCs w:val="20"/>
      </w:rPr>
      <w:t>Introduction</w:t>
    </w:r>
  </w:p>
  <w:p w14:paraId="27849EB3" w14:textId="77777777" w:rsidR="00865447" w:rsidRDefault="008654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15FD1C" w14:textId="77777777" w:rsidR="00865447" w:rsidRPr="00865447" w:rsidRDefault="00865447" w:rsidP="00865447">
    <w:pPr>
      <w:pStyle w:val="Header"/>
      <w:jc w:val="center"/>
      <w:rPr>
        <w:sz w:val="20"/>
        <w:szCs w:val="20"/>
      </w:rPr>
    </w:pPr>
    <w:r w:rsidRPr="00865447">
      <w:rPr>
        <w:sz w:val="20"/>
        <w:szCs w:val="20"/>
      </w:rPr>
      <w:t>Introduction</w:t>
    </w:r>
  </w:p>
  <w:p w14:paraId="4C9BEDD1" w14:textId="77777777" w:rsidR="00865447" w:rsidRDefault="008654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E5D313" w14:textId="77777777" w:rsidR="00865447" w:rsidRDefault="00865447" w:rsidP="00865447">
    <w:pPr>
      <w:pStyle w:val="Header"/>
      <w:jc w:val="center"/>
    </w:pPr>
    <w:r>
      <w:rPr>
        <w:sz w:val="20"/>
        <w:szCs w:val="20"/>
      </w:rPr>
      <w:t xml:space="preserve">What Is </w:t>
    </w:r>
    <w:proofErr w:type="gramStart"/>
    <w:r>
      <w:rPr>
        <w:sz w:val="20"/>
        <w:szCs w:val="20"/>
      </w:rPr>
      <w:t>The</w:t>
    </w:r>
    <w:proofErr w:type="gramEnd"/>
    <w:r>
      <w:rPr>
        <w:sz w:val="20"/>
        <w:szCs w:val="20"/>
      </w:rPr>
      <w:t xml:space="preserve"> Zone?</w:t>
    </w:r>
  </w:p>
  <w:p w14:paraId="333B7435" w14:textId="77777777" w:rsidR="00865447" w:rsidRDefault="0086544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B82D17" w14:textId="5BADF4AD" w:rsidR="00865447" w:rsidRDefault="00865447" w:rsidP="00865447">
    <w:pPr>
      <w:pStyle w:val="Header"/>
      <w:jc w:val="center"/>
      <w:rPr>
        <w:sz w:val="20"/>
        <w:szCs w:val="20"/>
      </w:rPr>
    </w:pPr>
    <w:r>
      <w:rPr>
        <w:sz w:val="20"/>
        <w:szCs w:val="20"/>
      </w:rPr>
      <w:t xml:space="preserve">What Is </w:t>
    </w:r>
    <w:proofErr w:type="gramStart"/>
    <w:r>
      <w:rPr>
        <w:sz w:val="20"/>
        <w:szCs w:val="20"/>
      </w:rPr>
      <w:t>The</w:t>
    </w:r>
    <w:proofErr w:type="gramEnd"/>
    <w:r>
      <w:rPr>
        <w:sz w:val="20"/>
        <w:szCs w:val="20"/>
      </w:rPr>
      <w:t xml:space="preserve"> Zone?</w:t>
    </w:r>
  </w:p>
  <w:p w14:paraId="65EB4B9C" w14:textId="77777777" w:rsidR="00865447" w:rsidRDefault="00865447" w:rsidP="00865447">
    <w:pPr>
      <w:pStyle w:val="Header"/>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AE9122" w14:textId="23313924" w:rsidR="00865447" w:rsidRDefault="00865447" w:rsidP="00865447">
    <w:pPr>
      <w:pStyle w:val="Header"/>
      <w:jc w:val="center"/>
      <w:rPr>
        <w:sz w:val="20"/>
        <w:szCs w:val="20"/>
      </w:rPr>
    </w:pPr>
    <w:r>
      <w:rPr>
        <w:sz w:val="20"/>
        <w:szCs w:val="20"/>
      </w:rPr>
      <w:t>The Zone Method</w:t>
    </w:r>
  </w:p>
  <w:p w14:paraId="21CB7D91" w14:textId="77777777" w:rsidR="00865447" w:rsidRDefault="0086544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727A62" w14:textId="77777777" w:rsidR="00865447" w:rsidRDefault="00865447" w:rsidP="00865447">
    <w:pPr>
      <w:pStyle w:val="Header"/>
      <w:jc w:val="center"/>
      <w:rPr>
        <w:sz w:val="20"/>
        <w:szCs w:val="20"/>
      </w:rPr>
    </w:pPr>
    <w:r>
      <w:rPr>
        <w:sz w:val="20"/>
        <w:szCs w:val="20"/>
      </w:rPr>
      <w:t>The Zone Method</w:t>
    </w:r>
  </w:p>
  <w:p w14:paraId="11D8EFC1" w14:textId="77777777" w:rsidR="00865447" w:rsidRDefault="00865447" w:rsidP="00865447">
    <w:pPr>
      <w:pStyle w:val="Header"/>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A41D10" w14:textId="2C373FE2" w:rsidR="00865447" w:rsidRDefault="00865447" w:rsidP="00865447">
    <w:pPr>
      <w:pStyle w:val="Header"/>
      <w:jc w:val="center"/>
      <w:rPr>
        <w:sz w:val="20"/>
        <w:szCs w:val="20"/>
      </w:rPr>
    </w:pPr>
    <w:r>
      <w:rPr>
        <w:sz w:val="20"/>
        <w:szCs w:val="20"/>
      </w:rPr>
      <w:t>How To Sway</w:t>
    </w:r>
  </w:p>
  <w:p w14:paraId="6BD6958D" w14:textId="77777777" w:rsidR="00865447" w:rsidRDefault="0086544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2CDBEA" w14:textId="77777777" w:rsidR="00865447" w:rsidRDefault="00865447" w:rsidP="00865447">
    <w:pPr>
      <w:pStyle w:val="Header"/>
      <w:jc w:val="center"/>
      <w:rPr>
        <w:sz w:val="20"/>
        <w:szCs w:val="20"/>
      </w:rPr>
    </w:pPr>
    <w:r>
      <w:rPr>
        <w:sz w:val="20"/>
        <w:szCs w:val="20"/>
      </w:rPr>
      <w:t>How To Sway</w:t>
    </w:r>
  </w:p>
  <w:p w14:paraId="759542B4" w14:textId="77777777" w:rsidR="00865447" w:rsidRDefault="00865447" w:rsidP="00865447">
    <w:pPr>
      <w:pStyle w:val="Header"/>
      <w:jc w:val="cent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DFA9DC" w14:textId="4BD7196C" w:rsidR="00865447" w:rsidRDefault="00865447" w:rsidP="00865447">
    <w:pPr>
      <w:pStyle w:val="Header"/>
      <w:jc w:val="center"/>
      <w:rPr>
        <w:sz w:val="20"/>
        <w:szCs w:val="20"/>
      </w:rPr>
    </w:pPr>
    <w:r>
      <w:rPr>
        <w:sz w:val="20"/>
        <w:szCs w:val="20"/>
      </w:rPr>
      <w:t>Asking Questions</w:t>
    </w:r>
  </w:p>
  <w:p w14:paraId="47828B75" w14:textId="77777777" w:rsidR="00865447" w:rsidRDefault="00865447">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C30180" w14:textId="77777777" w:rsidR="00865447" w:rsidRDefault="00865447" w:rsidP="00865447">
    <w:pPr>
      <w:pStyle w:val="Header"/>
      <w:jc w:val="center"/>
      <w:rPr>
        <w:sz w:val="20"/>
        <w:szCs w:val="20"/>
      </w:rPr>
    </w:pPr>
    <w:r>
      <w:rPr>
        <w:sz w:val="20"/>
        <w:szCs w:val="20"/>
      </w:rPr>
      <w:t>Asking Questions</w:t>
    </w:r>
  </w:p>
  <w:p w14:paraId="27E26ED7" w14:textId="77777777" w:rsidR="00865447" w:rsidRDefault="00865447" w:rsidP="00865447">
    <w:pPr>
      <w:pStyle w:val="Header"/>
      <w:jc w:val="cent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E18E16" w14:textId="3A6A2B53" w:rsidR="00865447" w:rsidRDefault="00865447" w:rsidP="00865447">
    <w:pPr>
      <w:pStyle w:val="Header"/>
      <w:jc w:val="center"/>
      <w:rPr>
        <w:sz w:val="20"/>
        <w:szCs w:val="20"/>
      </w:rPr>
    </w:pPr>
    <w:r>
      <w:rPr>
        <w:sz w:val="20"/>
        <w:szCs w:val="20"/>
      </w:rPr>
      <w:t>Releasing Resistance</w:t>
    </w:r>
  </w:p>
  <w:p w14:paraId="096CDD46" w14:textId="77777777" w:rsidR="00865447" w:rsidRDefault="00865447">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9D945B" w14:textId="77777777" w:rsidR="00865447" w:rsidRDefault="00865447" w:rsidP="00865447">
    <w:pPr>
      <w:pStyle w:val="Header"/>
      <w:jc w:val="center"/>
      <w:rPr>
        <w:sz w:val="20"/>
        <w:szCs w:val="20"/>
      </w:rPr>
    </w:pPr>
    <w:r>
      <w:rPr>
        <w:sz w:val="20"/>
        <w:szCs w:val="20"/>
      </w:rPr>
      <w:t>Releasing Resistance</w:t>
    </w:r>
  </w:p>
  <w:p w14:paraId="0DE5DEB6" w14:textId="77777777" w:rsidR="00865447" w:rsidRDefault="00865447" w:rsidP="00865447">
    <w:pPr>
      <w:pStyle w:val="Header"/>
      <w:jc w:val="cent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E120C2" w14:textId="326D8756" w:rsidR="00865447" w:rsidRDefault="00865447" w:rsidP="00865447">
    <w:pPr>
      <w:pStyle w:val="Header"/>
      <w:jc w:val="center"/>
      <w:rPr>
        <w:sz w:val="20"/>
        <w:szCs w:val="20"/>
      </w:rPr>
    </w:pPr>
    <w:r>
      <w:rPr>
        <w:sz w:val="20"/>
        <w:szCs w:val="20"/>
      </w:rPr>
      <w:t>Allowing More</w:t>
    </w:r>
  </w:p>
  <w:p w14:paraId="71C5CEF2" w14:textId="77777777" w:rsidR="00865447" w:rsidRDefault="00865447">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121DFD" w14:textId="77777777" w:rsidR="00865447" w:rsidRDefault="00865447" w:rsidP="00865447">
    <w:pPr>
      <w:pStyle w:val="Header"/>
      <w:jc w:val="center"/>
      <w:rPr>
        <w:sz w:val="20"/>
        <w:szCs w:val="20"/>
      </w:rPr>
    </w:pPr>
    <w:r>
      <w:rPr>
        <w:sz w:val="20"/>
        <w:szCs w:val="20"/>
      </w:rPr>
      <w:t>Allowing More</w:t>
    </w:r>
  </w:p>
  <w:p w14:paraId="014A364F" w14:textId="77777777" w:rsidR="00865447" w:rsidRDefault="00865447" w:rsidP="00865447">
    <w:pPr>
      <w:pStyle w:val="Header"/>
      <w:jc w:val="cent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FD649C" w14:textId="35F00D40" w:rsidR="00865447" w:rsidRDefault="00865447" w:rsidP="00865447">
    <w:pPr>
      <w:pStyle w:val="Header"/>
      <w:jc w:val="center"/>
      <w:rPr>
        <w:sz w:val="20"/>
        <w:szCs w:val="20"/>
      </w:rPr>
    </w:pPr>
    <w:r>
      <w:rPr>
        <w:sz w:val="20"/>
        <w:szCs w:val="20"/>
      </w:rPr>
      <w:t>The Money Zone</w:t>
    </w:r>
  </w:p>
  <w:p w14:paraId="0BDA13FF" w14:textId="77777777" w:rsidR="00865447" w:rsidRDefault="00865447" w:rsidP="00865447">
    <w:pPr>
      <w:pStyle w:val="Header"/>
      <w:jc w:val="cent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55771E" w14:textId="77777777" w:rsidR="00865447" w:rsidRDefault="00865447" w:rsidP="00865447">
    <w:pPr>
      <w:pStyle w:val="Header"/>
      <w:jc w:val="center"/>
      <w:rPr>
        <w:sz w:val="20"/>
        <w:szCs w:val="20"/>
      </w:rPr>
    </w:pPr>
    <w:r>
      <w:rPr>
        <w:sz w:val="20"/>
        <w:szCs w:val="20"/>
      </w:rPr>
      <w:t>The Money Zone</w:t>
    </w:r>
  </w:p>
  <w:p w14:paraId="2C3E9135" w14:textId="77777777" w:rsidR="00865447" w:rsidRDefault="00865447" w:rsidP="00865447">
    <w:pPr>
      <w:pStyle w:val="Header"/>
      <w:jc w:val="cent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3343F0" w14:textId="77777777" w:rsidR="00865447" w:rsidRDefault="00865447" w:rsidP="00865447">
    <w:pPr>
      <w:pStyle w:val="Header"/>
      <w:jc w:val="center"/>
      <w:rPr>
        <w:sz w:val="20"/>
        <w:szCs w:val="20"/>
      </w:rPr>
    </w:pPr>
    <w:r>
      <w:rPr>
        <w:sz w:val="20"/>
        <w:szCs w:val="20"/>
      </w:rPr>
      <w:t>Creating Overflow &amp; Abundance</w:t>
    </w:r>
  </w:p>
  <w:p w14:paraId="42C22D46" w14:textId="77777777" w:rsidR="00865447" w:rsidRDefault="00865447" w:rsidP="00865447">
    <w:pPr>
      <w:pStyle w:val="Header"/>
      <w:jc w:val="cent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4FB2B9" w14:textId="77777777" w:rsidR="00865447" w:rsidRDefault="00865447" w:rsidP="00865447">
    <w:pPr>
      <w:pStyle w:val="Header"/>
      <w:jc w:val="center"/>
      <w:rPr>
        <w:sz w:val="20"/>
        <w:szCs w:val="20"/>
      </w:rPr>
    </w:pPr>
    <w:r>
      <w:rPr>
        <w:sz w:val="20"/>
        <w:szCs w:val="20"/>
      </w:rPr>
      <w:t>Creating Overflow &amp; Abundance</w:t>
    </w:r>
  </w:p>
  <w:p w14:paraId="0B80C69A" w14:textId="77777777" w:rsidR="00865447" w:rsidRDefault="00865447" w:rsidP="00865447">
    <w:pPr>
      <w:pStyle w:val="Header"/>
      <w:jc w:val="cent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C49098" w14:textId="77777777" w:rsidR="00865447" w:rsidRDefault="00865447" w:rsidP="00865447">
    <w:pPr>
      <w:pStyle w:val="Header"/>
      <w:jc w:val="center"/>
      <w:rPr>
        <w:sz w:val="20"/>
        <w:szCs w:val="20"/>
      </w:rPr>
    </w:pPr>
    <w:r>
      <w:rPr>
        <w:sz w:val="20"/>
        <w:szCs w:val="20"/>
      </w:rPr>
      <w:t>The Gold Zone</w:t>
    </w:r>
  </w:p>
  <w:p w14:paraId="6571B3E9" w14:textId="77777777" w:rsidR="00865447" w:rsidRDefault="00865447" w:rsidP="00865447">
    <w:pPr>
      <w:pStyle w:val="Header"/>
      <w:jc w:val="cent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68D15C" w14:textId="7D0C290C" w:rsidR="00865447" w:rsidRDefault="00865447" w:rsidP="00865447">
    <w:pPr>
      <w:pStyle w:val="Header"/>
      <w:jc w:val="center"/>
      <w:rPr>
        <w:sz w:val="20"/>
        <w:szCs w:val="20"/>
      </w:rPr>
    </w:pPr>
    <w:r>
      <w:rPr>
        <w:sz w:val="20"/>
        <w:szCs w:val="20"/>
      </w:rPr>
      <w:t>The Gold Zone</w:t>
    </w:r>
  </w:p>
  <w:p w14:paraId="62568A94" w14:textId="77777777" w:rsidR="00865447" w:rsidRDefault="00865447" w:rsidP="00865447">
    <w:pPr>
      <w:pStyle w:val="Header"/>
      <w:jc w:val="cent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41F152" w14:textId="2A5FEDFA" w:rsidR="00865447" w:rsidRDefault="00865447" w:rsidP="00865447">
    <w:pPr>
      <w:pStyle w:val="Header"/>
      <w:jc w:val="center"/>
      <w:rPr>
        <w:sz w:val="20"/>
        <w:szCs w:val="20"/>
      </w:rPr>
    </w:pPr>
    <w:r>
      <w:rPr>
        <w:sz w:val="20"/>
        <w:szCs w:val="20"/>
      </w:rPr>
      <w:t>Meditation</w:t>
    </w:r>
  </w:p>
  <w:p w14:paraId="4876CA4F" w14:textId="77777777" w:rsidR="00865447" w:rsidRDefault="00865447" w:rsidP="00865447">
    <w:pPr>
      <w:pStyle w:val="Header"/>
      <w:jc w:val="cent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9C8F27" w14:textId="15618694" w:rsidR="00865447" w:rsidRDefault="00865447" w:rsidP="00865447">
    <w:pPr>
      <w:pStyle w:val="Header"/>
      <w:jc w:val="center"/>
      <w:rPr>
        <w:sz w:val="20"/>
        <w:szCs w:val="20"/>
      </w:rPr>
    </w:pPr>
    <w:r>
      <w:rPr>
        <w:sz w:val="20"/>
        <w:szCs w:val="20"/>
      </w:rPr>
      <w:t>Exercises</w:t>
    </w:r>
  </w:p>
  <w:p w14:paraId="5D2CA59B" w14:textId="77777777" w:rsidR="00865447" w:rsidRDefault="00865447" w:rsidP="00865447">
    <w:pPr>
      <w:pStyle w:val="Header"/>
      <w:jc w:val="cent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5925B0" w14:textId="1324A24A" w:rsidR="004153B8" w:rsidRDefault="004153B8" w:rsidP="00865447">
    <w:pPr>
      <w:pStyle w:val="Header"/>
      <w:jc w:val="center"/>
      <w:rPr>
        <w:sz w:val="20"/>
        <w:szCs w:val="20"/>
      </w:rPr>
    </w:pPr>
  </w:p>
  <w:p w14:paraId="00CB748C" w14:textId="77777777" w:rsidR="004153B8" w:rsidRDefault="004153B8" w:rsidP="00865447">
    <w:pPr>
      <w:pStyle w:val="Header"/>
      <w:jc w:val="cent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A39171" w14:textId="77777777" w:rsidR="004153B8" w:rsidRDefault="004153B8" w:rsidP="00865447">
    <w:pPr>
      <w:pStyle w:val="Header"/>
      <w:jc w:val="cent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AC76CD" w14:textId="77777777" w:rsidR="004153B8" w:rsidRDefault="004153B8" w:rsidP="00865447">
    <w:pPr>
      <w:pStyle w:val="Header"/>
      <w:jc w:val="center"/>
      <w:rPr>
        <w:sz w:val="20"/>
        <w:szCs w:val="20"/>
      </w:rPr>
    </w:pPr>
  </w:p>
  <w:p w14:paraId="3B5692A1" w14:textId="77777777" w:rsidR="004153B8" w:rsidRDefault="004153B8" w:rsidP="00865447">
    <w:pPr>
      <w:pStyle w:val="Header"/>
      <w:jc w:val="cent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136A08" w14:textId="77777777" w:rsidR="004153B8" w:rsidRDefault="004153B8" w:rsidP="00865447">
    <w:pPr>
      <w:pStyle w:val="Header"/>
      <w:jc w:val="cent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3FA127" w14:textId="77777777" w:rsidR="004153B8" w:rsidRDefault="004153B8" w:rsidP="00865447">
    <w:pPr>
      <w:pStyle w:val="Header"/>
      <w:jc w:val="center"/>
      <w:rPr>
        <w:sz w:val="20"/>
        <w:szCs w:val="20"/>
      </w:rPr>
    </w:pPr>
  </w:p>
  <w:p w14:paraId="73160C2A" w14:textId="77777777" w:rsidR="004153B8" w:rsidRDefault="004153B8" w:rsidP="0086544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85B01"/>
    <w:multiLevelType w:val="hybridMultilevel"/>
    <w:tmpl w:val="FE9AF160"/>
    <w:lvl w:ilvl="0" w:tplc="08090013">
      <w:start w:val="1"/>
      <w:numFmt w:val="upp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A4618F8"/>
    <w:multiLevelType w:val="hybridMultilevel"/>
    <w:tmpl w:val="65561744"/>
    <w:lvl w:ilvl="0" w:tplc="ADAC51F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B0F533F"/>
    <w:multiLevelType w:val="hybridMultilevel"/>
    <w:tmpl w:val="D67E4F1E"/>
    <w:lvl w:ilvl="0" w:tplc="4ED82C60">
      <w:numFmt w:val="bullet"/>
      <w:lvlText w:val=""/>
      <w:lvlJc w:val="left"/>
      <w:pPr>
        <w:ind w:left="1080" w:hanging="360"/>
      </w:pPr>
      <w:rPr>
        <w:rFonts w:ascii="Symbol" w:eastAsiaTheme="minorHAnsi" w:hAnsi="Symbol"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1D3E188B"/>
    <w:multiLevelType w:val="hybridMultilevel"/>
    <w:tmpl w:val="9424B714"/>
    <w:lvl w:ilvl="0" w:tplc="91A0165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E153A02"/>
    <w:multiLevelType w:val="hybridMultilevel"/>
    <w:tmpl w:val="7ED2C72A"/>
    <w:lvl w:ilvl="0" w:tplc="C93A5056">
      <w:start w:val="9"/>
      <w:numFmt w:val="bullet"/>
      <w:lvlText w:val="-"/>
      <w:lvlJc w:val="left"/>
      <w:pPr>
        <w:ind w:left="1080" w:hanging="360"/>
      </w:pPr>
      <w:rPr>
        <w:rFonts w:ascii="Baskerville Old Face" w:eastAsiaTheme="minorHAnsi" w:hAnsi="Baskerville Old Face"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33D411B6"/>
    <w:multiLevelType w:val="hybridMultilevel"/>
    <w:tmpl w:val="4C9089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B321C43"/>
    <w:multiLevelType w:val="hybridMultilevel"/>
    <w:tmpl w:val="99F61C7E"/>
    <w:lvl w:ilvl="0" w:tplc="43F20EA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485F159F"/>
    <w:multiLevelType w:val="hybridMultilevel"/>
    <w:tmpl w:val="1070FA20"/>
    <w:lvl w:ilvl="0" w:tplc="9886C61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4CE40494"/>
    <w:multiLevelType w:val="hybridMultilevel"/>
    <w:tmpl w:val="B24A336E"/>
    <w:lvl w:ilvl="0" w:tplc="10A62A3C">
      <w:numFmt w:val="bullet"/>
      <w:lvlText w:val="-"/>
      <w:lvlJc w:val="left"/>
      <w:pPr>
        <w:ind w:left="720" w:hanging="360"/>
      </w:pPr>
      <w:rPr>
        <w:rFonts w:ascii="Garamond" w:eastAsiaTheme="minorHAnsi" w:hAnsi="Garamond"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F7A4BCE"/>
    <w:multiLevelType w:val="hybridMultilevel"/>
    <w:tmpl w:val="4E2EC5A4"/>
    <w:lvl w:ilvl="0" w:tplc="A3D232E2">
      <w:start w:val="1"/>
      <w:numFmt w:val="bullet"/>
      <w:lvlText w:val="-"/>
      <w:lvlJc w:val="left"/>
      <w:pPr>
        <w:ind w:left="720" w:hanging="360"/>
      </w:pPr>
      <w:rPr>
        <w:rFonts w:ascii="Garamond" w:eastAsiaTheme="minorHAnsi" w:hAnsi="Garamond"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30B1D64"/>
    <w:multiLevelType w:val="hybridMultilevel"/>
    <w:tmpl w:val="1C16D42E"/>
    <w:lvl w:ilvl="0" w:tplc="BE5EC51A">
      <w:numFmt w:val="bullet"/>
      <w:lvlText w:val="-"/>
      <w:lvlJc w:val="left"/>
      <w:pPr>
        <w:ind w:left="1080" w:hanging="360"/>
      </w:pPr>
      <w:rPr>
        <w:rFonts w:ascii="Baskerville Old Face" w:eastAsiaTheme="minorHAnsi" w:hAnsi="Baskerville Old Face" w:cstheme="minorBidi"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85852451">
    <w:abstractNumId w:val="8"/>
  </w:num>
  <w:num w:numId="2" w16cid:durableId="993679641">
    <w:abstractNumId w:val="9"/>
  </w:num>
  <w:num w:numId="3" w16cid:durableId="168913262">
    <w:abstractNumId w:val="4"/>
  </w:num>
  <w:num w:numId="4" w16cid:durableId="1246383130">
    <w:abstractNumId w:val="7"/>
  </w:num>
  <w:num w:numId="5" w16cid:durableId="474176833">
    <w:abstractNumId w:val="10"/>
  </w:num>
  <w:num w:numId="6" w16cid:durableId="691222812">
    <w:abstractNumId w:val="2"/>
  </w:num>
  <w:num w:numId="7" w16cid:durableId="984312132">
    <w:abstractNumId w:val="5"/>
  </w:num>
  <w:num w:numId="8" w16cid:durableId="1184246925">
    <w:abstractNumId w:val="3"/>
  </w:num>
  <w:num w:numId="9" w16cid:durableId="213589573">
    <w:abstractNumId w:val="0"/>
  </w:num>
  <w:num w:numId="10" w16cid:durableId="1325426263">
    <w:abstractNumId w:val="1"/>
  </w:num>
  <w:num w:numId="11" w16cid:durableId="17554670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mirrorMargins/>
  <w:proofState w:spelling="clean" w:grammar="clean"/>
  <w:attachedTemplate r:id="rId1"/>
  <w:defaultTabStop w:val="720"/>
  <w:evenAndOddHeaders/>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6F6"/>
    <w:rsid w:val="0000279D"/>
    <w:rsid w:val="000035C5"/>
    <w:rsid w:val="00003F19"/>
    <w:rsid w:val="000057E9"/>
    <w:rsid w:val="000161C0"/>
    <w:rsid w:val="000206A4"/>
    <w:rsid w:val="00020E3A"/>
    <w:rsid w:val="00034CD7"/>
    <w:rsid w:val="000379EB"/>
    <w:rsid w:val="00042DFB"/>
    <w:rsid w:val="0004668E"/>
    <w:rsid w:val="00046CC8"/>
    <w:rsid w:val="0005613C"/>
    <w:rsid w:val="00056B91"/>
    <w:rsid w:val="00080858"/>
    <w:rsid w:val="00084F51"/>
    <w:rsid w:val="000979C2"/>
    <w:rsid w:val="000A56D2"/>
    <w:rsid w:val="000B5CEB"/>
    <w:rsid w:val="000C67F9"/>
    <w:rsid w:val="000D4EDE"/>
    <w:rsid w:val="000E385F"/>
    <w:rsid w:val="001036D5"/>
    <w:rsid w:val="0010517B"/>
    <w:rsid w:val="0011606B"/>
    <w:rsid w:val="00121054"/>
    <w:rsid w:val="00121E6A"/>
    <w:rsid w:val="001301E6"/>
    <w:rsid w:val="00151D72"/>
    <w:rsid w:val="00154A83"/>
    <w:rsid w:val="00162D3E"/>
    <w:rsid w:val="0016553F"/>
    <w:rsid w:val="00166E38"/>
    <w:rsid w:val="0018102E"/>
    <w:rsid w:val="001870C9"/>
    <w:rsid w:val="00194DDF"/>
    <w:rsid w:val="00195FE1"/>
    <w:rsid w:val="001A4120"/>
    <w:rsid w:val="001A5577"/>
    <w:rsid w:val="001B0470"/>
    <w:rsid w:val="001C03CB"/>
    <w:rsid w:val="001C0C8F"/>
    <w:rsid w:val="001C1D25"/>
    <w:rsid w:val="001C4293"/>
    <w:rsid w:val="001C5F96"/>
    <w:rsid w:val="001F3B66"/>
    <w:rsid w:val="00200271"/>
    <w:rsid w:val="0020347C"/>
    <w:rsid w:val="002048F2"/>
    <w:rsid w:val="00206E70"/>
    <w:rsid w:val="00207600"/>
    <w:rsid w:val="0021616C"/>
    <w:rsid w:val="00221235"/>
    <w:rsid w:val="00263BB4"/>
    <w:rsid w:val="00280638"/>
    <w:rsid w:val="00281448"/>
    <w:rsid w:val="00281990"/>
    <w:rsid w:val="00283104"/>
    <w:rsid w:val="002971D5"/>
    <w:rsid w:val="002A3FE3"/>
    <w:rsid w:val="002B2825"/>
    <w:rsid w:val="002C7E29"/>
    <w:rsid w:val="002D0397"/>
    <w:rsid w:val="002F0A80"/>
    <w:rsid w:val="002F668D"/>
    <w:rsid w:val="002F7105"/>
    <w:rsid w:val="00307AD6"/>
    <w:rsid w:val="00311295"/>
    <w:rsid w:val="003348A2"/>
    <w:rsid w:val="00335785"/>
    <w:rsid w:val="00350334"/>
    <w:rsid w:val="00362E1A"/>
    <w:rsid w:val="00367E58"/>
    <w:rsid w:val="00371EB0"/>
    <w:rsid w:val="0037521F"/>
    <w:rsid w:val="00376A92"/>
    <w:rsid w:val="00380FDB"/>
    <w:rsid w:val="0038643A"/>
    <w:rsid w:val="0038795E"/>
    <w:rsid w:val="00391F8E"/>
    <w:rsid w:val="0039288C"/>
    <w:rsid w:val="003C6355"/>
    <w:rsid w:val="003E1EC6"/>
    <w:rsid w:val="003F3C08"/>
    <w:rsid w:val="003F3C89"/>
    <w:rsid w:val="004052FA"/>
    <w:rsid w:val="00411F10"/>
    <w:rsid w:val="004129E7"/>
    <w:rsid w:val="004153B8"/>
    <w:rsid w:val="00436214"/>
    <w:rsid w:val="00452C38"/>
    <w:rsid w:val="004578C0"/>
    <w:rsid w:val="0046038A"/>
    <w:rsid w:val="0046152C"/>
    <w:rsid w:val="004674A7"/>
    <w:rsid w:val="00476674"/>
    <w:rsid w:val="00487607"/>
    <w:rsid w:val="00493B58"/>
    <w:rsid w:val="00495D02"/>
    <w:rsid w:val="0049659B"/>
    <w:rsid w:val="004A6110"/>
    <w:rsid w:val="004B0FAD"/>
    <w:rsid w:val="004F0C9A"/>
    <w:rsid w:val="004F0F4D"/>
    <w:rsid w:val="0050179E"/>
    <w:rsid w:val="005226AA"/>
    <w:rsid w:val="00523397"/>
    <w:rsid w:val="0052799A"/>
    <w:rsid w:val="005311DD"/>
    <w:rsid w:val="0053270F"/>
    <w:rsid w:val="00543826"/>
    <w:rsid w:val="00564E29"/>
    <w:rsid w:val="005651EE"/>
    <w:rsid w:val="00565DFC"/>
    <w:rsid w:val="0057021D"/>
    <w:rsid w:val="005B30CC"/>
    <w:rsid w:val="005B6AA9"/>
    <w:rsid w:val="005C0C02"/>
    <w:rsid w:val="005C3FAA"/>
    <w:rsid w:val="005D66C6"/>
    <w:rsid w:val="005F2D8A"/>
    <w:rsid w:val="00615D72"/>
    <w:rsid w:val="00621BD7"/>
    <w:rsid w:val="00624ED7"/>
    <w:rsid w:val="006263AB"/>
    <w:rsid w:val="00632E9F"/>
    <w:rsid w:val="0063592E"/>
    <w:rsid w:val="00637208"/>
    <w:rsid w:val="006464DF"/>
    <w:rsid w:val="0065279E"/>
    <w:rsid w:val="00657EBD"/>
    <w:rsid w:val="006648CF"/>
    <w:rsid w:val="0067189F"/>
    <w:rsid w:val="00690712"/>
    <w:rsid w:val="00691F4A"/>
    <w:rsid w:val="00695A22"/>
    <w:rsid w:val="006974EB"/>
    <w:rsid w:val="006B5CC2"/>
    <w:rsid w:val="006B7516"/>
    <w:rsid w:val="006C6C52"/>
    <w:rsid w:val="006C7DA8"/>
    <w:rsid w:val="006D31AC"/>
    <w:rsid w:val="006D3FDE"/>
    <w:rsid w:val="006F158C"/>
    <w:rsid w:val="006F17AB"/>
    <w:rsid w:val="006F7E31"/>
    <w:rsid w:val="00705E45"/>
    <w:rsid w:val="0070660B"/>
    <w:rsid w:val="0073432F"/>
    <w:rsid w:val="00734AA2"/>
    <w:rsid w:val="00742107"/>
    <w:rsid w:val="0074329C"/>
    <w:rsid w:val="00743D1A"/>
    <w:rsid w:val="0075453B"/>
    <w:rsid w:val="00766C67"/>
    <w:rsid w:val="00770A70"/>
    <w:rsid w:val="00783A0D"/>
    <w:rsid w:val="00790AAA"/>
    <w:rsid w:val="007A08FA"/>
    <w:rsid w:val="007A3591"/>
    <w:rsid w:val="007A44D2"/>
    <w:rsid w:val="007A6EFE"/>
    <w:rsid w:val="007B50B3"/>
    <w:rsid w:val="007B6138"/>
    <w:rsid w:val="007C1BEE"/>
    <w:rsid w:val="007C1F0E"/>
    <w:rsid w:val="007D794C"/>
    <w:rsid w:val="007F1FF5"/>
    <w:rsid w:val="008032E6"/>
    <w:rsid w:val="00824F25"/>
    <w:rsid w:val="008250E2"/>
    <w:rsid w:val="00865447"/>
    <w:rsid w:val="00871A8C"/>
    <w:rsid w:val="0087422E"/>
    <w:rsid w:val="008B2F2F"/>
    <w:rsid w:val="008B3491"/>
    <w:rsid w:val="008D2BA4"/>
    <w:rsid w:val="008E7598"/>
    <w:rsid w:val="008F644C"/>
    <w:rsid w:val="009112B7"/>
    <w:rsid w:val="00913FAF"/>
    <w:rsid w:val="00927421"/>
    <w:rsid w:val="0094335E"/>
    <w:rsid w:val="00966E5F"/>
    <w:rsid w:val="0096732F"/>
    <w:rsid w:val="009676C2"/>
    <w:rsid w:val="00975B7E"/>
    <w:rsid w:val="00983BBD"/>
    <w:rsid w:val="009956F6"/>
    <w:rsid w:val="009A4A52"/>
    <w:rsid w:val="009A6380"/>
    <w:rsid w:val="009A6A7A"/>
    <w:rsid w:val="009B1FCB"/>
    <w:rsid w:val="009B3432"/>
    <w:rsid w:val="009B3DE5"/>
    <w:rsid w:val="009C50A0"/>
    <w:rsid w:val="00A04A28"/>
    <w:rsid w:val="00A53C0D"/>
    <w:rsid w:val="00A62BE5"/>
    <w:rsid w:val="00A73BE1"/>
    <w:rsid w:val="00A81888"/>
    <w:rsid w:val="00A924C4"/>
    <w:rsid w:val="00AA7907"/>
    <w:rsid w:val="00AA7E7A"/>
    <w:rsid w:val="00AB7894"/>
    <w:rsid w:val="00AF53DA"/>
    <w:rsid w:val="00AF59E1"/>
    <w:rsid w:val="00B00474"/>
    <w:rsid w:val="00B05BD8"/>
    <w:rsid w:val="00B07EF7"/>
    <w:rsid w:val="00B1266B"/>
    <w:rsid w:val="00B15396"/>
    <w:rsid w:val="00B26A52"/>
    <w:rsid w:val="00B300EF"/>
    <w:rsid w:val="00B514B3"/>
    <w:rsid w:val="00B64E74"/>
    <w:rsid w:val="00B73899"/>
    <w:rsid w:val="00B871FD"/>
    <w:rsid w:val="00B95BBB"/>
    <w:rsid w:val="00BF697C"/>
    <w:rsid w:val="00C12526"/>
    <w:rsid w:val="00C150C5"/>
    <w:rsid w:val="00C165F4"/>
    <w:rsid w:val="00C21896"/>
    <w:rsid w:val="00C3079C"/>
    <w:rsid w:val="00C32C58"/>
    <w:rsid w:val="00C32E5A"/>
    <w:rsid w:val="00C35C07"/>
    <w:rsid w:val="00C40BAA"/>
    <w:rsid w:val="00C516FC"/>
    <w:rsid w:val="00C570A1"/>
    <w:rsid w:val="00C658F1"/>
    <w:rsid w:val="00C74C54"/>
    <w:rsid w:val="00C920E0"/>
    <w:rsid w:val="00C936E8"/>
    <w:rsid w:val="00CB1925"/>
    <w:rsid w:val="00CC1725"/>
    <w:rsid w:val="00CC2FA6"/>
    <w:rsid w:val="00CD34AC"/>
    <w:rsid w:val="00CE355D"/>
    <w:rsid w:val="00CF098A"/>
    <w:rsid w:val="00CF241C"/>
    <w:rsid w:val="00D00299"/>
    <w:rsid w:val="00D01DC4"/>
    <w:rsid w:val="00D11213"/>
    <w:rsid w:val="00D12CA7"/>
    <w:rsid w:val="00D17117"/>
    <w:rsid w:val="00D2313F"/>
    <w:rsid w:val="00D24087"/>
    <w:rsid w:val="00D2510B"/>
    <w:rsid w:val="00D3374D"/>
    <w:rsid w:val="00D35141"/>
    <w:rsid w:val="00D430A9"/>
    <w:rsid w:val="00D5786A"/>
    <w:rsid w:val="00D5792B"/>
    <w:rsid w:val="00D62083"/>
    <w:rsid w:val="00D628FF"/>
    <w:rsid w:val="00D84EBA"/>
    <w:rsid w:val="00D900EE"/>
    <w:rsid w:val="00DA312E"/>
    <w:rsid w:val="00DA4DC3"/>
    <w:rsid w:val="00DB005E"/>
    <w:rsid w:val="00DB18C4"/>
    <w:rsid w:val="00DC01F4"/>
    <w:rsid w:val="00DC2B73"/>
    <w:rsid w:val="00DC533C"/>
    <w:rsid w:val="00DD12AE"/>
    <w:rsid w:val="00DE1D4C"/>
    <w:rsid w:val="00E05612"/>
    <w:rsid w:val="00E11E9B"/>
    <w:rsid w:val="00E2404C"/>
    <w:rsid w:val="00E6408D"/>
    <w:rsid w:val="00E65E2F"/>
    <w:rsid w:val="00E669EF"/>
    <w:rsid w:val="00E71AB0"/>
    <w:rsid w:val="00E7702C"/>
    <w:rsid w:val="00E81A92"/>
    <w:rsid w:val="00E8795B"/>
    <w:rsid w:val="00E90231"/>
    <w:rsid w:val="00E94EA8"/>
    <w:rsid w:val="00EA4C88"/>
    <w:rsid w:val="00EB189D"/>
    <w:rsid w:val="00EB53BC"/>
    <w:rsid w:val="00EB7B36"/>
    <w:rsid w:val="00ED7091"/>
    <w:rsid w:val="00EF7318"/>
    <w:rsid w:val="00EF75A0"/>
    <w:rsid w:val="00EF7A8F"/>
    <w:rsid w:val="00F36F83"/>
    <w:rsid w:val="00F41585"/>
    <w:rsid w:val="00F428E7"/>
    <w:rsid w:val="00F609B7"/>
    <w:rsid w:val="00F861F5"/>
    <w:rsid w:val="00F97DF6"/>
    <w:rsid w:val="00FB0285"/>
    <w:rsid w:val="00FB1198"/>
    <w:rsid w:val="00FB1E91"/>
    <w:rsid w:val="00FB5145"/>
    <w:rsid w:val="00FB797E"/>
    <w:rsid w:val="00FD7CCC"/>
    <w:rsid w:val="00FE1BD4"/>
    <w:rsid w:val="00FE3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00FCB"/>
  <w14:defaultImageDpi w14:val="32767"/>
  <w15:chartTrackingRefBased/>
  <w15:docId w15:val="{4780E48D-EF01-4C63-B046-67E7CC913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F1FF5"/>
    <w:rPr>
      <w:rFonts w:ascii="Baskerville Old Face" w:hAnsi="Baskerville Old Face"/>
    </w:rPr>
  </w:style>
  <w:style w:type="paragraph" w:styleId="Heading1">
    <w:name w:val="heading 1"/>
    <w:basedOn w:val="Normal"/>
    <w:next w:val="Normal"/>
    <w:link w:val="Heading1Char"/>
    <w:uiPriority w:val="9"/>
    <w:qFormat/>
    <w:rsid w:val="008E7598"/>
    <w:pPr>
      <w:keepNext/>
      <w:keepLines/>
      <w:spacing w:before="240"/>
      <w:outlineLvl w:val="0"/>
    </w:pPr>
    <w:rPr>
      <w:rFonts w:eastAsiaTheme="majorEastAsia" w:cstheme="majorBidi"/>
      <w:b/>
      <w:color w:val="000000" w:themeColor="text1"/>
      <w:sz w:val="36"/>
      <w:szCs w:val="32"/>
    </w:rPr>
  </w:style>
  <w:style w:type="paragraph" w:styleId="Heading2">
    <w:name w:val="heading 2"/>
    <w:basedOn w:val="Normal"/>
    <w:next w:val="Normal"/>
    <w:link w:val="Heading2Char"/>
    <w:unhideWhenUsed/>
    <w:qFormat/>
    <w:rsid w:val="007F1FF5"/>
    <w:pPr>
      <w:keepNext/>
      <w:suppressAutoHyphens/>
      <w:spacing w:before="240" w:after="60"/>
      <w:jc w:val="center"/>
      <w:outlineLvl w:val="1"/>
    </w:pPr>
    <w:rPr>
      <w:rFonts w:ascii="Dubai Light" w:eastAsiaTheme="majorEastAsia" w:hAnsi="Dubai Light" w:cstheme="majorBidi"/>
      <w:b/>
      <w:bCs/>
      <w:iCs/>
      <w:sz w:val="44"/>
      <w:szCs w:val="28"/>
      <w:lang w:eastAsia="ar-SA"/>
    </w:rPr>
  </w:style>
  <w:style w:type="paragraph" w:styleId="Heading3">
    <w:name w:val="heading 3"/>
    <w:basedOn w:val="Normal"/>
    <w:next w:val="Normal"/>
    <w:link w:val="Heading3Char"/>
    <w:unhideWhenUsed/>
    <w:qFormat/>
    <w:rsid w:val="006C6C52"/>
    <w:pPr>
      <w:keepNext/>
      <w:suppressAutoHyphens/>
      <w:spacing w:before="240" w:after="60"/>
      <w:jc w:val="center"/>
      <w:outlineLvl w:val="2"/>
    </w:pPr>
    <w:rPr>
      <w:rFonts w:ascii="Dubai Light" w:eastAsiaTheme="majorEastAsia" w:hAnsi="Dubai Light" w:cstheme="majorBidi"/>
      <w:b/>
      <w:sz w:val="32"/>
      <w:szCs w:val="26"/>
      <w:lang w:eastAsia="ar-SA"/>
    </w:rPr>
  </w:style>
  <w:style w:type="paragraph" w:styleId="Heading4">
    <w:name w:val="heading 4"/>
    <w:basedOn w:val="Normal"/>
    <w:next w:val="Normal"/>
    <w:link w:val="Heading4Char"/>
    <w:uiPriority w:val="9"/>
    <w:unhideWhenUsed/>
    <w:rsid w:val="008E759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7F1FF5"/>
    <w:rPr>
      <w:rFonts w:ascii="Dubai Light" w:eastAsiaTheme="majorEastAsia" w:hAnsi="Dubai Light" w:cstheme="majorBidi"/>
      <w:b/>
      <w:bCs/>
      <w:iCs/>
      <w:sz w:val="44"/>
      <w:szCs w:val="28"/>
      <w:lang w:eastAsia="ar-SA"/>
    </w:rPr>
  </w:style>
  <w:style w:type="character" w:customStyle="1" w:styleId="Heading3Char">
    <w:name w:val="Heading 3 Char"/>
    <w:basedOn w:val="DefaultParagraphFont"/>
    <w:link w:val="Heading3"/>
    <w:rsid w:val="006C6C52"/>
    <w:rPr>
      <w:rFonts w:ascii="Dubai Light" w:eastAsiaTheme="majorEastAsia" w:hAnsi="Dubai Light" w:cstheme="majorBidi"/>
      <w:b/>
      <w:sz w:val="32"/>
      <w:szCs w:val="26"/>
      <w:lang w:eastAsia="ar-SA"/>
    </w:rPr>
  </w:style>
  <w:style w:type="paragraph" w:styleId="BodyText">
    <w:name w:val="Body Text"/>
    <w:basedOn w:val="Normal"/>
    <w:link w:val="BodyTextChar"/>
    <w:autoRedefine/>
    <w:uiPriority w:val="99"/>
    <w:semiHidden/>
    <w:qFormat/>
    <w:rsid w:val="00E2404C"/>
    <w:rPr>
      <w:rFonts w:cs="Times New Roman"/>
      <w:sz w:val="28"/>
    </w:rPr>
  </w:style>
  <w:style w:type="character" w:customStyle="1" w:styleId="BodyTextChar">
    <w:name w:val="Body Text Char"/>
    <w:link w:val="BodyText"/>
    <w:uiPriority w:val="99"/>
    <w:semiHidden/>
    <w:rsid w:val="00E2404C"/>
    <w:rPr>
      <w:rFonts w:cs="Times New Roman"/>
      <w:sz w:val="28"/>
    </w:rPr>
  </w:style>
  <w:style w:type="character" w:customStyle="1" w:styleId="Heading4Char">
    <w:name w:val="Heading 4 Char"/>
    <w:basedOn w:val="DefaultParagraphFont"/>
    <w:link w:val="Heading4"/>
    <w:uiPriority w:val="9"/>
    <w:rsid w:val="008E7598"/>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8E7598"/>
    <w:rPr>
      <w:rFonts w:ascii="Garamond" w:eastAsiaTheme="majorEastAsia" w:hAnsi="Garamond" w:cstheme="majorBidi"/>
      <w:b/>
      <w:color w:val="000000" w:themeColor="text1"/>
      <w:sz w:val="36"/>
      <w:szCs w:val="32"/>
    </w:rPr>
  </w:style>
  <w:style w:type="paragraph" w:styleId="ListParagraph">
    <w:name w:val="List Paragraph"/>
    <w:basedOn w:val="Normal"/>
    <w:uiPriority w:val="34"/>
    <w:qFormat/>
    <w:rsid w:val="008E7598"/>
    <w:pPr>
      <w:ind w:left="720"/>
      <w:contextualSpacing/>
    </w:pPr>
  </w:style>
  <w:style w:type="paragraph" w:styleId="Header">
    <w:name w:val="header"/>
    <w:basedOn w:val="Normal"/>
    <w:link w:val="HeaderChar"/>
    <w:uiPriority w:val="99"/>
    <w:unhideWhenUsed/>
    <w:rsid w:val="00657EBD"/>
    <w:pPr>
      <w:tabs>
        <w:tab w:val="center" w:pos="4513"/>
        <w:tab w:val="right" w:pos="9026"/>
      </w:tabs>
    </w:pPr>
  </w:style>
  <w:style w:type="character" w:customStyle="1" w:styleId="HeaderChar">
    <w:name w:val="Header Char"/>
    <w:basedOn w:val="DefaultParagraphFont"/>
    <w:link w:val="Header"/>
    <w:uiPriority w:val="99"/>
    <w:rsid w:val="00657EBD"/>
    <w:rPr>
      <w:rFonts w:ascii="Garamond" w:hAnsi="Garamond"/>
    </w:rPr>
  </w:style>
  <w:style w:type="paragraph" w:styleId="Footer">
    <w:name w:val="footer"/>
    <w:basedOn w:val="Normal"/>
    <w:link w:val="FooterChar"/>
    <w:uiPriority w:val="99"/>
    <w:unhideWhenUsed/>
    <w:rsid w:val="00657EBD"/>
    <w:pPr>
      <w:tabs>
        <w:tab w:val="center" w:pos="4513"/>
        <w:tab w:val="right" w:pos="9026"/>
      </w:tabs>
    </w:pPr>
  </w:style>
  <w:style w:type="character" w:customStyle="1" w:styleId="FooterChar">
    <w:name w:val="Footer Char"/>
    <w:basedOn w:val="DefaultParagraphFont"/>
    <w:link w:val="Footer"/>
    <w:uiPriority w:val="99"/>
    <w:rsid w:val="00657EBD"/>
    <w:rPr>
      <w:rFonts w:ascii="Garamond" w:hAnsi="Garamond"/>
    </w:rPr>
  </w:style>
  <w:style w:type="table" w:styleId="TableGrid">
    <w:name w:val="Table Grid"/>
    <w:basedOn w:val="TableNormal"/>
    <w:uiPriority w:val="39"/>
    <w:rsid w:val="002819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F697C"/>
    <w:rPr>
      <w:color w:val="0563C1" w:themeColor="hyperlink"/>
      <w:u w:val="single"/>
    </w:rPr>
  </w:style>
  <w:style w:type="character" w:styleId="UnresolvedMention">
    <w:name w:val="Unresolved Mention"/>
    <w:basedOn w:val="DefaultParagraphFont"/>
    <w:uiPriority w:val="99"/>
    <w:rsid w:val="00BF69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55399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eader" Target="header3.xml"/><Relationship Id="rId26" Type="http://schemas.openxmlformats.org/officeDocument/2006/relationships/header" Target="header8.xml"/><Relationship Id="rId39" Type="http://schemas.openxmlformats.org/officeDocument/2006/relationships/header" Target="header21.xml"/><Relationship Id="rId21" Type="http://schemas.openxmlformats.org/officeDocument/2006/relationships/header" Target="header6.xml"/><Relationship Id="rId34" Type="http://schemas.openxmlformats.org/officeDocument/2006/relationships/header" Target="header16.xml"/><Relationship Id="rId42" Type="http://schemas.openxmlformats.org/officeDocument/2006/relationships/header" Target="header24.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g"/><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7.png"/><Relationship Id="rId32" Type="http://schemas.openxmlformats.org/officeDocument/2006/relationships/header" Target="header14.xml"/><Relationship Id="rId37" Type="http://schemas.openxmlformats.org/officeDocument/2006/relationships/header" Target="header19.xml"/><Relationship Id="rId40" Type="http://schemas.openxmlformats.org/officeDocument/2006/relationships/header" Target="header22.xml"/><Relationship Id="rId45" Type="http://schemas.openxmlformats.org/officeDocument/2006/relationships/header" Target="header27.xm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image" Target="media/image6.png"/><Relationship Id="rId28" Type="http://schemas.openxmlformats.org/officeDocument/2006/relationships/header" Target="header10.xml"/><Relationship Id="rId36" Type="http://schemas.openxmlformats.org/officeDocument/2006/relationships/header" Target="header18.xml"/><Relationship Id="rId10" Type="http://schemas.openxmlformats.org/officeDocument/2006/relationships/header" Target="header1.xml"/><Relationship Id="rId19" Type="http://schemas.openxmlformats.org/officeDocument/2006/relationships/header" Target="header4.xml"/><Relationship Id="rId31" Type="http://schemas.openxmlformats.org/officeDocument/2006/relationships/header" Target="header13.xml"/><Relationship Id="rId44" Type="http://schemas.openxmlformats.org/officeDocument/2006/relationships/header" Target="header26.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jpg"/><Relationship Id="rId22" Type="http://schemas.openxmlformats.org/officeDocument/2006/relationships/image" Target="media/image5.png"/><Relationship Id="rId27" Type="http://schemas.openxmlformats.org/officeDocument/2006/relationships/header" Target="header9.xml"/><Relationship Id="rId30" Type="http://schemas.openxmlformats.org/officeDocument/2006/relationships/header" Target="header12.xml"/><Relationship Id="rId35" Type="http://schemas.openxmlformats.org/officeDocument/2006/relationships/header" Target="header17.xml"/><Relationship Id="rId43" Type="http://schemas.openxmlformats.org/officeDocument/2006/relationships/header" Target="header25.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4.jpg"/><Relationship Id="rId25" Type="http://schemas.openxmlformats.org/officeDocument/2006/relationships/header" Target="header7.xml"/><Relationship Id="rId33" Type="http://schemas.openxmlformats.org/officeDocument/2006/relationships/header" Target="header15.xml"/><Relationship Id="rId38" Type="http://schemas.openxmlformats.org/officeDocument/2006/relationships/header" Target="header20.xml"/><Relationship Id="rId46" Type="http://schemas.openxmlformats.org/officeDocument/2006/relationships/fontTable" Target="fontTable.xml"/><Relationship Id="rId20" Type="http://schemas.openxmlformats.org/officeDocument/2006/relationships/header" Target="header5.xml"/><Relationship Id="rId41" Type="http://schemas.openxmlformats.org/officeDocument/2006/relationships/header" Target="header2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becca\Downloads\lulu-book-template-all-digest\lulu-book-template-all-digest\Interior%20Templates\Single-Page%20Word\lulu-digest-interior-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E7A456-B15E-4074-9D9F-B0565E76B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lulu-digest-interior-template.dotx</Template>
  <TotalTime>4437</TotalTime>
  <Pages>169</Pages>
  <Words>28988</Words>
  <Characters>165236</Characters>
  <Application>Microsoft Office Word</Application>
  <DocSecurity>0</DocSecurity>
  <Lines>1376</Lines>
  <Paragraphs>387</Paragraphs>
  <ScaleCrop>false</ScaleCrop>
  <HeadingPairs>
    <vt:vector size="2" baseType="variant">
      <vt:variant>
        <vt:lpstr>Title</vt:lpstr>
      </vt:variant>
      <vt:variant>
        <vt:i4>1</vt:i4>
      </vt:variant>
    </vt:vector>
  </HeadingPairs>
  <TitlesOfParts>
    <vt:vector size="1" baseType="lpstr">
      <vt:lpstr/>
    </vt:vector>
  </TitlesOfParts>
  <Company>Lulu Press</Company>
  <LinksUpToDate>false</LinksUpToDate>
  <CharactersWithSpaces>193837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dc:creator>
  <cp:keywords/>
  <dc:description/>
  <cp:lastModifiedBy>Rebecca Page</cp:lastModifiedBy>
  <cp:revision>179</cp:revision>
  <cp:lastPrinted>2024-05-17T07:20:00Z</cp:lastPrinted>
  <dcterms:created xsi:type="dcterms:W3CDTF">2024-05-11T09:01:00Z</dcterms:created>
  <dcterms:modified xsi:type="dcterms:W3CDTF">2024-10-15T06:19:00Z</dcterms:modified>
</cp:coreProperties>
</file>